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4385" w14:textId="46B1687C" w:rsidR="00D47962" w:rsidRDefault="00D47962" w:rsidP="00D47962">
      <w:pPr>
        <w:jc w:val="center"/>
      </w:pPr>
      <w:r>
        <w:rPr>
          <w:noProof/>
        </w:rPr>
        <w:drawing>
          <wp:inline distT="0" distB="0" distL="0" distR="0" wp14:anchorId="7C3DD911" wp14:editId="6BBD4953">
            <wp:extent cx="1143000" cy="1143000"/>
            <wp:effectExtent l="0" t="0" r="0" b="0"/>
            <wp:docPr id="1619331001" name="Picture 161933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FCEA" w14:textId="77777777" w:rsidR="00D47962" w:rsidRDefault="00D47962" w:rsidP="00D47962">
      <w:pPr>
        <w:jc w:val="center"/>
      </w:pPr>
    </w:p>
    <w:p w14:paraId="573A6E4E" w14:textId="15C303F4" w:rsidR="00D47962" w:rsidRDefault="00A165B6" w:rsidP="00D47962">
      <w:pPr>
        <w:pStyle w:val="Title"/>
        <w:jc w:val="center"/>
      </w:pPr>
      <w:r>
        <w:t>CS-110: Lab 09</w:t>
      </w:r>
    </w:p>
    <w:p w14:paraId="4A05EAB8" w14:textId="7296A468" w:rsidR="00D47962" w:rsidRDefault="00A165B6" w:rsidP="00D47962">
      <w:pPr>
        <w:jc w:val="center"/>
      </w:pPr>
      <w:r w:rsidRPr="00A165B6"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  <w:t>One-Dimensional Arrays, Searching and Sorting</w:t>
      </w:r>
    </w:p>
    <w:p w14:paraId="600A5ECC" w14:textId="77777777" w:rsidR="00D47962" w:rsidRDefault="00D47962" w:rsidP="00D47962">
      <w:pPr>
        <w:jc w:val="center"/>
      </w:pPr>
    </w:p>
    <w:p w14:paraId="3759F650" w14:textId="09CDC556" w:rsidR="00E649CB" w:rsidRDefault="00E649CB" w:rsidP="00D47962">
      <w:pPr>
        <w:jc w:val="center"/>
      </w:pPr>
      <w:hyperlink r:id="rId7" w:history="1">
        <w:r w:rsidRPr="00E649CB">
          <w:rPr>
            <w:rStyle w:val="Hyperlink"/>
          </w:rPr>
          <w:t>https://github.com/mmujtaba25/CS-110</w:t>
        </w:r>
      </w:hyperlink>
    </w:p>
    <w:p w14:paraId="0FF8ECAA" w14:textId="77777777" w:rsidR="00A165B6" w:rsidRDefault="00A165B6" w:rsidP="00D47962">
      <w:pPr>
        <w:jc w:val="center"/>
      </w:pPr>
    </w:p>
    <w:p w14:paraId="08E39CAB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Muhammad Mujtaba</w:t>
      </w:r>
    </w:p>
    <w:p w14:paraId="1EFDF675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CMD ID: 540040</w:t>
      </w:r>
    </w:p>
    <w:p w14:paraId="0FE4B209" w14:textId="77777777" w:rsidR="00D47962" w:rsidRDefault="00D47962" w:rsidP="00D47962">
      <w:pPr>
        <w:jc w:val="center"/>
      </w:pPr>
      <w:hyperlink r:id="rId8" w:history="1">
        <w:r w:rsidRPr="00636010">
          <w:rPr>
            <w:rStyle w:val="Hyperlink"/>
          </w:rPr>
          <w:t>mmujtaba.bese25seecs@seecs.edu.pk</w:t>
        </w:r>
      </w:hyperlink>
      <w:r>
        <w:t xml:space="preserve"> </w:t>
      </w:r>
    </w:p>
    <w:p w14:paraId="538EBA57" w14:textId="77777777" w:rsidR="00D47962" w:rsidRDefault="00D47962" w:rsidP="00D47962">
      <w:pPr>
        <w:jc w:val="center"/>
      </w:pPr>
    </w:p>
    <w:p w14:paraId="258F88DA" w14:textId="77777777" w:rsidR="00D47962" w:rsidRDefault="00D47962" w:rsidP="00D47962">
      <w:pPr>
        <w:pStyle w:val="Subtitle"/>
        <w:jc w:val="center"/>
      </w:pPr>
    </w:p>
    <w:p w14:paraId="28780F11" w14:textId="77777777" w:rsidR="00D47962" w:rsidRDefault="00D47962" w:rsidP="00E649CB"/>
    <w:p w14:paraId="20E6BB58" w14:textId="77777777" w:rsidR="00D47962" w:rsidRDefault="00D47962" w:rsidP="00D47962">
      <w:pPr>
        <w:jc w:val="center"/>
      </w:pPr>
    </w:p>
    <w:p w14:paraId="4EADF356" w14:textId="77777777" w:rsidR="00D47962" w:rsidRDefault="00D47962" w:rsidP="00D47962">
      <w:pPr>
        <w:jc w:val="center"/>
      </w:pPr>
    </w:p>
    <w:p w14:paraId="025D1851" w14:textId="77777777" w:rsidR="00D47962" w:rsidRDefault="00D47962" w:rsidP="00D47962">
      <w:pPr>
        <w:jc w:val="center"/>
      </w:pPr>
    </w:p>
    <w:p w14:paraId="487A8862" w14:textId="77777777" w:rsidR="00336248" w:rsidRDefault="00336248" w:rsidP="00D47962">
      <w:pPr>
        <w:jc w:val="center"/>
      </w:pPr>
    </w:p>
    <w:p w14:paraId="1FCEF0D9" w14:textId="77777777" w:rsidR="00336248" w:rsidRDefault="00336248" w:rsidP="00D47962">
      <w:pPr>
        <w:jc w:val="center"/>
      </w:pPr>
    </w:p>
    <w:p w14:paraId="60FA65C2" w14:textId="77777777" w:rsidR="00336248" w:rsidRDefault="00336248" w:rsidP="00D47962">
      <w:pPr>
        <w:jc w:val="center"/>
      </w:pPr>
    </w:p>
    <w:p w14:paraId="011EB4C6" w14:textId="77777777" w:rsidR="00D47962" w:rsidRDefault="00D47962" w:rsidP="00D47962">
      <w:pPr>
        <w:jc w:val="center"/>
      </w:pPr>
    </w:p>
    <w:p w14:paraId="1209B59F" w14:textId="77777777" w:rsidR="00D47962" w:rsidRDefault="00D47962" w:rsidP="00D47962">
      <w:pPr>
        <w:pStyle w:val="Subtitle"/>
        <w:jc w:val="center"/>
      </w:pPr>
      <w:r w:rsidRPr="1788D78F">
        <w:rPr>
          <w:b/>
          <w:bCs/>
        </w:rPr>
        <w:t xml:space="preserve">Class: </w:t>
      </w:r>
      <w:r>
        <w:t>BESE 16B</w:t>
      </w:r>
    </w:p>
    <w:p w14:paraId="2559AC90" w14:textId="42FBFC41" w:rsidR="00226A0D" w:rsidRDefault="00D47962" w:rsidP="00016D3E">
      <w:pPr>
        <w:pStyle w:val="Subtitle"/>
        <w:jc w:val="center"/>
      </w:pPr>
      <w:r w:rsidRPr="1788D78F">
        <w:rPr>
          <w:b/>
          <w:bCs/>
        </w:rPr>
        <w:t xml:space="preserve">Batch: </w:t>
      </w:r>
      <w:r>
        <w:t>2k25</w:t>
      </w:r>
    </w:p>
    <w:p w14:paraId="73C9D1FB" w14:textId="1669488E" w:rsidR="00016D3E" w:rsidRDefault="00016D3E" w:rsidP="00A70314">
      <w:pPr>
        <w:pStyle w:val="Heading1"/>
      </w:pPr>
      <w:r w:rsidRPr="00C3463C">
        <w:lastRenderedPageBreak/>
        <w:t>Task 1 [CLO 1]:</w:t>
      </w:r>
    </w:p>
    <w:p w14:paraId="46100E54" w14:textId="1B78A721" w:rsidR="00A70314" w:rsidRDefault="00A70314" w:rsidP="00A70314">
      <w:pPr>
        <w:pStyle w:val="Heading2"/>
      </w:pPr>
      <w:r>
        <w:t>CODE:</w:t>
      </w:r>
    </w:p>
    <w:p w14:paraId="3FCD5E8F" w14:textId="63FEE4E0" w:rsidR="00513A58" w:rsidRPr="00513A58" w:rsidRDefault="00513A58" w:rsidP="00513A58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449F4A14" wp14:editId="2E2FB0A2">
                <wp:extent cx="5943600" cy="6971016"/>
                <wp:effectExtent l="0" t="0" r="0" b="1905"/>
                <wp:docPr id="14386886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9710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0E49BA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772F1977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&lt;random&gt;</w:t>
                            </w:r>
                          </w:p>
                          <w:p w14:paraId="64F0F392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iomanip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0ABD264C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sstream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1572E790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&lt;string&gt;</w:t>
                            </w:r>
                          </w:p>
                          <w:p w14:paraId="742A2A65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0A94F8B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getRandomPrintableChar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4A5D3BB9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getStringOfCharNTimes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char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character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times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5C8F2D5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printRow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first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second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third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3918D249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8480C92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4F16EC8B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3D7D707B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ARRAY_SIZE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050EC50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array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ARRAY_SIZE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0B86736F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0072FE8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ARRAY_SIZE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EC5B52A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31C3FCF3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array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getRandomPrintableChar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100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46CBD74F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150FD428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B4ACFEF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printRow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"Element"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"Value"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"Histogram"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2017CFA7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ARRAY_SIZE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4C860C9D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4D9EBFCC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printRow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to_string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),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to_string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array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]), </w:t>
                            </w:r>
                            <w:proofErr w:type="spellStart"/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getStringOfCharNTimes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'*'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array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])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5E30CA00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10C25A7D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B1623E3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B6B70F6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3D981BC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1A52C039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3A503A6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getRandomPrintableChar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C89F94F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742E04DE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random_device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rd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47DA931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mt19937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gen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rd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03D08FE6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uniform_int_distribution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&gt; </w:t>
                            </w:r>
                            <w:proofErr w:type="spellStart"/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distrib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32D2EE3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distrib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gen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76CAD7B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0F481AA2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C326F40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getStringOfCharNTimes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char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character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times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5E2BF26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36CBC090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stringstream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_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1A73126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times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46155AAB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3C44201F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string_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character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C91227A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6E4544D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string_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str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();</w:t>
                            </w:r>
                            <w:proofErr w:type="gramEnd"/>
                          </w:p>
                          <w:p w14:paraId="0082C75F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3427403C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0D80487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printRow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first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second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third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5A32A65D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642534EB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SPACING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12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26C143C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left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setw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SPACING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first</w:t>
                            </w:r>
                          </w:p>
                          <w:p w14:paraId="0750F4C0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left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setw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SPACING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second</w:t>
                            </w:r>
                          </w:p>
                          <w:p w14:paraId="47CA3102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left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setw</w:t>
                            </w:r>
                            <w:proofErr w:type="spellEnd"/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SPACING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third</w:t>
                            </w:r>
                          </w:p>
                          <w:p w14:paraId="32C70098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D1425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76EA0D6" w14:textId="77777777" w:rsidR="00D14253" w:rsidRPr="00D14253" w:rsidRDefault="00D14253" w:rsidP="00D1425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1425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2440082E" w14:textId="77777777" w:rsidR="00513A58" w:rsidRPr="00D14253" w:rsidRDefault="00513A58" w:rsidP="00D14253">
                            <w:p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49F4A1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68pt;height:54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" fillcolor="black [3213]" stroked="f" strokeweight=".5pt">
                <v:textbox>
                  <w:txbxContent>
                    <w:p w14:paraId="180E49BA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772F1977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&lt;random&gt;</w:t>
                      </w:r>
                    </w:p>
                    <w:p w14:paraId="64F0F392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iomanip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0ABD264C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sstream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1572E790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&lt;string&gt;</w:t>
                      </w:r>
                    </w:p>
                    <w:p w14:paraId="742A2A65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0A94F8B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getRandomPrintableChar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minInclusive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maxInclusive</w:t>
                      </w:r>
                      <w:proofErr w:type="spellEnd"/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4A5D3BB9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getStringOfCharNTimes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char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character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times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75C8F2D5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printRow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&amp;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first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&amp;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second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&amp;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third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3918D249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8480C92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4F16EC8B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3D7D707B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ARRAY_SIZE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050EC50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array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ARRAY_SIZE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0B86736F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0072FE8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14253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ARRAY_SIZE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EC5B52A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31C3FCF3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array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D1425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getRandomPrintableChar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1425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100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46CBD74F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150FD428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B4ACFEF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printRow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"Element"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"Value"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"Histogram"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2017CFA7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14253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ARRAY_SIZE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4C860C9D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4D9EBFCC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printRow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to_string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),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to_string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array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]), </w:t>
                      </w:r>
                      <w:proofErr w:type="spellStart"/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getStringOfCharNTimes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'*'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array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])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5E30CA00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10C25A7D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B1623E3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D14253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B6B70F6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14253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3D981BC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1A52C039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3A503A6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getRandomPrintableChar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minInclusive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maxInclusive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C89F94F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742E04DE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random_device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rd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47DA931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mt19937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gen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rd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)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03D08FE6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uniform_int_distribution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&gt; </w:t>
                      </w:r>
                      <w:proofErr w:type="spellStart"/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distrib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minInclusive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maxInclusive</w:t>
                      </w:r>
                      <w:proofErr w:type="spellEnd"/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732D2EE3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14253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distrib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gen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)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76CAD7B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0F481AA2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C326F40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getStringOfCharNTimes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char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character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times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5E2BF26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36CBC090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stringstream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_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1A73126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14253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times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46155AAB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3C44201F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string_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character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C91227A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06E4544D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14253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string_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str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();</w:t>
                      </w:r>
                      <w:proofErr w:type="gramEnd"/>
                    </w:p>
                    <w:p w14:paraId="0082C75F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3427403C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0D80487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printRow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&amp;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first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&amp;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second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&amp;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third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5A32A65D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642534EB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SPACING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12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26C143C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left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setw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SPACING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first</w:t>
                      </w:r>
                    </w:p>
                    <w:p w14:paraId="0750F4C0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</w:t>
                      </w:r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left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setw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SPACING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second</w:t>
                      </w:r>
                    </w:p>
                    <w:p w14:paraId="47CA3102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</w:t>
                      </w:r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left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setw</w:t>
                      </w:r>
                      <w:proofErr w:type="spellEnd"/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SPACING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third</w:t>
                      </w:r>
                    </w:p>
                    <w:p w14:paraId="32C70098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</w:t>
                      </w:r>
                      <w:r w:rsidRPr="00D1425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D14253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D1425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76EA0D6" w14:textId="77777777" w:rsidR="00D14253" w:rsidRPr="00D14253" w:rsidRDefault="00D14253" w:rsidP="00D1425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1425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2440082E" w14:textId="77777777" w:rsidR="00513A58" w:rsidRPr="00D14253" w:rsidRDefault="00513A58" w:rsidP="00D14253">
                      <w:pPr>
                        <w:spacing w:line="240" w:lineRule="auto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C3140BB" w14:textId="772F48B8" w:rsidR="00A70314" w:rsidRDefault="00A70314" w:rsidP="00A70314">
      <w:pPr>
        <w:pStyle w:val="Heading2"/>
      </w:pPr>
      <w:r>
        <w:lastRenderedPageBreak/>
        <w:t>OUTPUT:</w:t>
      </w:r>
    </w:p>
    <w:p w14:paraId="6A1D0960" w14:textId="2757CA2E" w:rsidR="0013282D" w:rsidRDefault="0013282D" w:rsidP="0013282D">
      <w:pPr>
        <w:rPr>
          <w:lang w:eastAsia="en-US"/>
        </w:rPr>
      </w:pPr>
      <w:r w:rsidRPr="0013282D">
        <w:rPr>
          <w:noProof/>
          <w:lang w:eastAsia="en-US"/>
        </w:rPr>
        <w:drawing>
          <wp:inline distT="0" distB="0" distL="0" distR="0" wp14:anchorId="6DF41A67" wp14:editId="2C5A3537">
            <wp:extent cx="5943600" cy="1247140"/>
            <wp:effectExtent l="0" t="0" r="0" b="0"/>
            <wp:docPr id="61950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04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2336" w14:textId="34FF918B" w:rsidR="00EA7159" w:rsidRPr="0013282D" w:rsidRDefault="00EA7159" w:rsidP="0013282D">
      <w:pPr>
        <w:rPr>
          <w:lang w:eastAsia="en-US"/>
        </w:rPr>
      </w:pPr>
      <w:r w:rsidRPr="00EA7159">
        <w:rPr>
          <w:noProof/>
          <w:lang w:eastAsia="en-US"/>
        </w:rPr>
        <w:drawing>
          <wp:inline distT="0" distB="0" distL="0" distR="0" wp14:anchorId="4B7F545E" wp14:editId="66A45D52">
            <wp:extent cx="5943600" cy="1279525"/>
            <wp:effectExtent l="0" t="0" r="0" b="3175"/>
            <wp:docPr id="201112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25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639E" w14:textId="77777777" w:rsidR="00EA7159" w:rsidRDefault="00EA7159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1904C317" w14:textId="4A9D0547" w:rsidR="00A70314" w:rsidRDefault="00C3463C" w:rsidP="00A70314">
      <w:pPr>
        <w:pStyle w:val="Heading1"/>
      </w:pPr>
      <w:r w:rsidRPr="00C3463C">
        <w:lastRenderedPageBreak/>
        <w:t>Task 2 [CLO 2]:</w:t>
      </w:r>
    </w:p>
    <w:p w14:paraId="523C9814" w14:textId="79A315AC" w:rsidR="00DA36DE" w:rsidRPr="00DA36DE" w:rsidRDefault="00DA36DE" w:rsidP="00DA36DE">
      <w:pPr>
        <w:pStyle w:val="Heading2"/>
      </w:pPr>
      <w:r>
        <w:t>CODE:</w:t>
      </w:r>
    </w:p>
    <w:p w14:paraId="66BD0DD7" w14:textId="5AC89757" w:rsidR="00A70314" w:rsidRDefault="00041CE3" w:rsidP="00A70314">
      <w:pPr>
        <w:pStyle w:val="Heading2"/>
      </w:pPr>
      <w:r>
        <w:rPr>
          <w:noProof/>
        </w:rPr>
        <mc:AlternateContent>
          <mc:Choice Requires="wps">
            <w:drawing>
              <wp:inline distT="0" distB="0" distL="0" distR="0" wp14:anchorId="03B02C74" wp14:editId="0D4D5494">
                <wp:extent cx="5912778" cy="7355012"/>
                <wp:effectExtent l="0" t="0" r="5715" b="0"/>
                <wp:docPr id="6671533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2778" cy="735501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20FB2B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&lt;iostream&gt;</w:t>
                            </w:r>
                          </w:p>
                          <w:p w14:paraId="1B508960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&lt;random&gt;</w:t>
                            </w:r>
                          </w:p>
                          <w:p w14:paraId="7BB2D8CD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iomanip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</w:p>
                          <w:p w14:paraId="173421C4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sstream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</w:p>
                          <w:p w14:paraId="46002841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&lt;string&gt;</w:t>
                            </w:r>
                          </w:p>
                          <w:p w14:paraId="3A7DFEA1" w14:textId="72B8ECED" w:rsid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cctype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</w:p>
                          <w:p w14:paraId="7F61F9AA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67840EC8" w14:textId="24F6DD6F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#define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PRINT_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LINE(</w:t>
                            </w:r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message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) 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message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\n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</w:p>
                          <w:p w14:paraId="0E8E22E7" w14:textId="63A531F0" w:rsid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unsigned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getRandomPrintableChar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();</w:t>
                            </w:r>
                            <w:proofErr w:type="gramEnd"/>
                          </w:p>
                          <w:p w14:paraId="4BDADC72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7DDDB774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main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3DD3DE8B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040D48A6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ARRAY_SIZE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10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CA8CD18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unsigned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ARRAY_SIZE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42D0BB74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5CB431A6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ARRAY_SIZE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++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07E18559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71C56B37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getRandomPrintableChar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();</w:t>
                            </w:r>
                            <w:proofErr w:type="gramEnd"/>
                          </w:p>
                          <w:p w14:paraId="3DAF0C8D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7F814287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1CE235EC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lowerCaseCount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D3B6265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upperCaseCount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A3A975A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digitCount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4CD4FA9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specialCount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375B274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754BDE7C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ARRAY_SIZE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++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7AA32CC9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60FA10E1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"_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4667D4C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islower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]))</w:t>
                            </w:r>
                          </w:p>
                          <w:p w14:paraId="1AE1CC97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lowerCaseCount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372799F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else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isupper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]))</w:t>
                            </w:r>
                          </w:p>
                          <w:p w14:paraId="39B0AE84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upperCaseCount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A23CB0E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else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isdigit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]))</w:t>
                            </w:r>
                          </w:p>
                          <w:p w14:paraId="5A31AE67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digitCount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EFC88D9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else</w:t>
                            </w:r>
                          </w:p>
                          <w:p w14:paraId="791AC817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specialCount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37B23B4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761561EA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\n\n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D5A50AF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7CD61B05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PRINT_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LINE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upperCaseCount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 Upper Case Characters Count"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3CD779AA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PRINT_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LINE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lowerCaseCount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 Lower Case Characters Count"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31634959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PRINT_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LINE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digitCount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 Digits Count"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4901A5F6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PRINT_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LINE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specialCount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 Special Characters Count"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5F48A4E8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00EB509F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49323B8" w14:textId="2C6B7145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1BCDFC33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unsigned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getRandomPrintableChar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4850E667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62A3C7E5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auto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getRandomChar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[](</w:t>
                            </w:r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 -&gt;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unsigned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</w:p>
                          <w:p w14:paraId="40388B29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543F7E1B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    // static to reduce overhead by calling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>continously</w:t>
                            </w:r>
                            <w:proofErr w:type="spellEnd"/>
                          </w:p>
                          <w:p w14:paraId="22D5C653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static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random_device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rd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E2622EF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static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mt19937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gen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rd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1817214A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uniform_int_distribution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&gt; </w:t>
                            </w:r>
                            <w:proofErr w:type="spellStart"/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distrib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255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4A64CE1A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distrib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gen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8439A75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};</w:t>
                            </w:r>
                          </w:p>
                          <w:p w14:paraId="74893A44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4F8D32A5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unsigned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randomChar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getRandomChar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();</w:t>
                            </w:r>
                            <w:proofErr w:type="gramEnd"/>
                          </w:p>
                          <w:p w14:paraId="76DCCC04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get a random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>characgter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until</w:t>
                            </w:r>
                          </w:p>
                          <w:p w14:paraId="0F8B9AC2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while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!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isprint</w:t>
                            </w:r>
                            <w:proofErr w:type="spellEnd"/>
                            <w:proofErr w:type="gram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randomChar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))</w:t>
                            </w:r>
                          </w:p>
                          <w:p w14:paraId="79BCCE21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5B3CB708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randomChar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getRandomChar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();</w:t>
                            </w:r>
                            <w:proofErr w:type="gramEnd"/>
                          </w:p>
                          <w:p w14:paraId="04EC2F63" w14:textId="5B5C713F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73E2AE1F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41CE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randomChar</w:t>
                            </w:r>
                            <w:proofErr w:type="spellEnd"/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A3ECE33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1CE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36796CCB" w14:textId="77777777" w:rsidR="00041CE3" w:rsidRPr="00041CE3" w:rsidRDefault="00041CE3" w:rsidP="00041CE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35A86FF3" w14:textId="77777777" w:rsidR="00041CE3" w:rsidRPr="00041CE3" w:rsidRDefault="00041CE3" w:rsidP="00041CE3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B02C74" id="Text Box 2" o:spid="_x0000_s1027" type="#_x0000_t202" style="width:465.55pt;height:57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" fillcolor="black [3213]" stroked="f" strokeweight=".5pt">
                <v:textbox>
                  <w:txbxContent>
                    <w:p w14:paraId="5B20FB2B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&lt;iostream&gt;</w:t>
                      </w:r>
                    </w:p>
                    <w:p w14:paraId="1B508960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&lt;random&gt;</w:t>
                      </w:r>
                    </w:p>
                    <w:p w14:paraId="7BB2D8CD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iomanip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&gt;</w:t>
                      </w:r>
                    </w:p>
                    <w:p w14:paraId="173421C4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sstream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&gt;</w:t>
                      </w:r>
                    </w:p>
                    <w:p w14:paraId="46002841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&lt;string&gt;</w:t>
                      </w:r>
                    </w:p>
                    <w:p w14:paraId="3A7DFEA1" w14:textId="72B8ECED" w:rsid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cctype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&gt;</w:t>
                      </w:r>
                    </w:p>
                    <w:p w14:paraId="7F61F9AA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67840EC8" w14:textId="24F6DD6F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#define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PRINT_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LINE(</w:t>
                      </w:r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message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) 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message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041CE3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\n</w:t>
                      </w:r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</w:p>
                    <w:p w14:paraId="0E8E22E7" w14:textId="63A531F0" w:rsid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unsigned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getRandomPrintableChar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();</w:t>
                      </w:r>
                      <w:proofErr w:type="gramEnd"/>
                    </w:p>
                    <w:p w14:paraId="4BDADC72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7DDDB774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main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3DD3DE8B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040D48A6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constexpr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ARRAY_SIZE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10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0CA8CD18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unsigned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ARRAY_SIZE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];</w:t>
                      </w:r>
                      <w:proofErr w:type="gramEnd"/>
                    </w:p>
                    <w:p w14:paraId="42D0BB74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5CB431A6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ARRAY_SIZE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++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07E18559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71C56B37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getRandomPrintableChar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();</w:t>
                      </w:r>
                      <w:proofErr w:type="gramEnd"/>
                    </w:p>
                    <w:p w14:paraId="3DAF0C8D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7F814287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1CE235EC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lowerCaseCount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2D3B6265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upperCaseCount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5A3A975A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digitCount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14CD4FA9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specialCount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2375B274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754BDE7C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ARRAY_SIZE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++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7AA32CC9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60FA10E1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"_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74667D4C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islower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]))</w:t>
                      </w:r>
                    </w:p>
                    <w:p w14:paraId="1AE1CC97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lowerCaseCount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6372799F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else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isupper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]))</w:t>
                      </w:r>
                    </w:p>
                    <w:p w14:paraId="39B0AE84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upperCaseCount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4A23CB0E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else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isdigit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]))</w:t>
                      </w:r>
                    </w:p>
                    <w:p w14:paraId="5A31AE67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digitCount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3EFC88D9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else</w:t>
                      </w:r>
                    </w:p>
                    <w:p w14:paraId="791AC817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specialCount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137B23B4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761561EA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041CE3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\n\n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2D5A50AF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7CD61B05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PRINT_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LINE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upperCaseCount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 Upper Case Characters Count"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3CD779AA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PRINT_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LINE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lowerCaseCount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 Lower Case Characters Count"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31634959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PRINT_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LINE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digitCount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 Digits Count"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4901A5F6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PRINT_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LINE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specialCount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 Special Characters Count"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5F48A4E8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00EB509F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049323B8" w14:textId="2C6B7145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1BCDFC33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unsigned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getRandomPrintableChar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4850E667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62A3C7E5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auto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getRandomChar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[](</w:t>
                      </w:r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 -&gt;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unsigned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</w:p>
                    <w:p w14:paraId="40388B29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543F7E1B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    // static to reduce overhead by calling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>continously</w:t>
                      </w:r>
                      <w:proofErr w:type="spellEnd"/>
                    </w:p>
                    <w:p w14:paraId="22D5C653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static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random_device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rd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7E2622EF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static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mt19937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gen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rd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)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1817214A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uniform_int_distribution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&gt; </w:t>
                      </w:r>
                      <w:proofErr w:type="spellStart"/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distrib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41CE3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255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4A64CE1A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distrib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gen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)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18439A75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};</w:t>
                      </w:r>
                    </w:p>
                    <w:p w14:paraId="74893A44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4F8D32A5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unsigned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randomChar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getRandomChar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();</w:t>
                      </w:r>
                      <w:proofErr w:type="gramEnd"/>
                    </w:p>
                    <w:p w14:paraId="76DCCC04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get a random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>characgter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until</w:t>
                      </w:r>
                    </w:p>
                    <w:p w14:paraId="0F8B9AC2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while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!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isprint</w:t>
                      </w:r>
                      <w:proofErr w:type="spellEnd"/>
                      <w:proofErr w:type="gram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randomChar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))</w:t>
                      </w:r>
                    </w:p>
                    <w:p w14:paraId="79BCCE21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5B3CB708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randomChar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41CE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getRandomChar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();</w:t>
                      </w:r>
                      <w:proofErr w:type="gramEnd"/>
                    </w:p>
                    <w:p w14:paraId="04EC2F63" w14:textId="5B5C713F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73E2AE1F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41CE3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41CE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randomChar</w:t>
                      </w:r>
                      <w:proofErr w:type="spellEnd"/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5A3ECE33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1CE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36796CCB" w14:textId="77777777" w:rsidR="00041CE3" w:rsidRPr="00041CE3" w:rsidRDefault="00041CE3" w:rsidP="00041CE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35A86FF3" w14:textId="77777777" w:rsidR="00041CE3" w:rsidRPr="00041CE3" w:rsidRDefault="00041CE3" w:rsidP="00041CE3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DC8CBB1" w14:textId="77777777" w:rsidR="00A70314" w:rsidRDefault="00A70314" w:rsidP="00A70314">
      <w:pPr>
        <w:pStyle w:val="Heading2"/>
      </w:pPr>
      <w:r>
        <w:lastRenderedPageBreak/>
        <w:t>OUTPUT:</w:t>
      </w:r>
    </w:p>
    <w:p w14:paraId="55F849D0" w14:textId="486B3A17" w:rsidR="00921553" w:rsidRDefault="00921553" w:rsidP="00921553">
      <w:pPr>
        <w:rPr>
          <w:lang w:eastAsia="en-US"/>
        </w:rPr>
      </w:pPr>
      <w:r w:rsidRPr="00921553">
        <w:rPr>
          <w:lang w:eastAsia="en-US"/>
        </w:rPr>
        <w:drawing>
          <wp:inline distT="0" distB="0" distL="0" distR="0" wp14:anchorId="54A06503" wp14:editId="404A34EA">
            <wp:extent cx="5943600" cy="1118870"/>
            <wp:effectExtent l="0" t="0" r="0" b="0"/>
            <wp:docPr id="162264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49489" name=""/>
                    <pic:cNvPicPr/>
                  </pic:nvPicPr>
                  <pic:blipFill rotWithShape="1">
                    <a:blip r:embed="rId11"/>
                    <a:srcRect l="1" r="-49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856" cy="1119483"/>
                    </a:xfrm>
                    <a:prstGeom prst="rect">
                      <a:avLst/>
                    </a:prstGeom>
                    <a:solidFill>
                      <a:srgbClr val="181818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FA734" w14:textId="5CEAA873" w:rsidR="00874895" w:rsidRDefault="00874895" w:rsidP="00921553">
      <w:pPr>
        <w:rPr>
          <w:lang w:eastAsia="en-US"/>
        </w:rPr>
      </w:pPr>
      <w:r w:rsidRPr="00874895">
        <w:rPr>
          <w:lang w:eastAsia="en-US"/>
        </w:rPr>
        <w:drawing>
          <wp:inline distT="0" distB="0" distL="0" distR="0" wp14:anchorId="14AD5461" wp14:editId="271D8AD3">
            <wp:extent cx="5943600" cy="1166495"/>
            <wp:effectExtent l="0" t="0" r="0" b="1905"/>
            <wp:docPr id="1443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9948" name=""/>
                    <pic:cNvPicPr/>
                  </pic:nvPicPr>
                  <pic:blipFill rotWithShape="1">
                    <a:blip r:embed="rId12"/>
                    <a:srcRect l="1" r="-60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722" cy="1166519"/>
                    </a:xfrm>
                    <a:prstGeom prst="rect">
                      <a:avLst/>
                    </a:prstGeom>
                    <a:solidFill>
                      <a:srgbClr val="181818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0051B" w14:textId="07C30D58" w:rsidR="00874895" w:rsidRPr="00921553" w:rsidRDefault="00874895" w:rsidP="00921553">
      <w:pPr>
        <w:rPr>
          <w:lang w:eastAsia="en-US"/>
        </w:rPr>
      </w:pPr>
      <w:r w:rsidRPr="00874895">
        <w:rPr>
          <w:lang w:eastAsia="en-US"/>
        </w:rPr>
        <w:drawing>
          <wp:inline distT="0" distB="0" distL="0" distR="0" wp14:anchorId="60E39579" wp14:editId="0CD4C059">
            <wp:extent cx="5943600" cy="1166495"/>
            <wp:effectExtent l="0" t="0" r="0" b="1905"/>
            <wp:docPr id="213660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03135" name=""/>
                    <pic:cNvPicPr/>
                  </pic:nvPicPr>
                  <pic:blipFill rotWithShape="1">
                    <a:blip r:embed="rId13"/>
                    <a:srcRect r="-60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722" cy="1166519"/>
                    </a:xfrm>
                    <a:prstGeom prst="rect">
                      <a:avLst/>
                    </a:prstGeom>
                    <a:solidFill>
                      <a:srgbClr val="181818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A8150" w14:textId="77777777" w:rsidR="00EA7159" w:rsidRDefault="00EA7159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2FDCFB6D" w14:textId="5EB8E6C8" w:rsidR="00A70314" w:rsidRDefault="00C3463C" w:rsidP="00A70314">
      <w:pPr>
        <w:pStyle w:val="Heading1"/>
      </w:pPr>
      <w:r w:rsidRPr="00C3463C">
        <w:lastRenderedPageBreak/>
        <w:t>Task 3 [CLO 2]:</w:t>
      </w:r>
    </w:p>
    <w:p w14:paraId="4BA64290" w14:textId="77777777" w:rsidR="00A70314" w:rsidRDefault="00A70314" w:rsidP="00A70314">
      <w:pPr>
        <w:pStyle w:val="Heading2"/>
      </w:pPr>
      <w:r>
        <w:t>CODE:</w:t>
      </w:r>
    </w:p>
    <w:p w14:paraId="486A8FDE" w14:textId="5DE135EE" w:rsidR="007571DF" w:rsidRPr="007571DF" w:rsidRDefault="007571DF" w:rsidP="007571DF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23DED38A" wp14:editId="222E4D77">
                <wp:extent cx="5943600" cy="7313916"/>
                <wp:effectExtent l="0" t="0" r="0" b="1905"/>
                <wp:docPr id="965583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73139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60B926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57ABCA88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&lt;random&gt;</w:t>
                            </w:r>
                          </w:p>
                          <w:p w14:paraId="7485BA8A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95238FE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double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getRandomNum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double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double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26141A9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double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min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double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array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],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1820E4FC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0FD634D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53D74CF3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05AFE72A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TEST_ARRAY_SIZE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843E46A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double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testArray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TEST_ARRAY_SIZE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6F9E8C26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0737F3F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TEST_ARRAY_SIZE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59E56DE0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51B509FC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testArray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getRandomNum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100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100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294CD9B2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44850A4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54A6849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"ARRAY: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28FA803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TEST_ARRAY_SIZE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0C2D5FB9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43BDED96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testArray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"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85061DD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6EC75B56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107DC57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59CD73C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min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testArray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TEST_ARRAY_SIZE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CFA0CB5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FC67BE2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std::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cin.get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();</w:t>
                            </w:r>
                            <w:proofErr w:type="gramEnd"/>
                          </w:p>
                          <w:p w14:paraId="1C8B57CF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8B45759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2987BF2F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7BE3D59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double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getRandomNum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double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double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38445FEA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32207305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21E94695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swap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0D458BB6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00D86D4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static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random_device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rd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1FA5851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static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mt19937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gen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rd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5C1B0B71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uniform_real_distribution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double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&gt;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distribution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1492DD19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distribution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gen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138C2E6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5999E1F2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F7DEC6F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double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min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double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array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],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CE45144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7E0E699A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double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array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CC7334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09F6393A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45FE1859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3FF8E39A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array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4A40598B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21B81818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array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2E810818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27203D1D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1AD54473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2AFAB20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E92A4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C7334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</w:t>
                            </w: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84498B5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C7334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6AA3266E" w14:textId="77777777" w:rsidR="00CC7334" w:rsidRPr="00CC7334" w:rsidRDefault="00CC7334" w:rsidP="00CC73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56A73F5" w14:textId="77777777" w:rsidR="007571DF" w:rsidRPr="00CC7334" w:rsidRDefault="007571DF" w:rsidP="00CC7334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3DED38A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width:468pt;height:57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" fillcolor="black [3213]" stroked="f" strokeweight=".5pt">
                <v:textbox>
                  <w:txbxContent>
                    <w:p w14:paraId="5660B926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57ABCA88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&lt;random&gt;</w:t>
                      </w:r>
                    </w:p>
                    <w:p w14:paraId="7485BA8A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95238FE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double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getRandomNum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double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minInclusive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double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maxInclusive</w:t>
                      </w:r>
                      <w:proofErr w:type="spellEnd"/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726141A9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double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min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double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array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],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1820E4FC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0FD634D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53D74CF3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05AFE72A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TEST_ARRAY_SIZE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843E46A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double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testArray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TEST_ARRAY_SIZE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6F9E8C26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0737F3F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CC7334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TEST_ARRAY_SIZE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59E56DE0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51B509FC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testArray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CC7334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getRandomNum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CC7334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100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CC7334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100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294CD9B2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044850A4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54A6849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"ARRAY: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28FA803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CC7334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TEST_ARRAY_SIZE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0C2D5FB9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43BDED96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testArray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"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85061DD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6EC75B56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CC7334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107DC57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59CD73C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min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testArray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TEST_ARRAY_SIZE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CC7334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CFA0CB5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FC67BE2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std::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cin.get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();</w:t>
                      </w:r>
                      <w:proofErr w:type="gramEnd"/>
                    </w:p>
                    <w:p w14:paraId="1C8B57CF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CC7334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8B45759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2987BF2F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7BE3D59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double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getRandomNum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double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minInclusive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double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maxInclusive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38445FEA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32207305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CC7334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minInclusive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&gt;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maxInclusive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21E94695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swap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minInclusive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maxInclusive</w:t>
                      </w:r>
                      <w:proofErr w:type="spellEnd"/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0D458BB6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00D86D4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static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random_device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rd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1FA5851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static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mt19937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gen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rd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)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5C1B0B71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uniform_real_distribution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double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&gt;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distribution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minInclusive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maxInclusive</w:t>
                      </w:r>
                      <w:proofErr w:type="spellEnd"/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1492DD19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CC7334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distribution</w:t>
                      </w:r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gen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)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138C2E6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5999E1F2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F7DEC6F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double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min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double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array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],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CE45144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7E0E699A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CC7334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double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array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CC7334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09F6393A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CC7334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45FE1859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3FF8E39A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CC7334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array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CC7334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4A40598B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21B81818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array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2E810818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27203D1D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1AD54473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2AFAB20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CC7334">
                        <w:rPr>
                          <w:rFonts w:ascii="Menlo" w:eastAsia="Times New Roman" w:hAnsi="Menlo" w:cs="Menlo"/>
                          <w:color w:val="CE92A4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CC7334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</w:t>
                      </w: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84498B5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CC7334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6AA3266E" w14:textId="77777777" w:rsidR="00CC7334" w:rsidRPr="00CC7334" w:rsidRDefault="00CC7334" w:rsidP="00CC73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56A73F5" w14:textId="77777777" w:rsidR="007571DF" w:rsidRPr="00CC7334" w:rsidRDefault="007571DF" w:rsidP="00CC7334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9E36805" w14:textId="21A12C85" w:rsidR="00C3463C" w:rsidRDefault="00A70314" w:rsidP="00A70314">
      <w:pPr>
        <w:pStyle w:val="Heading2"/>
      </w:pPr>
      <w:r>
        <w:lastRenderedPageBreak/>
        <w:t>OUTPUT:</w:t>
      </w:r>
    </w:p>
    <w:p w14:paraId="79ECDD05" w14:textId="1E9FC578" w:rsidR="00E728DA" w:rsidRPr="00E728DA" w:rsidRDefault="00E859F2" w:rsidP="00E728DA">
      <w:pPr>
        <w:rPr>
          <w:lang w:eastAsia="en-US"/>
        </w:rPr>
      </w:pPr>
      <w:r w:rsidRPr="00E859F2">
        <w:rPr>
          <w:lang w:eastAsia="en-US"/>
        </w:rPr>
        <w:drawing>
          <wp:inline distT="0" distB="0" distL="0" distR="0" wp14:anchorId="726748C2" wp14:editId="5B3FD2B4">
            <wp:extent cx="5943600" cy="3808307"/>
            <wp:effectExtent l="0" t="0" r="0" b="1905"/>
            <wp:docPr id="43131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14708" name=""/>
                    <pic:cNvPicPr/>
                  </pic:nvPicPr>
                  <pic:blipFill rotWithShape="1">
                    <a:blip r:embed="rId14"/>
                    <a:srcRect r="7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37" cy="381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33E46" w14:textId="77777777" w:rsidR="00EA7159" w:rsidRDefault="00EA7159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7EB350B0" w14:textId="2EFB0D8A" w:rsidR="00A70314" w:rsidRDefault="00C3463C" w:rsidP="00A70314">
      <w:pPr>
        <w:pStyle w:val="Heading1"/>
      </w:pPr>
      <w:r w:rsidRPr="00C3463C">
        <w:lastRenderedPageBreak/>
        <w:t>Task 4 [CLO 1]:</w:t>
      </w:r>
    </w:p>
    <w:p w14:paraId="402B76E2" w14:textId="77777777" w:rsidR="00A70314" w:rsidRDefault="00A70314" w:rsidP="00A70314">
      <w:pPr>
        <w:pStyle w:val="Heading2"/>
      </w:pPr>
      <w:r>
        <w:t>CODE:</w:t>
      </w:r>
    </w:p>
    <w:p w14:paraId="14F918C3" w14:textId="20D6EF59" w:rsidR="007571DF" w:rsidRPr="007571DF" w:rsidRDefault="007571DF" w:rsidP="007571DF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70A8E3EC" wp14:editId="3D801E6F">
                <wp:extent cx="5943600" cy="7313916"/>
                <wp:effectExtent l="0" t="0" r="0" b="1905"/>
                <wp:docPr id="16765415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73139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2D3069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&lt;iostream&gt;</w:t>
                            </w:r>
                          </w:p>
                          <w:p w14:paraId="44A70DED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&lt;random&gt;</w:t>
                            </w:r>
                          </w:p>
                          <w:p w14:paraId="57CE1882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iomanip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</w:p>
                          <w:p w14:paraId="188F2425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466A6F04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getRandomNum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C31C28B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sortArrayInPlace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],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1C014363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printArray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],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782EE39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74FA08EC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main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37354E7B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13108B32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TEST_ARRAY_SIZE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10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CB8ADB7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testArray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TEST_ARRAY_SIZE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53ED3A4B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4EE22FFA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TEST_ARRAY_SIZE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++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565776C4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74741B16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testArray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getRandomNum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100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100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25400BB0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250D199C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029C31C5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 xml:space="preserve">"BEFORE SORT: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D2DF99B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printArray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testArray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TEST_ARRAY_SIZE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27CD7B24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10F9D7AB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sortArrayInPlace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testArray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TEST_ARRAY_SIZE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5BD36874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AFTER  SORT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 xml:space="preserve">: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85AFFDC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printArray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testArray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TEST_ARRAY_SIZE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36166CF8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155F3BF7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>std::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>cin.get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>();</w:t>
                            </w:r>
                            <w:proofErr w:type="gramEnd"/>
                          </w:p>
                          <w:p w14:paraId="018C2C5B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98E4651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622C9885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63E41EB9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printArray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],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417B9B70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3E06F7AC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++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2C584F1D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52DFC5E7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right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setw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5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6DB81BDC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4B11CB2C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4AC2164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5A89BAF7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70D67410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getRandomNum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6E2F7DF3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2EFFC1F3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24C045B2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swap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F3E7CE6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1B4A8F73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static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random_device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rd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66DE70D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static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mt19937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gen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rd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1145A103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uniform_int_distribution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&gt;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distribution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373EA7EA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distribution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gen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9BC7BD8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4EE80461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35FCE145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sortArrayInPlace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],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415ADA59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557770B5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use bubble sort algorithm</w:t>
                            </w:r>
                          </w:p>
                          <w:p w14:paraId="622BAA91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j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03B5C36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j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j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j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404D4DCC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70AE5E34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); 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++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6C60DB96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5AD4FC81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])</w:t>
                            </w:r>
                          </w:p>
                          <w:p w14:paraId="37E7DA2C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{</w:t>
                            </w:r>
                          </w:p>
                          <w:p w14:paraId="54A9A6BF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   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swap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], 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A46C54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</w:t>
                            </w:r>
                            <w:proofErr w:type="gramStart"/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0B6EC249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}</w:t>
                            </w:r>
                          </w:p>
                          <w:p w14:paraId="33201647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71037EA0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2E1DC25A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A46C54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46B5C4B2" w14:textId="77777777" w:rsidR="00A46C54" w:rsidRPr="00A46C54" w:rsidRDefault="00A46C54" w:rsidP="00A46C5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404F502F" w14:textId="77777777" w:rsidR="007571DF" w:rsidRPr="00A46C54" w:rsidRDefault="007571DF" w:rsidP="00A46C5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A8E3EC" id="_x0000_s1029" type="#_x0000_t202" style="width:468pt;height:57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" fillcolor="black [3213]" stroked="f" strokeweight=".5pt">
                <v:textbox>
                  <w:txbxContent>
                    <w:p w14:paraId="342D3069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&lt;iostream&gt;</w:t>
                      </w:r>
                    </w:p>
                    <w:p w14:paraId="44A70DED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&lt;random&gt;</w:t>
                      </w:r>
                    </w:p>
                    <w:p w14:paraId="57CE1882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iomanip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&gt;</w:t>
                      </w:r>
                    </w:p>
                    <w:p w14:paraId="188F2425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466A6F04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getRandomNum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minInclusive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maxInclusive</w:t>
                      </w:r>
                      <w:proofErr w:type="spellEnd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7C31C28B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sortArrayInPlace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], </w:t>
                      </w: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1C014363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printArray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], </w:t>
                      </w: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7782EE39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74FA08EC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main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37354E7B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13108B32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constexpr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TEST_ARRAY_SIZE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10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7CB8ADB7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testArray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TEST_ARRAY_SIZE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];</w:t>
                      </w:r>
                      <w:proofErr w:type="gramEnd"/>
                    </w:p>
                    <w:p w14:paraId="53ED3A4B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4EE22FFA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A46C54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TEST_ARRAY_SIZE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++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565776C4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74741B16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testArray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getRandomNum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A46C54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100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A46C54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100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25400BB0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250D199C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029C31C5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 xml:space="preserve">"BEFORE SORT: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3D2DF99B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printArray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testArray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TEST_ARRAY_SIZE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27CD7B24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10F9D7AB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sortArrayInPlace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testArray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TEST_ARRAY_SIZE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5BD36874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AFTER  SORT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 xml:space="preserve">: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585AFFDC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printArray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testArray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TEST_ARRAY_SIZE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36166CF8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155F3BF7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>std::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>cin.get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>();</w:t>
                      </w:r>
                      <w:proofErr w:type="gramEnd"/>
                    </w:p>
                    <w:p w14:paraId="018C2C5B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A46C54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798E4651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622C9885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63E41EB9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printArray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], </w:t>
                      </w: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417B9B70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3E06F7AC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A46C54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++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2C584F1D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52DFC5E7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right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setw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5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 </w:t>
                      </w:r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];</w:t>
                      </w:r>
                      <w:proofErr w:type="gramEnd"/>
                    </w:p>
                    <w:p w14:paraId="6DB81BDC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4B11CB2C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A46C54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\n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04AC2164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5A89BAF7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70D67410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getRandomNum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minInclusive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maxInclusive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6E2F7DF3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2EFFC1F3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A46C54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minInclusive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&gt;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maxInclusive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24C045B2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swap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minInclusive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maxInclusive</w:t>
                      </w:r>
                      <w:proofErr w:type="spellEnd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7F3E7CE6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1B4A8F73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static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random_device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rd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166DE70D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static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mt19937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gen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rd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)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1145A103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uniform_int_distribution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&gt;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distribution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minInclusive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maxInclusive</w:t>
                      </w:r>
                      <w:proofErr w:type="spellEnd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373EA7EA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A46C54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distribution</w:t>
                      </w:r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gen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)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79BC7BD8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4EE80461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35FCE145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sortArrayInPlace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], </w:t>
                      </w: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415ADA59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557770B5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use bubble sort algorithm</w:t>
                      </w:r>
                    </w:p>
                    <w:p w14:paraId="622BAA91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A46C54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j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403B5C36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A46C54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j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j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j</w:t>
                      </w:r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++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404D4DCC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70AE5E34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A46C54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); 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++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6C60DB96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{</w:t>
                      </w:r>
                    </w:p>
                    <w:p w14:paraId="5AD4FC81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A46C54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&gt;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])</w:t>
                      </w:r>
                    </w:p>
                    <w:p w14:paraId="37E7DA2C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{</w:t>
                      </w:r>
                    </w:p>
                    <w:p w14:paraId="54A9A6BF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   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swap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], 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proofErr w:type="gramEnd"/>
                      <w:r w:rsidRPr="00A46C54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A46C54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</w:t>
                      </w:r>
                      <w:proofErr w:type="gramStart"/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0B6EC249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}</w:t>
                      </w:r>
                    </w:p>
                    <w:p w14:paraId="33201647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}</w:t>
                      </w:r>
                    </w:p>
                    <w:p w14:paraId="71037EA0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2E1DC25A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A46C54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46B5C4B2" w14:textId="77777777" w:rsidR="00A46C54" w:rsidRPr="00A46C54" w:rsidRDefault="00A46C54" w:rsidP="00A46C5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404F502F" w14:textId="77777777" w:rsidR="007571DF" w:rsidRPr="00A46C54" w:rsidRDefault="007571DF" w:rsidP="00A46C5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F9D4355" w14:textId="3DF0FA0B" w:rsidR="00C3463C" w:rsidRDefault="00A70314" w:rsidP="00A70314">
      <w:pPr>
        <w:pStyle w:val="Heading2"/>
      </w:pPr>
      <w:r>
        <w:lastRenderedPageBreak/>
        <w:t>OUTPUT:</w:t>
      </w:r>
    </w:p>
    <w:p w14:paraId="7C24652F" w14:textId="3D771DC4" w:rsidR="00A70A7F" w:rsidRPr="00A70A7F" w:rsidRDefault="00A70A7F" w:rsidP="00A70A7F">
      <w:pPr>
        <w:rPr>
          <w:lang w:eastAsia="en-US"/>
        </w:rPr>
      </w:pPr>
      <w:r w:rsidRPr="00A70A7F">
        <w:rPr>
          <w:lang w:eastAsia="en-US"/>
        </w:rPr>
        <w:drawing>
          <wp:inline distT="0" distB="0" distL="0" distR="0" wp14:anchorId="1DBDC843" wp14:editId="554C5C56">
            <wp:extent cx="5943600" cy="5788256"/>
            <wp:effectExtent l="0" t="0" r="0" b="3175"/>
            <wp:docPr id="181357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72769" name=""/>
                    <pic:cNvPicPr/>
                  </pic:nvPicPr>
                  <pic:blipFill rotWithShape="1">
                    <a:blip r:embed="rId15"/>
                    <a:srcRect r="15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146" cy="579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1B575" w14:textId="77777777" w:rsidR="00EA7159" w:rsidRDefault="00EA7159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60B54937" w14:textId="2F5A4A50" w:rsidR="00A70314" w:rsidRDefault="00C3463C" w:rsidP="00A70314">
      <w:pPr>
        <w:pStyle w:val="Heading1"/>
      </w:pPr>
      <w:r w:rsidRPr="00C3463C">
        <w:lastRenderedPageBreak/>
        <w:t>Task 5 [CLO 1]:</w:t>
      </w:r>
    </w:p>
    <w:p w14:paraId="25C6BF4A" w14:textId="77777777" w:rsidR="00A70314" w:rsidRDefault="00A70314" w:rsidP="00A70314">
      <w:pPr>
        <w:pStyle w:val="Heading2"/>
      </w:pPr>
      <w:r>
        <w:t>CODE:</w:t>
      </w:r>
    </w:p>
    <w:p w14:paraId="5E7BE3E2" w14:textId="21ABC4B6" w:rsidR="007571DF" w:rsidRDefault="007571DF" w:rsidP="007571DF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55A636A9" wp14:editId="1177E63F">
                <wp:extent cx="5943600" cy="7313916"/>
                <wp:effectExtent l="0" t="0" r="0" b="1905"/>
                <wp:docPr id="2595173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73139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69651D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&lt;iostream&gt;</w:t>
                            </w:r>
                          </w:p>
                          <w:p w14:paraId="0658CB67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&lt;random&gt;</w:t>
                            </w:r>
                          </w:p>
                          <w:p w14:paraId="177FD4EF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iomanip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</w:p>
                          <w:p w14:paraId="1E18963D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30486B97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getRandomNum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655459FE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sortArrayInPlace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],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00D52D1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printArray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],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4A2F0B32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09CD4CF7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getElementIndex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],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element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240E645E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572D2C4F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main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7B09BB72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3F690212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TEST_ARRAY_SIZE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100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A81378B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testArray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TEST_ARRAY_SIZE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0A3CA285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533385AF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TEST_ARRAY_SIZE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++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7A9C5B58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5B6937D4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testArray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getRandomNum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999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999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6E8F9967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15FCF902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24E98D7B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sortArrayInPlace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testArray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TEST_ARRAY_SIZE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2EE573AA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3392FB47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"SORTED ARRAY: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8BEA750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printArray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testArray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TEST_ARRAY_SIZE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35257DB5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A5453D4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1020EC5F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toFound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A18B1D5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 xml:space="preserve">"Enter element to find from array: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06B1080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&gt;&gt;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toFound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664A2FE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7DCDAF5B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"["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toFound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"] at index "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getElementIndex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testArray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TEST_ARRAY_SIZE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toFound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6CD2D88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1858990B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>std::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>cin.get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>();</w:t>
                            </w:r>
                            <w:proofErr w:type="gramEnd"/>
                          </w:p>
                          <w:p w14:paraId="19F3FE49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06EEE57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7ABA65CE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5BE086BF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printArray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],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4F9E316A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02DA9C28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COLUMNS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5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7A56C8C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++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4041EB50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3BED2C3D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"["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setw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4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right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 @ "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setw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4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left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 xml:space="preserve">"]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4C6E147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%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COLUMNS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==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COLUMNS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2CBD0E5A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6BDC56F4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F00BAAF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5A06C8EE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515727F4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7A49F26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217A30AD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67AA1557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getRandomNum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0301A92A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71C35BB7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6EA262CE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swap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66B57C2F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5B6A00F2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static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random_device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rd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CB33702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static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mt19937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gen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rd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5251FB34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uniform_int_distribution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&gt; 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distribution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minInclusive</w:t>
                            </w:r>
                            <w:proofErr w:type="spellEnd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maxInclusive</w:t>
                            </w:r>
                            <w:proofErr w:type="spellEnd"/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2E1ECB90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distribution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gen</w:t>
                            </w:r>
                            <w:proofErr w:type="gramStart"/>
                            <w:r w:rsidRPr="00CF722E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A284326" w14:textId="20D89498" w:rsidR="007571DF" w:rsidRDefault="00CF722E" w:rsidP="00CF722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CF722E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59DB1D47" w14:textId="77777777" w:rsidR="00CF722E" w:rsidRPr="00CF722E" w:rsidRDefault="00CF722E" w:rsidP="00CF722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A636A9" id="_x0000_s1030" type="#_x0000_t202" style="width:468pt;height:57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" fillcolor="black [3213]" stroked="f" strokeweight=".5pt">
                <v:textbox>
                  <w:txbxContent>
                    <w:p w14:paraId="2069651D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&lt;iostream&gt;</w:t>
                      </w:r>
                    </w:p>
                    <w:p w14:paraId="0658CB67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&lt;random&gt;</w:t>
                      </w:r>
                    </w:p>
                    <w:p w14:paraId="177FD4EF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iomanip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&gt;</w:t>
                      </w:r>
                    </w:p>
                    <w:p w14:paraId="1E18963D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30486B97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getRandomNum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minInclusive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maxInclusive</w:t>
                      </w:r>
                      <w:proofErr w:type="spellEnd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655459FE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sortArrayInPlace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], </w:t>
                      </w: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700D52D1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printArray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], </w:t>
                      </w: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4A2F0B32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09CD4CF7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getElementIndex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], </w:t>
                      </w: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element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240E645E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572D2C4F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main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7B09BB72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3F690212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constexpr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TEST_ARRAY_SIZE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100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3A81378B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testArray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TEST_ARRAY_SIZE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];</w:t>
                      </w:r>
                      <w:proofErr w:type="gramEnd"/>
                    </w:p>
                    <w:p w14:paraId="0A3CA285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533385AF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CF722E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TEST_ARRAY_SIZE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++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7A9C5B58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5B6937D4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testArray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CF722E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getRandomNum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CF722E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999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CF722E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999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6E8F9967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15FCF902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24E98D7B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sortArrayInPlace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testArray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TEST_ARRAY_SIZE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2EE573AA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3392FB47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"SORTED ARRAY:</w:t>
                      </w:r>
                      <w:r w:rsidRPr="00CF722E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\n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28BEA750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printArray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testArray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TEST_ARRAY_SIZE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35257DB5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CF722E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\n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7A5453D4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1020EC5F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toFound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5A18B1D5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 xml:space="preserve">"Enter element to find from array: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006B1080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cin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&gt;&gt;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toFound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2664A2FE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7DCDAF5B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"["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toFound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"] at index "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getElementIndex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testArray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TEST_ARRAY_SIZE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toFound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CF722E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\n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56CD2D88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1858990B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>std::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>cin.get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>();</w:t>
                      </w:r>
                      <w:proofErr w:type="gramEnd"/>
                    </w:p>
                    <w:p w14:paraId="19F3FE49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CF722E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406EEE57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7ABA65CE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5BE086BF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printArray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], </w:t>
                      </w: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4F9E316A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02DA9C28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constexpr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COLUMNS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5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17A56C8C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CF722E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++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4041EB50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3BED2C3D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"["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setw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4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right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 @ "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setw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4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left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 xml:space="preserve">"]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14C6E147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CF722E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%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COLUMNS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==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COLUMNS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2CBD0E5A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{</w:t>
                      </w:r>
                    </w:p>
                    <w:p w14:paraId="6BDC56F4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CF722E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\n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7F00BAAF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}</w:t>
                      </w:r>
                    </w:p>
                    <w:p w14:paraId="5A06C8EE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515727F4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CF722E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\n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17A49F26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217A30AD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67AA1557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getRandomNum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minInclusive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maxInclusive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0301A92A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71C35BB7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CF722E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minInclusive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&gt;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maxInclusive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6EA262CE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swap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minInclusive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maxInclusive</w:t>
                      </w:r>
                      <w:proofErr w:type="spellEnd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66B57C2F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5B6A00F2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static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random_device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rd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0CB33702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static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mt19937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gen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rd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)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5251FB34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uniform_int_distribution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CF722E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&gt; 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distribution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minInclusive</w:t>
                      </w:r>
                      <w:proofErr w:type="spellEnd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proofErr w:type="spellStart"/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maxInclusive</w:t>
                      </w:r>
                      <w:proofErr w:type="spellEnd"/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2E1ECB90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CF722E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distribution</w:t>
                      </w:r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CF722E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gen</w:t>
                      </w:r>
                      <w:proofErr w:type="gramStart"/>
                      <w:r w:rsidRPr="00CF722E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)</w:t>
                      </w: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4A284326" w14:textId="20D89498" w:rsidR="007571DF" w:rsidRDefault="00CF722E" w:rsidP="00CF722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CF722E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59DB1D47" w14:textId="77777777" w:rsidR="00CF722E" w:rsidRPr="00CF722E" w:rsidRDefault="00CF722E" w:rsidP="00CF722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D8839C7" w14:textId="2B5010E0" w:rsidR="00CF722E" w:rsidRPr="007571DF" w:rsidRDefault="00CF722E" w:rsidP="007571DF">
      <w:pPr>
        <w:rPr>
          <w:lang w:eastAsia="en-US"/>
        </w:rPr>
      </w:pPr>
      <w:r>
        <w:rPr>
          <w:noProof/>
          <w:lang w:eastAsia="en-US"/>
          <w14:ligatures w14:val="standardContextual"/>
        </w:rPr>
        <w:lastRenderedPageBreak/>
        <mc:AlternateContent>
          <mc:Choice Requires="wps">
            <w:drawing>
              <wp:inline distT="0" distB="0" distL="0" distR="0" wp14:anchorId="39A4287C" wp14:editId="5994EC4A">
                <wp:extent cx="5943600" cy="4686300"/>
                <wp:effectExtent l="0" t="0" r="0" b="0"/>
                <wp:docPr id="14897015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686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3735D5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3519222B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sortArrayInPlace</w:t>
                            </w:r>
                            <w:proofErr w:type="spellEnd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37EFB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],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2040A22A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6A99F73A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use bubble sort algorithm</w:t>
                            </w:r>
                          </w:p>
                          <w:p w14:paraId="2FAE6156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j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FD8DDFC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j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j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j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4DC8D9CC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2D584B5D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); </w:t>
                            </w:r>
                            <w:proofErr w:type="spellStart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++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2F5009F9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2C9B7178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])</w:t>
                            </w:r>
                          </w:p>
                          <w:p w14:paraId="625CE487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{</w:t>
                            </w:r>
                          </w:p>
                          <w:p w14:paraId="20B80A61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    </w:t>
                            </w:r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D37EFB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swap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], </w:t>
                            </w:r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</w:t>
                            </w:r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4F72DDF7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}</w:t>
                            </w:r>
                          </w:p>
                          <w:p w14:paraId="04BA2573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743B62A6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25446B26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4CCF5969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49A5EB5C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getElementIndex</w:t>
                            </w:r>
                            <w:proofErr w:type="spellEnd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37EFB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],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37EFB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element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7D42F692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0CFA2A31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4314388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max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37EFB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static_cast</w:t>
                            </w:r>
                            <w:proofErr w:type="spellEnd"/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0F8BF48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firstIndex</w:t>
                            </w:r>
                            <w:proofErr w:type="spellEnd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1CEDED6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78477BA0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while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&lt;=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max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695E98B2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6D14C0E6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mid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max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/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2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0392865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mid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element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3BCF99A9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max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mid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646C29C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else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array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mid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element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03A4A8D3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mid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EED6B6F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else</w:t>
                            </w:r>
                          </w:p>
                          <w:p w14:paraId="553F77C9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7EE33A86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firstIndex</w:t>
                            </w:r>
                            <w:proofErr w:type="spellEnd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mid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E492515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max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mid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// force left search</w:t>
                            </w:r>
                          </w:p>
                          <w:p w14:paraId="072080F5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04FFE0E5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676352E8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68708471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if not found return -1</w:t>
                            </w:r>
                          </w:p>
                          <w:p w14:paraId="3F95CE0C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E92A4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7EFB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firstIndex</w:t>
                            </w:r>
                            <w:proofErr w:type="spellEnd"/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10E8AE2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D37EFB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55F2E8DA" w14:textId="77777777" w:rsidR="00D37EFB" w:rsidRPr="00D37EFB" w:rsidRDefault="00D37EFB" w:rsidP="00D37EF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201FE520" w14:textId="77777777" w:rsidR="00CF722E" w:rsidRPr="00D37EFB" w:rsidRDefault="00CF722E" w:rsidP="00D37EFB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A4287C" id="_x0000_s1031" type="#_x0000_t202" style="width:468pt;height:36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" fillcolor="black [3213]" stroked="f" strokeweight=".5pt">
                <v:textbox>
                  <w:txbxContent>
                    <w:p w14:paraId="643735D5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3519222B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sortArrayInPlace</w:t>
                      </w:r>
                      <w:proofErr w:type="spellEnd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D37EFB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], </w:t>
                      </w:r>
                      <w:r w:rsidRPr="00D37EFB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2040A22A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6A99F73A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use bubble sort algorithm</w:t>
                      </w:r>
                    </w:p>
                    <w:p w14:paraId="2FAE6156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D37EFB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j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4FD8DDFC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D37EFB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j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j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j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++</w:t>
                      </w:r>
                      <w:proofErr w:type="spellEnd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4DC8D9CC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2D584B5D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D37EFB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); </w:t>
                      </w:r>
                      <w:proofErr w:type="spellStart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++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2F5009F9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{</w:t>
                      </w:r>
                    </w:p>
                    <w:p w14:paraId="2C9B7178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D37EFB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&gt;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proofErr w:type="gramEnd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])</w:t>
                      </w:r>
                    </w:p>
                    <w:p w14:paraId="625CE487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{</w:t>
                      </w:r>
                    </w:p>
                    <w:p w14:paraId="20B80A61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    </w:t>
                      </w:r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gramEnd"/>
                      <w:r w:rsidRPr="00D37EFB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swap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], </w:t>
                      </w:r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proofErr w:type="gramEnd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</w:t>
                      </w:r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4F72DDF7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}</w:t>
                      </w:r>
                    </w:p>
                    <w:p w14:paraId="04BA2573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}</w:t>
                      </w:r>
                    </w:p>
                    <w:p w14:paraId="743B62A6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25446B26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4CCF5969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49A5EB5C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getElementIndex</w:t>
                      </w:r>
                      <w:proofErr w:type="spellEnd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D37EFB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], </w:t>
                      </w:r>
                      <w:r w:rsidRPr="00D37EFB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D37EFB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D37EFB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element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7D42F692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0CFA2A31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D37EFB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74314388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D37EFB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max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D37EFB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static_cast</w:t>
                      </w:r>
                      <w:proofErr w:type="spellEnd"/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D37EFB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&gt;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20F8BF48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D37EFB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firstIndex</w:t>
                      </w:r>
                      <w:proofErr w:type="spellEnd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D37EFB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01CEDED6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78477BA0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D37EFB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while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&lt;=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max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695E98B2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6D14C0E6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D37EFB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mid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max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/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2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50392865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D37EFB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mid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&gt;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element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3BCF99A9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max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mid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2646C29C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D37EFB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else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array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mid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element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03A4A8D3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mid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5EED6B6F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D37EFB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else</w:t>
                      </w:r>
                    </w:p>
                    <w:p w14:paraId="553F77C9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{</w:t>
                      </w:r>
                    </w:p>
                    <w:p w14:paraId="7EE33A86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firstIndex</w:t>
                      </w:r>
                      <w:proofErr w:type="spellEnd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mid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6E492515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max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mid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D37EFB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r w:rsidRPr="00D37EFB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// force left search</w:t>
                      </w:r>
                    </w:p>
                    <w:p w14:paraId="072080F5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}</w:t>
                      </w:r>
                    </w:p>
                    <w:p w14:paraId="04FFE0E5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676352E8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68708471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if not found return -1</w:t>
                      </w:r>
                    </w:p>
                    <w:p w14:paraId="3F95CE0C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D37EFB">
                        <w:rPr>
                          <w:rFonts w:ascii="Menlo" w:eastAsia="Times New Roman" w:hAnsi="Menlo" w:cs="Menlo"/>
                          <w:color w:val="CE92A4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37EFB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firstIndex</w:t>
                      </w:r>
                      <w:proofErr w:type="spellEnd"/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710E8AE2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D37EFB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55F2E8DA" w14:textId="77777777" w:rsidR="00D37EFB" w:rsidRPr="00D37EFB" w:rsidRDefault="00D37EFB" w:rsidP="00D37EF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201FE520" w14:textId="77777777" w:rsidR="00CF722E" w:rsidRPr="00D37EFB" w:rsidRDefault="00CF722E" w:rsidP="00D37EFB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80776D6" w14:textId="31E19462" w:rsidR="00C3463C" w:rsidRDefault="00A70314" w:rsidP="00A70314">
      <w:pPr>
        <w:pStyle w:val="Heading2"/>
      </w:pPr>
      <w:r>
        <w:lastRenderedPageBreak/>
        <w:t>OUTPUT:</w:t>
      </w:r>
    </w:p>
    <w:p w14:paraId="08BBFFC5" w14:textId="51AA2CD3" w:rsidR="00E45B5A" w:rsidRPr="00E45B5A" w:rsidRDefault="00E45B5A" w:rsidP="00E45B5A">
      <w:pPr>
        <w:rPr>
          <w:lang w:eastAsia="en-US"/>
        </w:rPr>
      </w:pPr>
      <w:r w:rsidRPr="00E45B5A">
        <w:rPr>
          <w:lang w:eastAsia="en-US"/>
        </w:rPr>
        <w:drawing>
          <wp:inline distT="0" distB="0" distL="0" distR="0" wp14:anchorId="0886788B" wp14:editId="70987299">
            <wp:extent cx="5943600" cy="3573780"/>
            <wp:effectExtent l="0" t="0" r="0" b="0"/>
            <wp:docPr id="33799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99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B5A" w:rsidRPr="00E45B5A" w:rsidSect="00226A0D"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14082" w14:textId="77777777" w:rsidR="00A165B6" w:rsidRDefault="00A165B6" w:rsidP="00D47962">
      <w:pPr>
        <w:spacing w:after="0" w:line="240" w:lineRule="auto"/>
      </w:pPr>
      <w:r>
        <w:separator/>
      </w:r>
    </w:p>
  </w:endnote>
  <w:endnote w:type="continuationSeparator" w:id="0">
    <w:p w14:paraId="02A0757C" w14:textId="77777777" w:rsidR="00A165B6" w:rsidRDefault="00A165B6" w:rsidP="00D4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333246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A519973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778B601" w14:textId="77777777" w:rsidR="00D47962" w:rsidRDefault="00D47962" w:rsidP="00226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84483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3A084E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E5D9F82" w14:textId="77777777" w:rsidR="00D47962" w:rsidRDefault="00226A0D" w:rsidP="00226A0D">
    <w:pPr>
      <w:ind w:right="360"/>
    </w:pPr>
    <w:hyperlink r:id="rId1" w:history="1">
      <w:r w:rsidRPr="00636010">
        <w:rPr>
          <w:rStyle w:val="Hyperlink"/>
        </w:rPr>
        <w:t>mmujtaba.bese25seecs@seecs.edu.pk</w:t>
      </w:r>
    </w:hyperlink>
    <w:r>
      <w:t xml:space="preserve"> </w:t>
    </w:r>
    <w:r w:rsidR="00D47962">
      <w:ptab w:relativeTo="margin" w:alignment="right" w:leader="none"/>
    </w:r>
    <w:r w:rsidR="00D4796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ED836" w14:textId="77777777" w:rsidR="00A165B6" w:rsidRDefault="00A165B6" w:rsidP="00D47962">
      <w:pPr>
        <w:spacing w:after="0" w:line="240" w:lineRule="auto"/>
      </w:pPr>
      <w:r>
        <w:separator/>
      </w:r>
    </w:p>
  </w:footnote>
  <w:footnote w:type="continuationSeparator" w:id="0">
    <w:p w14:paraId="5B573255" w14:textId="77777777" w:rsidR="00A165B6" w:rsidRDefault="00A165B6" w:rsidP="00D479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B6"/>
    <w:rsid w:val="00016D3E"/>
    <w:rsid w:val="00041CE3"/>
    <w:rsid w:val="00127B6E"/>
    <w:rsid w:val="0013282D"/>
    <w:rsid w:val="0017103D"/>
    <w:rsid w:val="00223231"/>
    <w:rsid w:val="00226A0D"/>
    <w:rsid w:val="002F0A45"/>
    <w:rsid w:val="00336248"/>
    <w:rsid w:val="00490D9D"/>
    <w:rsid w:val="00513A58"/>
    <w:rsid w:val="005C7E4D"/>
    <w:rsid w:val="006C7F3F"/>
    <w:rsid w:val="007571DF"/>
    <w:rsid w:val="007B186A"/>
    <w:rsid w:val="00853712"/>
    <w:rsid w:val="00867D14"/>
    <w:rsid w:val="00874895"/>
    <w:rsid w:val="00921553"/>
    <w:rsid w:val="00A165B6"/>
    <w:rsid w:val="00A46C54"/>
    <w:rsid w:val="00A70314"/>
    <w:rsid w:val="00A70A7F"/>
    <w:rsid w:val="00C3463C"/>
    <w:rsid w:val="00CC7334"/>
    <w:rsid w:val="00CF722E"/>
    <w:rsid w:val="00D1336D"/>
    <w:rsid w:val="00D14253"/>
    <w:rsid w:val="00D37EFB"/>
    <w:rsid w:val="00D47962"/>
    <w:rsid w:val="00DA36DE"/>
    <w:rsid w:val="00E45B5A"/>
    <w:rsid w:val="00E649CB"/>
    <w:rsid w:val="00E728DA"/>
    <w:rsid w:val="00E859F2"/>
    <w:rsid w:val="00E94D9E"/>
    <w:rsid w:val="00EA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B9AAD"/>
  <w15:chartTrackingRefBased/>
  <w15:docId w15:val="{2A4739C8-7478-1F4A-B0BC-412C0410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6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6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62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962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47962"/>
    <w:rPr>
      <w:b/>
      <w:bCs/>
    </w:rPr>
  </w:style>
  <w:style w:type="table" w:styleId="GridTable4-Accent1">
    <w:name w:val="Grid Table 4 Accent 1"/>
    <w:basedOn w:val="TableNormal"/>
    <w:uiPriority w:val="49"/>
    <w:rsid w:val="00D47962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4796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9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96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962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26A0D"/>
  </w:style>
  <w:style w:type="character" w:customStyle="1" w:styleId="Monospace">
    <w:name w:val="Monospace"/>
    <w:basedOn w:val="DefaultParagraphFont"/>
    <w:uiPriority w:val="1"/>
    <w:qFormat/>
    <w:rsid w:val="005C7E4D"/>
    <w:rPr>
      <w:rFonts w:ascii="Menlo" w:hAnsi="Menl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ujtaba.bese25seecs@seecs.edu.pk" TargetMode="External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mujtaba25/CS-110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mujtaba.bese25seecs@seecs.edu.p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bscure/Library/Group%20Containers/UBF8T346G9.Office/User%20Content.localized/Templates.localized/template_a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template_a1.dotx</Template>
  <TotalTime>21</TotalTime>
  <Pages>12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Obscure</dc:creator>
  <cp:keywords/>
  <dc:description/>
  <cp:lastModifiedBy>Muhammad Mujtaba</cp:lastModifiedBy>
  <cp:revision>26</cp:revision>
  <dcterms:created xsi:type="dcterms:W3CDTF">2025-11-15T11:13:00Z</dcterms:created>
  <dcterms:modified xsi:type="dcterms:W3CDTF">2025-11-15T11:45:00Z</dcterms:modified>
</cp:coreProperties>
</file>