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52103" w14:textId="77777777" w:rsidR="004E25E3" w:rsidRDefault="004E25E3" w:rsidP="004E25E3">
      <w:pPr>
        <w:jc w:val="center"/>
      </w:pPr>
      <w:r>
        <w:rPr>
          <w:noProof/>
        </w:rPr>
        <w:drawing>
          <wp:inline distT="0" distB="0" distL="0" distR="0" wp14:anchorId="6369FABE" wp14:editId="73C5447B">
            <wp:extent cx="1143000" cy="1143000"/>
            <wp:effectExtent l="0" t="0" r="0" b="0"/>
            <wp:docPr id="1619331001" name="Picture 1619331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2D89" w14:textId="77777777" w:rsidR="004E25E3" w:rsidRDefault="004E25E3" w:rsidP="004E25E3">
      <w:pPr>
        <w:jc w:val="center"/>
      </w:pPr>
    </w:p>
    <w:p w14:paraId="5D8F9225" w14:textId="14EE8189" w:rsidR="004E25E3" w:rsidRDefault="004E25E3" w:rsidP="004E25E3">
      <w:pPr>
        <w:pStyle w:val="Title"/>
        <w:jc w:val="center"/>
      </w:pPr>
      <w:r>
        <w:t xml:space="preserve">Lab </w:t>
      </w:r>
      <w:r w:rsidR="005D0837">
        <w:t>12</w:t>
      </w:r>
    </w:p>
    <w:p w14:paraId="124FE067" w14:textId="4C61CDA7" w:rsidR="004E25E3" w:rsidRDefault="005D0837" w:rsidP="005D0837">
      <w:pPr>
        <w:jc w:val="center"/>
        <w:rPr>
          <w:rFonts w:eastAsiaTheme="majorEastAsia" w:cstheme="majorBidi"/>
          <w:b/>
          <w:bCs/>
          <w:color w:val="595959" w:themeColor="text1" w:themeTint="A6"/>
          <w:spacing w:val="15"/>
          <w:kern w:val="2"/>
          <w:sz w:val="28"/>
          <w:szCs w:val="28"/>
          <w:lang w:eastAsia="en-US"/>
          <w14:ligatures w14:val="standardContextual"/>
        </w:rPr>
      </w:pPr>
      <w:r w:rsidRPr="005D0837">
        <w:rPr>
          <w:rFonts w:eastAsiaTheme="majorEastAsia" w:cstheme="majorBidi"/>
          <w:b/>
          <w:bCs/>
          <w:color w:val="595959" w:themeColor="text1" w:themeTint="A6"/>
          <w:spacing w:val="15"/>
          <w:kern w:val="2"/>
          <w:sz w:val="28"/>
          <w:szCs w:val="28"/>
          <w:lang w:eastAsia="en-US"/>
          <w14:ligatures w14:val="standardContextual"/>
        </w:rPr>
        <w:t>Text Processing Using Strings</w:t>
      </w:r>
    </w:p>
    <w:p w14:paraId="79D2763E" w14:textId="77777777" w:rsidR="005D0837" w:rsidRDefault="005D0837" w:rsidP="005D0837">
      <w:pPr>
        <w:jc w:val="center"/>
      </w:pPr>
    </w:p>
    <w:p w14:paraId="1D609328" w14:textId="5E6F122F" w:rsidR="004E25E3" w:rsidRDefault="005D0837" w:rsidP="004E25E3">
      <w:pPr>
        <w:jc w:val="center"/>
      </w:pPr>
      <w:hyperlink r:id="rId7" w:history="1">
        <w:r w:rsidRPr="00485AAD">
          <w:rPr>
            <w:rStyle w:val="Hyperlink"/>
          </w:rPr>
          <w:t>https://github.com/mmujtaba25/cs-110</w:t>
        </w:r>
      </w:hyperlink>
      <w:r>
        <w:t xml:space="preserve"> </w:t>
      </w:r>
      <w:r w:rsidR="004E25E3">
        <w:t xml:space="preserve"> </w:t>
      </w:r>
    </w:p>
    <w:p w14:paraId="1CFA20CD" w14:textId="77777777" w:rsidR="004E25E3" w:rsidRDefault="004E25E3" w:rsidP="004E25E3">
      <w:pPr>
        <w:jc w:val="center"/>
      </w:pPr>
    </w:p>
    <w:p w14:paraId="42C925F3" w14:textId="77777777" w:rsidR="004E25E3" w:rsidRDefault="004E25E3" w:rsidP="004E25E3">
      <w:pPr>
        <w:jc w:val="center"/>
        <w:rPr>
          <w:rStyle w:val="Strong"/>
        </w:rPr>
      </w:pPr>
      <w:r>
        <w:rPr>
          <w:rStyle w:val="Strong"/>
        </w:rPr>
        <w:t>Muhammad Mujtaba</w:t>
      </w:r>
    </w:p>
    <w:p w14:paraId="39C1AE13" w14:textId="77777777" w:rsidR="004E25E3" w:rsidRDefault="004E25E3" w:rsidP="004E25E3">
      <w:pPr>
        <w:jc w:val="center"/>
        <w:rPr>
          <w:rStyle w:val="Strong"/>
        </w:rPr>
      </w:pPr>
      <w:r>
        <w:rPr>
          <w:rStyle w:val="Strong"/>
        </w:rPr>
        <w:t>CMD ID: 540040</w:t>
      </w:r>
    </w:p>
    <w:p w14:paraId="563FDDBA" w14:textId="77777777" w:rsidR="004E25E3" w:rsidRDefault="004E25E3" w:rsidP="004E25E3">
      <w:pPr>
        <w:jc w:val="center"/>
      </w:pPr>
      <w:hyperlink r:id="rId8" w:history="1">
        <w:r w:rsidRPr="00636010">
          <w:rPr>
            <w:rStyle w:val="Hyperlink"/>
          </w:rPr>
          <w:t>mmujtaba.bese25seecs@seecs.edu.pk</w:t>
        </w:r>
      </w:hyperlink>
      <w:r>
        <w:t xml:space="preserve"> </w:t>
      </w:r>
    </w:p>
    <w:p w14:paraId="6B2A05B4" w14:textId="77777777" w:rsidR="004E25E3" w:rsidRDefault="004E25E3" w:rsidP="004E25E3">
      <w:pPr>
        <w:jc w:val="center"/>
      </w:pPr>
    </w:p>
    <w:p w14:paraId="4629C220" w14:textId="77777777" w:rsidR="004E25E3" w:rsidRDefault="004E25E3" w:rsidP="004E25E3">
      <w:pPr>
        <w:pStyle w:val="Subtitle"/>
        <w:jc w:val="center"/>
      </w:pPr>
    </w:p>
    <w:p w14:paraId="4B092981" w14:textId="77777777" w:rsidR="004E25E3" w:rsidRDefault="004E25E3" w:rsidP="004E25E3">
      <w:pPr>
        <w:pStyle w:val="Subtitle"/>
        <w:jc w:val="center"/>
      </w:pPr>
    </w:p>
    <w:p w14:paraId="398A1893" w14:textId="77777777" w:rsidR="004E25E3" w:rsidRDefault="004E25E3" w:rsidP="004E25E3">
      <w:pPr>
        <w:jc w:val="center"/>
      </w:pPr>
    </w:p>
    <w:p w14:paraId="01DD89A9" w14:textId="77777777" w:rsidR="004E25E3" w:rsidRDefault="004E25E3" w:rsidP="004E25E3"/>
    <w:p w14:paraId="2AF6CC19" w14:textId="77777777" w:rsidR="004E25E3" w:rsidRDefault="004E25E3" w:rsidP="004E25E3">
      <w:pPr>
        <w:jc w:val="center"/>
      </w:pPr>
    </w:p>
    <w:p w14:paraId="59009B4C" w14:textId="77777777" w:rsidR="004E25E3" w:rsidRDefault="004E25E3" w:rsidP="004E25E3">
      <w:pPr>
        <w:jc w:val="center"/>
      </w:pPr>
    </w:p>
    <w:p w14:paraId="075296A4" w14:textId="77777777" w:rsidR="004E25E3" w:rsidRDefault="004E25E3" w:rsidP="004E25E3">
      <w:pPr>
        <w:jc w:val="center"/>
      </w:pPr>
    </w:p>
    <w:p w14:paraId="0669D7DD" w14:textId="77777777" w:rsidR="004E25E3" w:rsidRDefault="004E25E3" w:rsidP="004E25E3">
      <w:pPr>
        <w:jc w:val="center"/>
      </w:pPr>
    </w:p>
    <w:p w14:paraId="258AFB4D" w14:textId="77777777" w:rsidR="004E25E3" w:rsidRDefault="004E25E3" w:rsidP="004E25E3">
      <w:pPr>
        <w:jc w:val="center"/>
      </w:pPr>
    </w:p>
    <w:p w14:paraId="5FD76D6C" w14:textId="77777777" w:rsidR="004E25E3" w:rsidRDefault="004E25E3" w:rsidP="004E25E3">
      <w:pPr>
        <w:pStyle w:val="Subtitle"/>
        <w:jc w:val="center"/>
      </w:pPr>
      <w:r w:rsidRPr="1788D78F">
        <w:rPr>
          <w:b/>
          <w:bCs/>
        </w:rPr>
        <w:t xml:space="preserve">Class: </w:t>
      </w:r>
      <w:r>
        <w:t>BESE 16B</w:t>
      </w:r>
    </w:p>
    <w:p w14:paraId="668DA7C4" w14:textId="77777777" w:rsidR="00226A0D" w:rsidRDefault="004E25E3" w:rsidP="004E25E3">
      <w:pPr>
        <w:pStyle w:val="Subtitle"/>
        <w:jc w:val="center"/>
      </w:pPr>
      <w:r w:rsidRPr="1788D78F">
        <w:rPr>
          <w:b/>
          <w:bCs/>
        </w:rPr>
        <w:t xml:space="preserve">Batch: </w:t>
      </w:r>
      <w:r>
        <w:t>2k25</w:t>
      </w:r>
    </w:p>
    <w:p w14:paraId="411696DD" w14:textId="16DF5A3D" w:rsidR="005D0837" w:rsidRDefault="005D0837" w:rsidP="005D0837">
      <w:pPr>
        <w:pStyle w:val="Heading1"/>
      </w:pPr>
      <w:r w:rsidRPr="005D0837">
        <w:lastRenderedPageBreak/>
        <w:t>Task 1 [CLO 2]</w:t>
      </w:r>
    </w:p>
    <w:p w14:paraId="7A683AA3" w14:textId="2D01B01F" w:rsidR="005D0837" w:rsidRDefault="005D0837" w:rsidP="005D0837">
      <w:pPr>
        <w:pStyle w:val="Heading2"/>
      </w:pPr>
      <w:r>
        <w:t>CODE:</w:t>
      </w:r>
    </w:p>
    <w:p w14:paraId="19375753" w14:textId="42E9ECD6" w:rsidR="005D0837" w:rsidRPr="005D0837" w:rsidRDefault="005D0837" w:rsidP="005D0837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232FA7BC" wp14:editId="0D36D911">
                <wp:extent cx="5943600" cy="4911811"/>
                <wp:effectExtent l="0" t="0" r="0" b="3175"/>
                <wp:docPr id="18383145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4911811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3FFAB3" w14:textId="77777777" w:rsidR="005D0837" w:rsidRPr="005D0837" w:rsidRDefault="005D0837" w:rsidP="005D083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</w:pPr>
                            <w:r w:rsidRPr="005D0837">
                              <w:rPr>
                                <w:rFonts w:ascii="Menlo" w:eastAsia="Times New Roman" w:hAnsi="Menlo" w:cs="Menlo"/>
                                <w:color w:val="C586C0"/>
                                <w:sz w:val="18"/>
                                <w:szCs w:val="18"/>
                                <w:lang w:eastAsia="en-US"/>
                              </w:rPr>
                              <w:t>#include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569CD6"/>
                                <w:sz w:val="18"/>
                                <w:szCs w:val="18"/>
                                <w:lang w:eastAsia="en-US"/>
                              </w:rPr>
                              <w:t xml:space="preserve"> 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E9178"/>
                                <w:sz w:val="18"/>
                                <w:szCs w:val="18"/>
                                <w:lang w:eastAsia="en-US"/>
                              </w:rPr>
                              <w:t>&lt;iostream&gt;</w:t>
                            </w:r>
                          </w:p>
                          <w:p w14:paraId="08817128" w14:textId="77777777" w:rsidR="005D0837" w:rsidRPr="005D0837" w:rsidRDefault="005D0837" w:rsidP="005D083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</w:pPr>
                            <w:r w:rsidRPr="005D0837">
                              <w:rPr>
                                <w:rFonts w:ascii="Menlo" w:eastAsia="Times New Roman" w:hAnsi="Menlo" w:cs="Menlo"/>
                                <w:color w:val="C586C0"/>
                                <w:sz w:val="18"/>
                                <w:szCs w:val="18"/>
                                <w:lang w:eastAsia="en-US"/>
                              </w:rPr>
                              <w:t>#include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569CD6"/>
                                <w:sz w:val="18"/>
                                <w:szCs w:val="18"/>
                                <w:lang w:eastAsia="en-US"/>
                              </w:rPr>
                              <w:t xml:space="preserve"> 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E9178"/>
                                <w:sz w:val="18"/>
                                <w:szCs w:val="18"/>
                                <w:lang w:eastAsia="en-US"/>
                              </w:rPr>
                              <w:t>&lt;</w:t>
                            </w:r>
                            <w:proofErr w:type="spellStart"/>
                            <w:r w:rsidRPr="005D0837">
                              <w:rPr>
                                <w:rFonts w:ascii="Menlo" w:eastAsia="Times New Roman" w:hAnsi="Menlo" w:cs="Menlo"/>
                                <w:color w:val="CE9178"/>
                                <w:sz w:val="18"/>
                                <w:szCs w:val="18"/>
                                <w:lang w:eastAsia="en-US"/>
                              </w:rPr>
                              <w:t>string.h</w:t>
                            </w:r>
                            <w:proofErr w:type="spellEnd"/>
                            <w:r w:rsidRPr="005D0837">
                              <w:rPr>
                                <w:rFonts w:ascii="Menlo" w:eastAsia="Times New Roman" w:hAnsi="Menlo" w:cs="Menlo"/>
                                <w:color w:val="CE9178"/>
                                <w:sz w:val="18"/>
                                <w:szCs w:val="18"/>
                                <w:lang w:eastAsia="en-US"/>
                              </w:rPr>
                              <w:t>&gt;</w:t>
                            </w:r>
                          </w:p>
                          <w:p w14:paraId="68DED3FC" w14:textId="77777777" w:rsidR="005D0837" w:rsidRPr="005D0837" w:rsidRDefault="005D0837" w:rsidP="005D083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</w:pPr>
                          </w:p>
                          <w:p w14:paraId="47775D30" w14:textId="77777777" w:rsidR="005D0837" w:rsidRPr="005D0837" w:rsidRDefault="005D0837" w:rsidP="005D083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</w:pPr>
                            <w:r w:rsidRPr="005D0837">
                              <w:rPr>
                                <w:rFonts w:ascii="Menlo" w:eastAsia="Times New Roman" w:hAnsi="Menlo" w:cs="Menlo"/>
                                <w:color w:val="569CD6"/>
                                <w:sz w:val="18"/>
                                <w:szCs w:val="18"/>
                                <w:lang w:eastAsia="en-US"/>
                              </w:rPr>
                              <w:t>int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5D0837">
                              <w:rPr>
                                <w:rFonts w:ascii="Menlo" w:eastAsia="Times New Roman" w:hAnsi="Menlo" w:cs="Menlo"/>
                                <w:color w:val="DCDCAA"/>
                                <w:sz w:val="18"/>
                                <w:szCs w:val="18"/>
                                <w:lang w:eastAsia="en-US"/>
                              </w:rPr>
                              <w:t>main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>)</w:t>
                            </w:r>
                          </w:p>
                          <w:p w14:paraId="493ED0D4" w14:textId="77777777" w:rsidR="005D0837" w:rsidRPr="005D0837" w:rsidRDefault="005D0837" w:rsidP="005D083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</w:pP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>{</w:t>
                            </w:r>
                          </w:p>
                          <w:p w14:paraId="09DE3F6B" w14:textId="77777777" w:rsidR="005D0837" w:rsidRPr="005D0837" w:rsidRDefault="005D0837" w:rsidP="005D083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</w:pP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5D0837">
                              <w:rPr>
                                <w:rFonts w:ascii="Menlo" w:eastAsia="Times New Roman" w:hAnsi="Menlo" w:cs="Menlo"/>
                                <w:color w:val="4EC9B0"/>
                                <w:sz w:val="18"/>
                                <w:szCs w:val="18"/>
                                <w:lang w:eastAsia="en-US"/>
                              </w:rPr>
                              <w:t>std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5D0837">
                              <w:rPr>
                                <w:rFonts w:ascii="Menlo" w:eastAsia="Times New Roman" w:hAnsi="Menlo" w:cs="Menlo"/>
                                <w:color w:val="4EC9B0"/>
                                <w:sz w:val="18"/>
                                <w:szCs w:val="18"/>
                                <w:lang w:eastAsia="en-US"/>
                              </w:rPr>
                              <w:t>string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D0837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first_city</w:t>
                            </w:r>
                            <w:proofErr w:type="spellEnd"/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D4D4D4"/>
                                <w:sz w:val="18"/>
                                <w:szCs w:val="18"/>
                                <w:lang w:eastAsia="en-US"/>
                              </w:rPr>
                              <w:t>=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E9178"/>
                                <w:sz w:val="18"/>
                                <w:szCs w:val="18"/>
                                <w:lang w:eastAsia="en-US"/>
                              </w:rPr>
                              <w:t>"</w:t>
                            </w:r>
                            <w:proofErr w:type="gramStart"/>
                            <w:r w:rsidRPr="005D0837">
                              <w:rPr>
                                <w:rFonts w:ascii="Menlo" w:eastAsia="Times New Roman" w:hAnsi="Menlo" w:cs="Menlo"/>
                                <w:color w:val="CE9178"/>
                                <w:sz w:val="18"/>
                                <w:szCs w:val="18"/>
                                <w:lang w:eastAsia="en-US"/>
                              </w:rPr>
                              <w:t>"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2E339CA7" w14:textId="77777777" w:rsidR="005D0837" w:rsidRPr="005D0837" w:rsidRDefault="005D0837" w:rsidP="005D083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</w:pP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5D0837">
                              <w:rPr>
                                <w:rFonts w:ascii="Menlo" w:eastAsia="Times New Roman" w:hAnsi="Menlo" w:cs="Menlo"/>
                                <w:color w:val="4EC9B0"/>
                                <w:sz w:val="18"/>
                                <w:szCs w:val="18"/>
                                <w:lang w:eastAsia="en-US"/>
                              </w:rPr>
                              <w:t>std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5D0837">
                              <w:rPr>
                                <w:rFonts w:ascii="Menlo" w:eastAsia="Times New Roman" w:hAnsi="Menlo" w:cs="Menlo"/>
                                <w:color w:val="4EC9B0"/>
                                <w:sz w:val="18"/>
                                <w:szCs w:val="18"/>
                                <w:lang w:eastAsia="en-US"/>
                              </w:rPr>
                              <w:t>string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D0837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second_city</w:t>
                            </w:r>
                            <w:proofErr w:type="spellEnd"/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D4D4D4"/>
                                <w:sz w:val="18"/>
                                <w:szCs w:val="18"/>
                                <w:lang w:eastAsia="en-US"/>
                              </w:rPr>
                              <w:t>=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E9178"/>
                                <w:sz w:val="18"/>
                                <w:szCs w:val="18"/>
                                <w:lang w:eastAsia="en-US"/>
                              </w:rPr>
                              <w:t>"</w:t>
                            </w:r>
                            <w:proofErr w:type="gramStart"/>
                            <w:r w:rsidRPr="005D0837">
                              <w:rPr>
                                <w:rFonts w:ascii="Menlo" w:eastAsia="Times New Roman" w:hAnsi="Menlo" w:cs="Menlo"/>
                                <w:color w:val="CE9178"/>
                                <w:sz w:val="18"/>
                                <w:szCs w:val="18"/>
                                <w:lang w:eastAsia="en-US"/>
                              </w:rPr>
                              <w:t>"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0D0D6FAA" w14:textId="77777777" w:rsidR="005D0837" w:rsidRPr="005D0837" w:rsidRDefault="005D0837" w:rsidP="005D083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</w:pP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5D0837">
                              <w:rPr>
                                <w:rFonts w:ascii="Menlo" w:eastAsia="Times New Roman" w:hAnsi="Menlo" w:cs="Menlo"/>
                                <w:color w:val="4EC9B0"/>
                                <w:sz w:val="18"/>
                                <w:szCs w:val="18"/>
                                <w:lang w:eastAsia="en-US"/>
                              </w:rPr>
                              <w:t>std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5D0837">
                              <w:rPr>
                                <w:rFonts w:ascii="Menlo" w:eastAsia="Times New Roman" w:hAnsi="Menlo" w:cs="Menlo"/>
                                <w:color w:val="4EC9B0"/>
                                <w:sz w:val="18"/>
                                <w:szCs w:val="18"/>
                                <w:lang w:eastAsia="en-US"/>
                              </w:rPr>
                              <w:t>string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D0837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third_city</w:t>
                            </w:r>
                            <w:proofErr w:type="spellEnd"/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D4D4D4"/>
                                <w:sz w:val="18"/>
                                <w:szCs w:val="18"/>
                                <w:lang w:eastAsia="en-US"/>
                              </w:rPr>
                              <w:t>=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E9178"/>
                                <w:sz w:val="18"/>
                                <w:szCs w:val="18"/>
                                <w:lang w:eastAsia="en-US"/>
                              </w:rPr>
                              <w:t>"</w:t>
                            </w:r>
                            <w:proofErr w:type="gramStart"/>
                            <w:r w:rsidRPr="005D0837">
                              <w:rPr>
                                <w:rFonts w:ascii="Menlo" w:eastAsia="Times New Roman" w:hAnsi="Menlo" w:cs="Menlo"/>
                                <w:color w:val="CE9178"/>
                                <w:sz w:val="18"/>
                                <w:szCs w:val="18"/>
                                <w:lang w:eastAsia="en-US"/>
                              </w:rPr>
                              <w:t>"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57817AB0" w14:textId="77777777" w:rsidR="005D0837" w:rsidRPr="005D0837" w:rsidRDefault="005D0837" w:rsidP="005D083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</w:pPr>
                          </w:p>
                          <w:p w14:paraId="1D4C990B" w14:textId="77777777" w:rsidR="005D0837" w:rsidRPr="005D0837" w:rsidRDefault="005D0837" w:rsidP="005D083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</w:pP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5D0837">
                              <w:rPr>
                                <w:rFonts w:ascii="Menlo" w:eastAsia="Times New Roman" w:hAnsi="Menlo" w:cs="Menlo"/>
                                <w:color w:val="4EC9B0"/>
                                <w:sz w:val="18"/>
                                <w:szCs w:val="18"/>
                                <w:lang w:eastAsia="en-US"/>
                              </w:rPr>
                              <w:t>std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5D0837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DCDCAA"/>
                                <w:sz w:val="18"/>
                                <w:szCs w:val="18"/>
                                <w:lang w:eastAsia="en-US"/>
                              </w:rPr>
                              <w:t>&lt;&lt;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E9178"/>
                                <w:sz w:val="18"/>
                                <w:szCs w:val="18"/>
                                <w:lang w:eastAsia="en-US"/>
                              </w:rPr>
                              <w:t xml:space="preserve">"Enter first city name: </w:t>
                            </w:r>
                            <w:proofErr w:type="gramStart"/>
                            <w:r w:rsidRPr="005D0837">
                              <w:rPr>
                                <w:rFonts w:ascii="Menlo" w:eastAsia="Times New Roman" w:hAnsi="Menlo" w:cs="Menlo"/>
                                <w:color w:val="CE9178"/>
                                <w:sz w:val="18"/>
                                <w:szCs w:val="18"/>
                                <w:lang w:eastAsia="en-US"/>
                              </w:rPr>
                              <w:t>"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1E97EC14" w14:textId="77777777" w:rsidR="005D0837" w:rsidRPr="005D0837" w:rsidRDefault="005D0837" w:rsidP="005D083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</w:pP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5D0837">
                              <w:rPr>
                                <w:rFonts w:ascii="Menlo" w:eastAsia="Times New Roman" w:hAnsi="Menlo" w:cs="Menlo"/>
                                <w:color w:val="4EC9B0"/>
                                <w:sz w:val="18"/>
                                <w:szCs w:val="18"/>
                                <w:lang w:eastAsia="en-US"/>
                              </w:rPr>
                              <w:t>std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5D0837">
                              <w:rPr>
                                <w:rFonts w:ascii="Menlo" w:eastAsia="Times New Roman" w:hAnsi="Menlo" w:cs="Menlo"/>
                                <w:color w:val="DCDCAA"/>
                                <w:sz w:val="18"/>
                                <w:szCs w:val="18"/>
                                <w:lang w:eastAsia="en-US"/>
                              </w:rPr>
                              <w:t>getline</w:t>
                            </w:r>
                            <w:proofErr w:type="spellEnd"/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>(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4EC9B0"/>
                                <w:sz w:val="18"/>
                                <w:szCs w:val="18"/>
                                <w:lang w:eastAsia="en-US"/>
                              </w:rPr>
                              <w:t>std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5D0837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cin</w:t>
                            </w:r>
                            <w:proofErr w:type="spellEnd"/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5D0837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first_city</w:t>
                            </w:r>
                            <w:proofErr w:type="spellEnd"/>
                            <w:proofErr w:type="gramStart"/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45486DC4" w14:textId="77777777" w:rsidR="005D0837" w:rsidRPr="005D0837" w:rsidRDefault="005D0837" w:rsidP="005D083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</w:pP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5D0837">
                              <w:rPr>
                                <w:rFonts w:ascii="Menlo" w:eastAsia="Times New Roman" w:hAnsi="Menlo" w:cs="Menlo"/>
                                <w:color w:val="4EC9B0"/>
                                <w:sz w:val="18"/>
                                <w:szCs w:val="18"/>
                                <w:lang w:eastAsia="en-US"/>
                              </w:rPr>
                              <w:t>std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5D0837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DCDCAA"/>
                                <w:sz w:val="18"/>
                                <w:szCs w:val="18"/>
                                <w:lang w:eastAsia="en-US"/>
                              </w:rPr>
                              <w:t>&lt;&lt;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E9178"/>
                                <w:sz w:val="18"/>
                                <w:szCs w:val="18"/>
                                <w:lang w:eastAsia="en-US"/>
                              </w:rPr>
                              <w:t xml:space="preserve">"Enter second city name: </w:t>
                            </w:r>
                            <w:proofErr w:type="gramStart"/>
                            <w:r w:rsidRPr="005D0837">
                              <w:rPr>
                                <w:rFonts w:ascii="Menlo" w:eastAsia="Times New Roman" w:hAnsi="Menlo" w:cs="Menlo"/>
                                <w:color w:val="CE9178"/>
                                <w:sz w:val="18"/>
                                <w:szCs w:val="18"/>
                                <w:lang w:eastAsia="en-US"/>
                              </w:rPr>
                              <w:t>"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06A7E261" w14:textId="77777777" w:rsidR="005D0837" w:rsidRPr="005D0837" w:rsidRDefault="005D0837" w:rsidP="005D083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</w:pP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5D0837">
                              <w:rPr>
                                <w:rFonts w:ascii="Menlo" w:eastAsia="Times New Roman" w:hAnsi="Menlo" w:cs="Menlo"/>
                                <w:color w:val="4EC9B0"/>
                                <w:sz w:val="18"/>
                                <w:szCs w:val="18"/>
                                <w:lang w:eastAsia="en-US"/>
                              </w:rPr>
                              <w:t>std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5D0837">
                              <w:rPr>
                                <w:rFonts w:ascii="Menlo" w:eastAsia="Times New Roman" w:hAnsi="Menlo" w:cs="Menlo"/>
                                <w:color w:val="DCDCAA"/>
                                <w:sz w:val="18"/>
                                <w:szCs w:val="18"/>
                                <w:lang w:eastAsia="en-US"/>
                              </w:rPr>
                              <w:t>getline</w:t>
                            </w:r>
                            <w:proofErr w:type="spellEnd"/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>(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4EC9B0"/>
                                <w:sz w:val="18"/>
                                <w:szCs w:val="18"/>
                                <w:lang w:eastAsia="en-US"/>
                              </w:rPr>
                              <w:t>std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5D0837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cin</w:t>
                            </w:r>
                            <w:proofErr w:type="spellEnd"/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5D0837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second_city</w:t>
                            </w:r>
                            <w:proofErr w:type="spellEnd"/>
                            <w:proofErr w:type="gramStart"/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71A46579" w14:textId="77777777" w:rsidR="005D0837" w:rsidRPr="005D0837" w:rsidRDefault="005D0837" w:rsidP="005D083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</w:pP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5D0837">
                              <w:rPr>
                                <w:rFonts w:ascii="Menlo" w:eastAsia="Times New Roman" w:hAnsi="Menlo" w:cs="Menlo"/>
                                <w:color w:val="4EC9B0"/>
                                <w:sz w:val="18"/>
                                <w:szCs w:val="18"/>
                                <w:lang w:eastAsia="en-US"/>
                              </w:rPr>
                              <w:t>std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5D0837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D4D4D4"/>
                                <w:sz w:val="18"/>
                                <w:szCs w:val="18"/>
                                <w:lang w:eastAsia="en-US"/>
                              </w:rPr>
                              <w:t>&lt;&lt;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E9178"/>
                                <w:sz w:val="18"/>
                                <w:szCs w:val="18"/>
                                <w:lang w:eastAsia="en-US"/>
                              </w:rPr>
                              <w:t xml:space="preserve">"Enter third city name: </w:t>
                            </w:r>
                            <w:proofErr w:type="gramStart"/>
                            <w:r w:rsidRPr="005D0837">
                              <w:rPr>
                                <w:rFonts w:ascii="Menlo" w:eastAsia="Times New Roman" w:hAnsi="Menlo" w:cs="Menlo"/>
                                <w:color w:val="CE9178"/>
                                <w:sz w:val="18"/>
                                <w:szCs w:val="18"/>
                                <w:lang w:eastAsia="en-US"/>
                              </w:rPr>
                              <w:t>"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4AD5C2AD" w14:textId="77777777" w:rsidR="005D0837" w:rsidRPr="005D0837" w:rsidRDefault="005D0837" w:rsidP="005D083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</w:pP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5D0837">
                              <w:rPr>
                                <w:rFonts w:ascii="Menlo" w:eastAsia="Times New Roman" w:hAnsi="Menlo" w:cs="Menlo"/>
                                <w:color w:val="4EC9B0"/>
                                <w:sz w:val="18"/>
                                <w:szCs w:val="18"/>
                                <w:lang w:eastAsia="en-US"/>
                              </w:rPr>
                              <w:t>std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5D0837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getl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DCDCAA"/>
                                <w:sz w:val="18"/>
                                <w:szCs w:val="18"/>
                                <w:lang w:eastAsia="en-US"/>
                              </w:rPr>
                              <w:t>ine</w:t>
                            </w:r>
                            <w:proofErr w:type="spellEnd"/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>(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4EC9B0"/>
                                <w:sz w:val="18"/>
                                <w:szCs w:val="18"/>
                                <w:lang w:eastAsia="en-US"/>
                              </w:rPr>
                              <w:t>std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5D0837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cin</w:t>
                            </w:r>
                            <w:proofErr w:type="spellEnd"/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5D0837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third_city</w:t>
                            </w:r>
                            <w:proofErr w:type="spellEnd"/>
                            <w:proofErr w:type="gramStart"/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059A3A19" w14:textId="77777777" w:rsidR="005D0837" w:rsidRPr="005D0837" w:rsidRDefault="005D0837" w:rsidP="005D083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</w:pPr>
                          </w:p>
                          <w:p w14:paraId="08B37CFE" w14:textId="77777777" w:rsidR="005D0837" w:rsidRPr="005D0837" w:rsidRDefault="005D0837" w:rsidP="005D083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</w:pPr>
                            <w:r w:rsidRPr="005D0837">
                              <w:rPr>
                                <w:rFonts w:ascii="Menlo" w:eastAsia="Times New Roman" w:hAnsi="Menlo" w:cs="Menlo"/>
                                <w:color w:val="6A9955"/>
                                <w:sz w:val="18"/>
                                <w:szCs w:val="18"/>
                                <w:lang w:eastAsia="en-US"/>
                              </w:rPr>
                              <w:t xml:space="preserve">    // compare first and second</w:t>
                            </w:r>
                          </w:p>
                          <w:p w14:paraId="68CEE0AE" w14:textId="77777777" w:rsidR="005D0837" w:rsidRPr="005D0837" w:rsidRDefault="005D0837" w:rsidP="005D083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</w:pP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   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586C0"/>
                                <w:sz w:val="18"/>
                                <w:szCs w:val="18"/>
                                <w:lang w:eastAsia="en-US"/>
                              </w:rPr>
                              <w:t>if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5D0837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second_city</w:t>
                            </w:r>
                            <w:proofErr w:type="spellEnd"/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D4D4D4"/>
                                <w:sz w:val="18"/>
                                <w:szCs w:val="18"/>
                                <w:lang w:eastAsia="en-US"/>
                              </w:rPr>
                              <w:t>&lt;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D0837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first_city</w:t>
                            </w:r>
                            <w:proofErr w:type="spellEnd"/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>)</w:t>
                            </w:r>
                          </w:p>
                          <w:p w14:paraId="638E6D31" w14:textId="77777777" w:rsidR="005D0837" w:rsidRPr="005D0837" w:rsidRDefault="005D0837" w:rsidP="005D083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</w:pP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5D0837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std::swap(</w:t>
                            </w:r>
                            <w:proofErr w:type="spellStart"/>
                            <w:proofErr w:type="gramEnd"/>
                            <w:r w:rsidRPr="005D0837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fi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DCDCAA"/>
                                <w:sz w:val="18"/>
                                <w:szCs w:val="18"/>
                                <w:lang w:eastAsia="en-US"/>
                              </w:rPr>
                              <w:t>r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st_city</w:t>
                            </w:r>
                            <w:proofErr w:type="spellEnd"/>
                            <w:r w:rsidRPr="005D0837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5D0837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second_city</w:t>
                            </w:r>
                            <w:proofErr w:type="spellEnd"/>
                            <w:proofErr w:type="gramStart"/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69FFE5E9" w14:textId="77777777" w:rsidR="005D0837" w:rsidRPr="005D0837" w:rsidRDefault="005D0837" w:rsidP="005D083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</w:pPr>
                          </w:p>
                          <w:p w14:paraId="1924182E" w14:textId="77777777" w:rsidR="005D0837" w:rsidRPr="005D0837" w:rsidRDefault="005D0837" w:rsidP="005D083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</w:pPr>
                            <w:r w:rsidRPr="005D0837">
                              <w:rPr>
                                <w:rFonts w:ascii="Menlo" w:eastAsia="Times New Roman" w:hAnsi="Menlo" w:cs="Menlo"/>
                                <w:color w:val="6A9955"/>
                                <w:sz w:val="18"/>
                                <w:szCs w:val="18"/>
                                <w:lang w:eastAsia="en-US"/>
                              </w:rPr>
                              <w:t xml:space="preserve">    // compare first and third</w:t>
                            </w:r>
                          </w:p>
                          <w:p w14:paraId="18C04BD8" w14:textId="77777777" w:rsidR="005D0837" w:rsidRPr="005D0837" w:rsidRDefault="005D0837" w:rsidP="005D083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</w:pP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   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586C0"/>
                                <w:sz w:val="18"/>
                                <w:szCs w:val="18"/>
                                <w:lang w:eastAsia="en-US"/>
                              </w:rPr>
                              <w:t>if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5D0837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third_city</w:t>
                            </w:r>
                            <w:proofErr w:type="spellEnd"/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D4D4D4"/>
                                <w:sz w:val="18"/>
                                <w:szCs w:val="18"/>
                                <w:lang w:eastAsia="en-US"/>
                              </w:rPr>
                              <w:t>&lt;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D0837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first_city</w:t>
                            </w:r>
                            <w:proofErr w:type="spellEnd"/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>)</w:t>
                            </w:r>
                          </w:p>
                          <w:p w14:paraId="242A5A9D" w14:textId="77777777" w:rsidR="005D0837" w:rsidRPr="005D0837" w:rsidRDefault="005D0837" w:rsidP="005D083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</w:pP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5D0837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std::swap(</w:t>
                            </w:r>
                            <w:proofErr w:type="spellStart"/>
                            <w:proofErr w:type="gramEnd"/>
                            <w:r w:rsidRPr="005D0837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f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DCDCAA"/>
                                <w:sz w:val="18"/>
                                <w:szCs w:val="18"/>
                                <w:lang w:eastAsia="en-US"/>
                              </w:rPr>
                              <w:t>i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rst_city</w:t>
                            </w:r>
                            <w:proofErr w:type="spellEnd"/>
                            <w:r w:rsidRPr="005D0837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5D0837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third_city</w:t>
                            </w:r>
                            <w:proofErr w:type="spellEnd"/>
                            <w:proofErr w:type="gramStart"/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07E2F4E8" w14:textId="77777777" w:rsidR="005D0837" w:rsidRPr="005D0837" w:rsidRDefault="005D0837" w:rsidP="005D083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</w:pPr>
                          </w:p>
                          <w:p w14:paraId="28DA20C7" w14:textId="77777777" w:rsidR="005D0837" w:rsidRPr="005D0837" w:rsidRDefault="005D0837" w:rsidP="005D083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</w:pPr>
                            <w:r w:rsidRPr="005D0837">
                              <w:rPr>
                                <w:rFonts w:ascii="Menlo" w:eastAsia="Times New Roman" w:hAnsi="Menlo" w:cs="Menlo"/>
                                <w:color w:val="6A9955"/>
                                <w:sz w:val="18"/>
                                <w:szCs w:val="18"/>
                                <w:lang w:eastAsia="en-US"/>
                              </w:rPr>
                              <w:t xml:space="preserve">    // compare second and third</w:t>
                            </w:r>
                          </w:p>
                          <w:p w14:paraId="53284A7C" w14:textId="77777777" w:rsidR="005D0837" w:rsidRPr="005D0837" w:rsidRDefault="005D0837" w:rsidP="005D083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</w:pP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   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586C0"/>
                                <w:sz w:val="18"/>
                                <w:szCs w:val="18"/>
                                <w:lang w:eastAsia="en-US"/>
                              </w:rPr>
                              <w:t>if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5D0837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third_city</w:t>
                            </w:r>
                            <w:proofErr w:type="spellEnd"/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D4D4D4"/>
                                <w:sz w:val="18"/>
                                <w:szCs w:val="18"/>
                                <w:lang w:eastAsia="en-US"/>
                              </w:rPr>
                              <w:t>&lt;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D0837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second_city</w:t>
                            </w:r>
                            <w:proofErr w:type="spellEnd"/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>)</w:t>
                            </w:r>
                          </w:p>
                          <w:p w14:paraId="4BBE48DE" w14:textId="77777777" w:rsidR="005D0837" w:rsidRPr="005D0837" w:rsidRDefault="005D0837" w:rsidP="005D083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</w:pP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5D0837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std::swap(</w:t>
                            </w:r>
                            <w:proofErr w:type="spellStart"/>
                            <w:proofErr w:type="gramEnd"/>
                            <w:r w:rsidRPr="005D0837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s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DCDCAA"/>
                                <w:sz w:val="18"/>
                                <w:szCs w:val="18"/>
                                <w:lang w:eastAsia="en-US"/>
                              </w:rPr>
                              <w:t>e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cond_city</w:t>
                            </w:r>
                            <w:proofErr w:type="spellEnd"/>
                            <w:r w:rsidRPr="005D0837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5D0837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third_city</w:t>
                            </w:r>
                            <w:proofErr w:type="spellEnd"/>
                            <w:proofErr w:type="gramStart"/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5DFE53F9" w14:textId="77777777" w:rsidR="005D0837" w:rsidRPr="005D0837" w:rsidRDefault="005D0837" w:rsidP="005D083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</w:pPr>
                          </w:p>
                          <w:p w14:paraId="00E863CF" w14:textId="77777777" w:rsidR="005D0837" w:rsidRPr="005D0837" w:rsidRDefault="005D0837" w:rsidP="005D083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</w:pP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5D0837">
                              <w:rPr>
                                <w:rFonts w:ascii="Menlo" w:eastAsia="Times New Roman" w:hAnsi="Menlo" w:cs="Menlo"/>
                                <w:color w:val="4EC9B0"/>
                                <w:sz w:val="18"/>
                                <w:szCs w:val="18"/>
                                <w:lang w:eastAsia="en-US"/>
                              </w:rPr>
                              <w:t>std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5D0837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D4D4D4"/>
                                <w:sz w:val="18"/>
                                <w:szCs w:val="18"/>
                                <w:lang w:eastAsia="en-US"/>
                              </w:rPr>
                              <w:t>&lt;&lt;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E9178"/>
                                <w:sz w:val="18"/>
                                <w:szCs w:val="18"/>
                                <w:lang w:eastAsia="en-US"/>
                              </w:rPr>
                              <w:t xml:space="preserve">"Cities in alphabetical order: </w:t>
                            </w:r>
                            <w:proofErr w:type="gramStart"/>
                            <w:r w:rsidRPr="005D0837">
                              <w:rPr>
                                <w:rFonts w:ascii="Menlo" w:eastAsia="Times New Roman" w:hAnsi="Menlo" w:cs="Menlo"/>
                                <w:color w:val="CE9178"/>
                                <w:sz w:val="18"/>
                                <w:szCs w:val="18"/>
                                <w:lang w:eastAsia="en-US"/>
                              </w:rPr>
                              <w:t>"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6E49A256" w14:textId="77777777" w:rsidR="005D0837" w:rsidRPr="005D0837" w:rsidRDefault="005D0837" w:rsidP="005D083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</w:pP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5D0837">
                              <w:rPr>
                                <w:rFonts w:ascii="Menlo" w:eastAsia="Times New Roman" w:hAnsi="Menlo" w:cs="Menlo"/>
                                <w:color w:val="4EC9B0"/>
                                <w:sz w:val="18"/>
                                <w:szCs w:val="18"/>
                                <w:lang w:eastAsia="en-US"/>
                              </w:rPr>
                              <w:t>std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5D0837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DCDCAA"/>
                                <w:sz w:val="18"/>
                                <w:szCs w:val="18"/>
                                <w:lang w:eastAsia="en-US"/>
                              </w:rPr>
                              <w:t>&lt;&lt;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D0837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first_city</w:t>
                            </w:r>
                            <w:proofErr w:type="spellEnd"/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D4D4D4"/>
                                <w:sz w:val="18"/>
                                <w:szCs w:val="18"/>
                                <w:lang w:eastAsia="en-US"/>
                              </w:rPr>
                              <w:t>&lt;&lt;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E9178"/>
                                <w:sz w:val="18"/>
                                <w:szCs w:val="18"/>
                                <w:lang w:eastAsia="en-US"/>
                              </w:rPr>
                              <w:t xml:space="preserve">" - </w:t>
                            </w:r>
                            <w:proofErr w:type="gramStart"/>
                            <w:r w:rsidRPr="005D0837">
                              <w:rPr>
                                <w:rFonts w:ascii="Menlo" w:eastAsia="Times New Roman" w:hAnsi="Menlo" w:cs="Menlo"/>
                                <w:color w:val="CE9178"/>
                                <w:sz w:val="18"/>
                                <w:szCs w:val="18"/>
                                <w:lang w:eastAsia="en-US"/>
                              </w:rPr>
                              <w:t>"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19E5A88B" w14:textId="77777777" w:rsidR="005D0837" w:rsidRPr="005D0837" w:rsidRDefault="005D0837" w:rsidP="005D083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</w:pP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5D0837">
                              <w:rPr>
                                <w:rFonts w:ascii="Menlo" w:eastAsia="Times New Roman" w:hAnsi="Menlo" w:cs="Menlo"/>
                                <w:color w:val="4EC9B0"/>
                                <w:sz w:val="18"/>
                                <w:szCs w:val="18"/>
                                <w:lang w:eastAsia="en-US"/>
                              </w:rPr>
                              <w:t>std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5D0837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DCDCAA"/>
                                <w:sz w:val="18"/>
                                <w:szCs w:val="18"/>
                                <w:lang w:eastAsia="en-US"/>
                              </w:rPr>
                              <w:t>&lt;&lt;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D0837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second_city</w:t>
                            </w:r>
                            <w:proofErr w:type="spellEnd"/>
                            <w:r w:rsidRPr="005D0837">
                              <w:rPr>
                                <w:rFonts w:ascii="Menlo" w:eastAsia="Times New Roman" w:hAnsi="Menlo" w:cs="Menlo"/>
                                <w:color w:val="DCDCAA"/>
                                <w:sz w:val="18"/>
                                <w:szCs w:val="18"/>
                                <w:lang w:eastAsia="en-US"/>
                              </w:rPr>
                              <w:t xml:space="preserve"> &lt;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D4D4D4"/>
                                <w:sz w:val="18"/>
                                <w:szCs w:val="18"/>
                                <w:lang w:eastAsia="en-US"/>
                              </w:rPr>
                              <w:t>&lt;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E9178"/>
                                <w:sz w:val="18"/>
                                <w:szCs w:val="18"/>
                                <w:lang w:eastAsia="en-US"/>
                              </w:rPr>
                              <w:t xml:space="preserve">" - </w:t>
                            </w:r>
                            <w:proofErr w:type="gramStart"/>
                            <w:r w:rsidRPr="005D0837">
                              <w:rPr>
                                <w:rFonts w:ascii="Menlo" w:eastAsia="Times New Roman" w:hAnsi="Menlo" w:cs="Menlo"/>
                                <w:color w:val="CE9178"/>
                                <w:sz w:val="18"/>
                                <w:szCs w:val="18"/>
                                <w:lang w:eastAsia="en-US"/>
                              </w:rPr>
                              <w:t>"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1A7F9FB6" w14:textId="77777777" w:rsidR="005D0837" w:rsidRPr="005D0837" w:rsidRDefault="005D0837" w:rsidP="005D083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</w:pP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5D0837">
                              <w:rPr>
                                <w:rFonts w:ascii="Menlo" w:eastAsia="Times New Roman" w:hAnsi="Menlo" w:cs="Menlo"/>
                                <w:color w:val="4EC9B0"/>
                                <w:sz w:val="18"/>
                                <w:szCs w:val="18"/>
                                <w:lang w:eastAsia="en-US"/>
                              </w:rPr>
                              <w:t>std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5D0837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DCDCAA"/>
                                <w:sz w:val="18"/>
                                <w:szCs w:val="18"/>
                                <w:lang w:eastAsia="en-US"/>
                              </w:rPr>
                              <w:t>&lt;&lt;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5D0837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third_city</w:t>
                            </w:r>
                            <w:proofErr w:type="spellEnd"/>
                            <w:r w:rsidRPr="005D0837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 xml:space="preserve"> 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D4D4D4"/>
                                <w:sz w:val="18"/>
                                <w:szCs w:val="18"/>
                                <w:lang w:eastAsia="en-US"/>
                              </w:rPr>
                              <w:t>&lt;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DCDCAA"/>
                                <w:sz w:val="18"/>
                                <w:szCs w:val="18"/>
                                <w:lang w:eastAsia="en-US"/>
                              </w:rPr>
                              <w:t xml:space="preserve">&lt; 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E9178"/>
                                <w:sz w:val="18"/>
                                <w:szCs w:val="18"/>
                                <w:lang w:eastAsia="en-US"/>
                              </w:rPr>
                              <w:t>"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D7BA7D"/>
                                <w:sz w:val="18"/>
                                <w:szCs w:val="18"/>
                                <w:lang w:eastAsia="en-US"/>
                              </w:rPr>
                              <w:t>\n</w:t>
                            </w:r>
                            <w:proofErr w:type="gramStart"/>
                            <w:r w:rsidRPr="005D0837">
                              <w:rPr>
                                <w:rFonts w:ascii="Menlo" w:eastAsia="Times New Roman" w:hAnsi="Menlo" w:cs="Menlo"/>
                                <w:color w:val="CE9178"/>
                                <w:sz w:val="18"/>
                                <w:szCs w:val="18"/>
                                <w:lang w:eastAsia="en-US"/>
                              </w:rPr>
                              <w:t>"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2D1EB9F9" w14:textId="77777777" w:rsidR="005D0837" w:rsidRPr="005D0837" w:rsidRDefault="005D0837" w:rsidP="005D083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</w:pPr>
                          </w:p>
                          <w:p w14:paraId="0ED1496C" w14:textId="77777777" w:rsidR="005D0837" w:rsidRPr="005D0837" w:rsidRDefault="005D0837" w:rsidP="005D083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</w:pP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   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586C0"/>
                                <w:sz w:val="18"/>
                                <w:szCs w:val="18"/>
                                <w:lang w:eastAsia="en-US"/>
                              </w:rPr>
                              <w:t>return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5D0837">
                              <w:rPr>
                                <w:rFonts w:ascii="Menlo" w:eastAsia="Times New Roman" w:hAnsi="Menlo" w:cs="Menlo"/>
                                <w:color w:val="B5CEA8"/>
                                <w:sz w:val="18"/>
                                <w:szCs w:val="18"/>
                                <w:lang w:eastAsia="en-US"/>
                              </w:rPr>
                              <w:t>0</w:t>
                            </w: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0DFA5E0C" w14:textId="77777777" w:rsidR="005D0837" w:rsidRPr="005D0837" w:rsidRDefault="005D0837" w:rsidP="005D083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</w:pPr>
                            <w:r w:rsidRPr="005D0837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>}</w:t>
                            </w:r>
                          </w:p>
                          <w:p w14:paraId="7B1DD7BA" w14:textId="77777777" w:rsidR="005D0837" w:rsidRDefault="005D0837" w:rsidP="005D0837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32FA7B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468pt;height:38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" fillcolor="black [3213]" stroked="f" strokeweight=".5pt">
                <v:textbox>
                  <w:txbxContent>
                    <w:p w14:paraId="433FFAB3" w14:textId="77777777" w:rsidR="005D0837" w:rsidRPr="005D0837" w:rsidRDefault="005D0837" w:rsidP="005D083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</w:pPr>
                      <w:r w:rsidRPr="005D0837">
                        <w:rPr>
                          <w:rFonts w:ascii="Menlo" w:eastAsia="Times New Roman" w:hAnsi="Menlo" w:cs="Menlo"/>
                          <w:color w:val="C586C0"/>
                          <w:sz w:val="18"/>
                          <w:szCs w:val="18"/>
                          <w:lang w:eastAsia="en-US"/>
                        </w:rPr>
                        <w:t>#include</w:t>
                      </w:r>
                      <w:r w:rsidRPr="005D0837">
                        <w:rPr>
                          <w:rFonts w:ascii="Menlo" w:eastAsia="Times New Roman" w:hAnsi="Menlo" w:cs="Menlo"/>
                          <w:color w:val="569CD6"/>
                          <w:sz w:val="18"/>
                          <w:szCs w:val="18"/>
                          <w:lang w:eastAsia="en-US"/>
                        </w:rPr>
                        <w:t xml:space="preserve"> </w:t>
                      </w:r>
                      <w:r w:rsidRPr="005D0837">
                        <w:rPr>
                          <w:rFonts w:ascii="Menlo" w:eastAsia="Times New Roman" w:hAnsi="Menlo" w:cs="Menlo"/>
                          <w:color w:val="CE9178"/>
                          <w:sz w:val="18"/>
                          <w:szCs w:val="18"/>
                          <w:lang w:eastAsia="en-US"/>
                        </w:rPr>
                        <w:t>&lt;iostream&gt;</w:t>
                      </w:r>
                    </w:p>
                    <w:p w14:paraId="08817128" w14:textId="77777777" w:rsidR="005D0837" w:rsidRPr="005D0837" w:rsidRDefault="005D0837" w:rsidP="005D083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</w:pPr>
                      <w:r w:rsidRPr="005D0837">
                        <w:rPr>
                          <w:rFonts w:ascii="Menlo" w:eastAsia="Times New Roman" w:hAnsi="Menlo" w:cs="Menlo"/>
                          <w:color w:val="C586C0"/>
                          <w:sz w:val="18"/>
                          <w:szCs w:val="18"/>
                          <w:lang w:eastAsia="en-US"/>
                        </w:rPr>
                        <w:t>#include</w:t>
                      </w:r>
                      <w:r w:rsidRPr="005D0837">
                        <w:rPr>
                          <w:rFonts w:ascii="Menlo" w:eastAsia="Times New Roman" w:hAnsi="Menlo" w:cs="Menlo"/>
                          <w:color w:val="569CD6"/>
                          <w:sz w:val="18"/>
                          <w:szCs w:val="18"/>
                          <w:lang w:eastAsia="en-US"/>
                        </w:rPr>
                        <w:t xml:space="preserve"> </w:t>
                      </w:r>
                      <w:r w:rsidRPr="005D0837">
                        <w:rPr>
                          <w:rFonts w:ascii="Menlo" w:eastAsia="Times New Roman" w:hAnsi="Menlo" w:cs="Menlo"/>
                          <w:color w:val="CE9178"/>
                          <w:sz w:val="18"/>
                          <w:szCs w:val="18"/>
                          <w:lang w:eastAsia="en-US"/>
                        </w:rPr>
                        <w:t>&lt;</w:t>
                      </w:r>
                      <w:proofErr w:type="spellStart"/>
                      <w:r w:rsidRPr="005D0837">
                        <w:rPr>
                          <w:rFonts w:ascii="Menlo" w:eastAsia="Times New Roman" w:hAnsi="Menlo" w:cs="Menlo"/>
                          <w:color w:val="CE9178"/>
                          <w:sz w:val="18"/>
                          <w:szCs w:val="18"/>
                          <w:lang w:eastAsia="en-US"/>
                        </w:rPr>
                        <w:t>string.h</w:t>
                      </w:r>
                      <w:proofErr w:type="spellEnd"/>
                      <w:r w:rsidRPr="005D0837">
                        <w:rPr>
                          <w:rFonts w:ascii="Menlo" w:eastAsia="Times New Roman" w:hAnsi="Menlo" w:cs="Menlo"/>
                          <w:color w:val="CE9178"/>
                          <w:sz w:val="18"/>
                          <w:szCs w:val="18"/>
                          <w:lang w:eastAsia="en-US"/>
                        </w:rPr>
                        <w:t>&gt;</w:t>
                      </w:r>
                    </w:p>
                    <w:p w14:paraId="68DED3FC" w14:textId="77777777" w:rsidR="005D0837" w:rsidRPr="005D0837" w:rsidRDefault="005D0837" w:rsidP="005D083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</w:pPr>
                    </w:p>
                    <w:p w14:paraId="47775D30" w14:textId="77777777" w:rsidR="005D0837" w:rsidRPr="005D0837" w:rsidRDefault="005D0837" w:rsidP="005D083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</w:pPr>
                      <w:r w:rsidRPr="005D0837">
                        <w:rPr>
                          <w:rFonts w:ascii="Menlo" w:eastAsia="Times New Roman" w:hAnsi="Menlo" w:cs="Menlo"/>
                          <w:color w:val="569CD6"/>
                          <w:sz w:val="18"/>
                          <w:szCs w:val="18"/>
                          <w:lang w:eastAsia="en-US"/>
                        </w:rPr>
                        <w:t>int</w:t>
                      </w: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</w:t>
                      </w:r>
                      <w:proofErr w:type="gramStart"/>
                      <w:r w:rsidRPr="005D0837">
                        <w:rPr>
                          <w:rFonts w:ascii="Menlo" w:eastAsia="Times New Roman" w:hAnsi="Menlo" w:cs="Menlo"/>
                          <w:color w:val="DCDCAA"/>
                          <w:sz w:val="18"/>
                          <w:szCs w:val="18"/>
                          <w:lang w:eastAsia="en-US"/>
                        </w:rPr>
                        <w:t>main</w:t>
                      </w: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>(</w:t>
                      </w:r>
                      <w:proofErr w:type="gramEnd"/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>)</w:t>
                      </w:r>
                    </w:p>
                    <w:p w14:paraId="493ED0D4" w14:textId="77777777" w:rsidR="005D0837" w:rsidRPr="005D0837" w:rsidRDefault="005D0837" w:rsidP="005D083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</w:pP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>{</w:t>
                      </w:r>
                    </w:p>
                    <w:p w14:paraId="09DE3F6B" w14:textId="77777777" w:rsidR="005D0837" w:rsidRPr="005D0837" w:rsidRDefault="005D0837" w:rsidP="005D083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</w:pP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   </w:t>
                      </w:r>
                      <w:proofErr w:type="gramStart"/>
                      <w:r w:rsidRPr="005D0837">
                        <w:rPr>
                          <w:rFonts w:ascii="Menlo" w:eastAsia="Times New Roman" w:hAnsi="Menlo" w:cs="Menlo"/>
                          <w:color w:val="4EC9B0"/>
                          <w:sz w:val="18"/>
                          <w:szCs w:val="18"/>
                          <w:lang w:eastAsia="en-US"/>
                        </w:rPr>
                        <w:t>std</w:t>
                      </w: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>::</w:t>
                      </w:r>
                      <w:proofErr w:type="gramEnd"/>
                      <w:r w:rsidRPr="005D0837">
                        <w:rPr>
                          <w:rFonts w:ascii="Menlo" w:eastAsia="Times New Roman" w:hAnsi="Menlo" w:cs="Menlo"/>
                          <w:color w:val="4EC9B0"/>
                          <w:sz w:val="18"/>
                          <w:szCs w:val="18"/>
                          <w:lang w:eastAsia="en-US"/>
                        </w:rPr>
                        <w:t>string</w:t>
                      </w: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</w:t>
                      </w:r>
                      <w:proofErr w:type="spellStart"/>
                      <w:r w:rsidRPr="005D0837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first_city</w:t>
                      </w:r>
                      <w:proofErr w:type="spellEnd"/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</w:t>
                      </w:r>
                      <w:r w:rsidRPr="005D0837">
                        <w:rPr>
                          <w:rFonts w:ascii="Menlo" w:eastAsia="Times New Roman" w:hAnsi="Menlo" w:cs="Menlo"/>
                          <w:color w:val="D4D4D4"/>
                          <w:sz w:val="18"/>
                          <w:szCs w:val="18"/>
                          <w:lang w:eastAsia="en-US"/>
                        </w:rPr>
                        <w:t>=</w:t>
                      </w: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</w:t>
                      </w:r>
                      <w:r w:rsidRPr="005D0837">
                        <w:rPr>
                          <w:rFonts w:ascii="Menlo" w:eastAsia="Times New Roman" w:hAnsi="Menlo" w:cs="Menlo"/>
                          <w:color w:val="CE9178"/>
                          <w:sz w:val="18"/>
                          <w:szCs w:val="18"/>
                          <w:lang w:eastAsia="en-US"/>
                        </w:rPr>
                        <w:t>"</w:t>
                      </w:r>
                      <w:proofErr w:type="gramStart"/>
                      <w:r w:rsidRPr="005D0837">
                        <w:rPr>
                          <w:rFonts w:ascii="Menlo" w:eastAsia="Times New Roman" w:hAnsi="Menlo" w:cs="Menlo"/>
                          <w:color w:val="CE9178"/>
                          <w:sz w:val="18"/>
                          <w:szCs w:val="18"/>
                          <w:lang w:eastAsia="en-US"/>
                        </w:rPr>
                        <w:t>"</w:t>
                      </w: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>;</w:t>
                      </w:r>
                      <w:proofErr w:type="gramEnd"/>
                    </w:p>
                    <w:p w14:paraId="2E339CA7" w14:textId="77777777" w:rsidR="005D0837" w:rsidRPr="005D0837" w:rsidRDefault="005D0837" w:rsidP="005D083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</w:pP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   </w:t>
                      </w:r>
                      <w:proofErr w:type="gramStart"/>
                      <w:r w:rsidRPr="005D0837">
                        <w:rPr>
                          <w:rFonts w:ascii="Menlo" w:eastAsia="Times New Roman" w:hAnsi="Menlo" w:cs="Menlo"/>
                          <w:color w:val="4EC9B0"/>
                          <w:sz w:val="18"/>
                          <w:szCs w:val="18"/>
                          <w:lang w:eastAsia="en-US"/>
                        </w:rPr>
                        <w:t>std</w:t>
                      </w: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>::</w:t>
                      </w:r>
                      <w:proofErr w:type="gramEnd"/>
                      <w:r w:rsidRPr="005D0837">
                        <w:rPr>
                          <w:rFonts w:ascii="Menlo" w:eastAsia="Times New Roman" w:hAnsi="Menlo" w:cs="Menlo"/>
                          <w:color w:val="4EC9B0"/>
                          <w:sz w:val="18"/>
                          <w:szCs w:val="18"/>
                          <w:lang w:eastAsia="en-US"/>
                        </w:rPr>
                        <w:t>string</w:t>
                      </w: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</w:t>
                      </w:r>
                      <w:proofErr w:type="spellStart"/>
                      <w:r w:rsidRPr="005D0837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second_city</w:t>
                      </w:r>
                      <w:proofErr w:type="spellEnd"/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</w:t>
                      </w:r>
                      <w:r w:rsidRPr="005D0837">
                        <w:rPr>
                          <w:rFonts w:ascii="Menlo" w:eastAsia="Times New Roman" w:hAnsi="Menlo" w:cs="Menlo"/>
                          <w:color w:val="D4D4D4"/>
                          <w:sz w:val="18"/>
                          <w:szCs w:val="18"/>
                          <w:lang w:eastAsia="en-US"/>
                        </w:rPr>
                        <w:t>=</w:t>
                      </w: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</w:t>
                      </w:r>
                      <w:r w:rsidRPr="005D0837">
                        <w:rPr>
                          <w:rFonts w:ascii="Menlo" w:eastAsia="Times New Roman" w:hAnsi="Menlo" w:cs="Menlo"/>
                          <w:color w:val="CE9178"/>
                          <w:sz w:val="18"/>
                          <w:szCs w:val="18"/>
                          <w:lang w:eastAsia="en-US"/>
                        </w:rPr>
                        <w:t>"</w:t>
                      </w:r>
                      <w:proofErr w:type="gramStart"/>
                      <w:r w:rsidRPr="005D0837">
                        <w:rPr>
                          <w:rFonts w:ascii="Menlo" w:eastAsia="Times New Roman" w:hAnsi="Menlo" w:cs="Menlo"/>
                          <w:color w:val="CE9178"/>
                          <w:sz w:val="18"/>
                          <w:szCs w:val="18"/>
                          <w:lang w:eastAsia="en-US"/>
                        </w:rPr>
                        <w:t>"</w:t>
                      </w: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>;</w:t>
                      </w:r>
                      <w:proofErr w:type="gramEnd"/>
                    </w:p>
                    <w:p w14:paraId="0D0D6FAA" w14:textId="77777777" w:rsidR="005D0837" w:rsidRPr="005D0837" w:rsidRDefault="005D0837" w:rsidP="005D083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</w:pP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   </w:t>
                      </w:r>
                      <w:proofErr w:type="gramStart"/>
                      <w:r w:rsidRPr="005D0837">
                        <w:rPr>
                          <w:rFonts w:ascii="Menlo" w:eastAsia="Times New Roman" w:hAnsi="Menlo" w:cs="Menlo"/>
                          <w:color w:val="4EC9B0"/>
                          <w:sz w:val="18"/>
                          <w:szCs w:val="18"/>
                          <w:lang w:eastAsia="en-US"/>
                        </w:rPr>
                        <w:t>std</w:t>
                      </w: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>::</w:t>
                      </w:r>
                      <w:proofErr w:type="gramEnd"/>
                      <w:r w:rsidRPr="005D0837">
                        <w:rPr>
                          <w:rFonts w:ascii="Menlo" w:eastAsia="Times New Roman" w:hAnsi="Menlo" w:cs="Menlo"/>
                          <w:color w:val="4EC9B0"/>
                          <w:sz w:val="18"/>
                          <w:szCs w:val="18"/>
                          <w:lang w:eastAsia="en-US"/>
                        </w:rPr>
                        <w:t>string</w:t>
                      </w: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</w:t>
                      </w:r>
                      <w:proofErr w:type="spellStart"/>
                      <w:r w:rsidRPr="005D0837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third_city</w:t>
                      </w:r>
                      <w:proofErr w:type="spellEnd"/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</w:t>
                      </w:r>
                      <w:r w:rsidRPr="005D0837">
                        <w:rPr>
                          <w:rFonts w:ascii="Menlo" w:eastAsia="Times New Roman" w:hAnsi="Menlo" w:cs="Menlo"/>
                          <w:color w:val="D4D4D4"/>
                          <w:sz w:val="18"/>
                          <w:szCs w:val="18"/>
                          <w:lang w:eastAsia="en-US"/>
                        </w:rPr>
                        <w:t>=</w:t>
                      </w: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</w:t>
                      </w:r>
                      <w:r w:rsidRPr="005D0837">
                        <w:rPr>
                          <w:rFonts w:ascii="Menlo" w:eastAsia="Times New Roman" w:hAnsi="Menlo" w:cs="Menlo"/>
                          <w:color w:val="CE9178"/>
                          <w:sz w:val="18"/>
                          <w:szCs w:val="18"/>
                          <w:lang w:eastAsia="en-US"/>
                        </w:rPr>
                        <w:t>"</w:t>
                      </w:r>
                      <w:proofErr w:type="gramStart"/>
                      <w:r w:rsidRPr="005D0837">
                        <w:rPr>
                          <w:rFonts w:ascii="Menlo" w:eastAsia="Times New Roman" w:hAnsi="Menlo" w:cs="Menlo"/>
                          <w:color w:val="CE9178"/>
                          <w:sz w:val="18"/>
                          <w:szCs w:val="18"/>
                          <w:lang w:eastAsia="en-US"/>
                        </w:rPr>
                        <w:t>"</w:t>
                      </w: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>;</w:t>
                      </w:r>
                      <w:proofErr w:type="gramEnd"/>
                    </w:p>
                    <w:p w14:paraId="57817AB0" w14:textId="77777777" w:rsidR="005D0837" w:rsidRPr="005D0837" w:rsidRDefault="005D0837" w:rsidP="005D083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</w:pPr>
                    </w:p>
                    <w:p w14:paraId="1D4C990B" w14:textId="77777777" w:rsidR="005D0837" w:rsidRPr="005D0837" w:rsidRDefault="005D0837" w:rsidP="005D083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</w:pP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   </w:t>
                      </w:r>
                      <w:proofErr w:type="gramStart"/>
                      <w:r w:rsidRPr="005D0837">
                        <w:rPr>
                          <w:rFonts w:ascii="Menlo" w:eastAsia="Times New Roman" w:hAnsi="Menlo" w:cs="Menlo"/>
                          <w:color w:val="4EC9B0"/>
                          <w:sz w:val="18"/>
                          <w:szCs w:val="18"/>
                          <w:lang w:eastAsia="en-US"/>
                        </w:rPr>
                        <w:t>std</w:t>
                      </w: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5D0837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cout</w:t>
                      </w:r>
                      <w:proofErr w:type="spellEnd"/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</w:t>
                      </w:r>
                      <w:r w:rsidRPr="005D0837">
                        <w:rPr>
                          <w:rFonts w:ascii="Menlo" w:eastAsia="Times New Roman" w:hAnsi="Menlo" w:cs="Menlo"/>
                          <w:color w:val="DCDCAA"/>
                          <w:sz w:val="18"/>
                          <w:szCs w:val="18"/>
                          <w:lang w:eastAsia="en-US"/>
                        </w:rPr>
                        <w:t>&lt;&lt;</w:t>
                      </w: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</w:t>
                      </w:r>
                      <w:r w:rsidRPr="005D0837">
                        <w:rPr>
                          <w:rFonts w:ascii="Menlo" w:eastAsia="Times New Roman" w:hAnsi="Menlo" w:cs="Menlo"/>
                          <w:color w:val="CE9178"/>
                          <w:sz w:val="18"/>
                          <w:szCs w:val="18"/>
                          <w:lang w:eastAsia="en-US"/>
                        </w:rPr>
                        <w:t xml:space="preserve">"Enter first city name: </w:t>
                      </w:r>
                      <w:proofErr w:type="gramStart"/>
                      <w:r w:rsidRPr="005D0837">
                        <w:rPr>
                          <w:rFonts w:ascii="Menlo" w:eastAsia="Times New Roman" w:hAnsi="Menlo" w:cs="Menlo"/>
                          <w:color w:val="CE9178"/>
                          <w:sz w:val="18"/>
                          <w:szCs w:val="18"/>
                          <w:lang w:eastAsia="en-US"/>
                        </w:rPr>
                        <w:t>"</w:t>
                      </w: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>;</w:t>
                      </w:r>
                      <w:proofErr w:type="gramEnd"/>
                    </w:p>
                    <w:p w14:paraId="1E97EC14" w14:textId="77777777" w:rsidR="005D0837" w:rsidRPr="005D0837" w:rsidRDefault="005D0837" w:rsidP="005D083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</w:pP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   </w:t>
                      </w:r>
                      <w:proofErr w:type="gramStart"/>
                      <w:r w:rsidRPr="005D0837">
                        <w:rPr>
                          <w:rFonts w:ascii="Menlo" w:eastAsia="Times New Roman" w:hAnsi="Menlo" w:cs="Menlo"/>
                          <w:color w:val="4EC9B0"/>
                          <w:sz w:val="18"/>
                          <w:szCs w:val="18"/>
                          <w:lang w:eastAsia="en-US"/>
                        </w:rPr>
                        <w:t>std</w:t>
                      </w: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>::</w:t>
                      </w:r>
                      <w:proofErr w:type="spellStart"/>
                      <w:r w:rsidRPr="005D0837">
                        <w:rPr>
                          <w:rFonts w:ascii="Menlo" w:eastAsia="Times New Roman" w:hAnsi="Menlo" w:cs="Menlo"/>
                          <w:color w:val="DCDCAA"/>
                          <w:sz w:val="18"/>
                          <w:szCs w:val="18"/>
                          <w:lang w:eastAsia="en-US"/>
                        </w:rPr>
                        <w:t>getline</w:t>
                      </w:r>
                      <w:proofErr w:type="spellEnd"/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>(</w:t>
                      </w:r>
                      <w:r w:rsidRPr="005D0837">
                        <w:rPr>
                          <w:rFonts w:ascii="Menlo" w:eastAsia="Times New Roman" w:hAnsi="Menlo" w:cs="Menlo"/>
                          <w:color w:val="4EC9B0"/>
                          <w:sz w:val="18"/>
                          <w:szCs w:val="18"/>
                          <w:lang w:eastAsia="en-US"/>
                        </w:rPr>
                        <w:t>std</w:t>
                      </w: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5D0837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cin</w:t>
                      </w:r>
                      <w:proofErr w:type="spellEnd"/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, </w:t>
                      </w:r>
                      <w:proofErr w:type="spellStart"/>
                      <w:r w:rsidRPr="005D0837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first_city</w:t>
                      </w:r>
                      <w:proofErr w:type="spellEnd"/>
                      <w:proofErr w:type="gramStart"/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>);</w:t>
                      </w:r>
                      <w:proofErr w:type="gramEnd"/>
                    </w:p>
                    <w:p w14:paraId="45486DC4" w14:textId="77777777" w:rsidR="005D0837" w:rsidRPr="005D0837" w:rsidRDefault="005D0837" w:rsidP="005D083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</w:pP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   </w:t>
                      </w:r>
                      <w:proofErr w:type="gramStart"/>
                      <w:r w:rsidRPr="005D0837">
                        <w:rPr>
                          <w:rFonts w:ascii="Menlo" w:eastAsia="Times New Roman" w:hAnsi="Menlo" w:cs="Menlo"/>
                          <w:color w:val="4EC9B0"/>
                          <w:sz w:val="18"/>
                          <w:szCs w:val="18"/>
                          <w:lang w:eastAsia="en-US"/>
                        </w:rPr>
                        <w:t>std</w:t>
                      </w: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5D0837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cout</w:t>
                      </w:r>
                      <w:proofErr w:type="spellEnd"/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</w:t>
                      </w:r>
                      <w:r w:rsidRPr="005D0837">
                        <w:rPr>
                          <w:rFonts w:ascii="Menlo" w:eastAsia="Times New Roman" w:hAnsi="Menlo" w:cs="Menlo"/>
                          <w:color w:val="DCDCAA"/>
                          <w:sz w:val="18"/>
                          <w:szCs w:val="18"/>
                          <w:lang w:eastAsia="en-US"/>
                        </w:rPr>
                        <w:t>&lt;&lt;</w:t>
                      </w: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</w:t>
                      </w:r>
                      <w:r w:rsidRPr="005D0837">
                        <w:rPr>
                          <w:rFonts w:ascii="Menlo" w:eastAsia="Times New Roman" w:hAnsi="Menlo" w:cs="Menlo"/>
                          <w:color w:val="CE9178"/>
                          <w:sz w:val="18"/>
                          <w:szCs w:val="18"/>
                          <w:lang w:eastAsia="en-US"/>
                        </w:rPr>
                        <w:t xml:space="preserve">"Enter second city name: </w:t>
                      </w:r>
                      <w:proofErr w:type="gramStart"/>
                      <w:r w:rsidRPr="005D0837">
                        <w:rPr>
                          <w:rFonts w:ascii="Menlo" w:eastAsia="Times New Roman" w:hAnsi="Menlo" w:cs="Menlo"/>
                          <w:color w:val="CE9178"/>
                          <w:sz w:val="18"/>
                          <w:szCs w:val="18"/>
                          <w:lang w:eastAsia="en-US"/>
                        </w:rPr>
                        <w:t>"</w:t>
                      </w: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>;</w:t>
                      </w:r>
                      <w:proofErr w:type="gramEnd"/>
                    </w:p>
                    <w:p w14:paraId="06A7E261" w14:textId="77777777" w:rsidR="005D0837" w:rsidRPr="005D0837" w:rsidRDefault="005D0837" w:rsidP="005D083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</w:pP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   </w:t>
                      </w:r>
                      <w:proofErr w:type="gramStart"/>
                      <w:r w:rsidRPr="005D0837">
                        <w:rPr>
                          <w:rFonts w:ascii="Menlo" w:eastAsia="Times New Roman" w:hAnsi="Menlo" w:cs="Menlo"/>
                          <w:color w:val="4EC9B0"/>
                          <w:sz w:val="18"/>
                          <w:szCs w:val="18"/>
                          <w:lang w:eastAsia="en-US"/>
                        </w:rPr>
                        <w:t>std</w:t>
                      </w: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>::</w:t>
                      </w:r>
                      <w:proofErr w:type="spellStart"/>
                      <w:r w:rsidRPr="005D0837">
                        <w:rPr>
                          <w:rFonts w:ascii="Menlo" w:eastAsia="Times New Roman" w:hAnsi="Menlo" w:cs="Menlo"/>
                          <w:color w:val="DCDCAA"/>
                          <w:sz w:val="18"/>
                          <w:szCs w:val="18"/>
                          <w:lang w:eastAsia="en-US"/>
                        </w:rPr>
                        <w:t>getline</w:t>
                      </w:r>
                      <w:proofErr w:type="spellEnd"/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>(</w:t>
                      </w:r>
                      <w:r w:rsidRPr="005D0837">
                        <w:rPr>
                          <w:rFonts w:ascii="Menlo" w:eastAsia="Times New Roman" w:hAnsi="Menlo" w:cs="Menlo"/>
                          <w:color w:val="4EC9B0"/>
                          <w:sz w:val="18"/>
                          <w:szCs w:val="18"/>
                          <w:lang w:eastAsia="en-US"/>
                        </w:rPr>
                        <w:t>std</w:t>
                      </w: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5D0837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cin</w:t>
                      </w:r>
                      <w:proofErr w:type="spellEnd"/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, </w:t>
                      </w:r>
                      <w:proofErr w:type="spellStart"/>
                      <w:r w:rsidRPr="005D0837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second_city</w:t>
                      </w:r>
                      <w:proofErr w:type="spellEnd"/>
                      <w:proofErr w:type="gramStart"/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>);</w:t>
                      </w:r>
                      <w:proofErr w:type="gramEnd"/>
                    </w:p>
                    <w:p w14:paraId="71A46579" w14:textId="77777777" w:rsidR="005D0837" w:rsidRPr="005D0837" w:rsidRDefault="005D0837" w:rsidP="005D083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</w:pP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   </w:t>
                      </w:r>
                      <w:proofErr w:type="gramStart"/>
                      <w:r w:rsidRPr="005D0837">
                        <w:rPr>
                          <w:rFonts w:ascii="Menlo" w:eastAsia="Times New Roman" w:hAnsi="Menlo" w:cs="Menlo"/>
                          <w:color w:val="4EC9B0"/>
                          <w:sz w:val="18"/>
                          <w:szCs w:val="18"/>
                          <w:lang w:eastAsia="en-US"/>
                        </w:rPr>
                        <w:t>std</w:t>
                      </w: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5D0837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cout</w:t>
                      </w:r>
                      <w:proofErr w:type="spellEnd"/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</w:t>
                      </w:r>
                      <w:r w:rsidRPr="005D0837">
                        <w:rPr>
                          <w:rFonts w:ascii="Menlo" w:eastAsia="Times New Roman" w:hAnsi="Menlo" w:cs="Menlo"/>
                          <w:color w:val="D4D4D4"/>
                          <w:sz w:val="18"/>
                          <w:szCs w:val="18"/>
                          <w:lang w:eastAsia="en-US"/>
                        </w:rPr>
                        <w:t>&lt;&lt;</w:t>
                      </w: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</w:t>
                      </w:r>
                      <w:r w:rsidRPr="005D0837">
                        <w:rPr>
                          <w:rFonts w:ascii="Menlo" w:eastAsia="Times New Roman" w:hAnsi="Menlo" w:cs="Menlo"/>
                          <w:color w:val="CE9178"/>
                          <w:sz w:val="18"/>
                          <w:szCs w:val="18"/>
                          <w:lang w:eastAsia="en-US"/>
                        </w:rPr>
                        <w:t xml:space="preserve">"Enter third city name: </w:t>
                      </w:r>
                      <w:proofErr w:type="gramStart"/>
                      <w:r w:rsidRPr="005D0837">
                        <w:rPr>
                          <w:rFonts w:ascii="Menlo" w:eastAsia="Times New Roman" w:hAnsi="Menlo" w:cs="Menlo"/>
                          <w:color w:val="CE9178"/>
                          <w:sz w:val="18"/>
                          <w:szCs w:val="18"/>
                          <w:lang w:eastAsia="en-US"/>
                        </w:rPr>
                        <w:t>"</w:t>
                      </w: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>;</w:t>
                      </w:r>
                      <w:proofErr w:type="gramEnd"/>
                    </w:p>
                    <w:p w14:paraId="4AD5C2AD" w14:textId="77777777" w:rsidR="005D0837" w:rsidRPr="005D0837" w:rsidRDefault="005D0837" w:rsidP="005D083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</w:pP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   </w:t>
                      </w:r>
                      <w:proofErr w:type="gramStart"/>
                      <w:r w:rsidRPr="005D0837">
                        <w:rPr>
                          <w:rFonts w:ascii="Menlo" w:eastAsia="Times New Roman" w:hAnsi="Menlo" w:cs="Menlo"/>
                          <w:color w:val="4EC9B0"/>
                          <w:sz w:val="18"/>
                          <w:szCs w:val="18"/>
                          <w:lang w:eastAsia="en-US"/>
                        </w:rPr>
                        <w:t>std</w:t>
                      </w: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>::</w:t>
                      </w:r>
                      <w:proofErr w:type="spellStart"/>
                      <w:r w:rsidRPr="005D0837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getl</w:t>
                      </w:r>
                      <w:r w:rsidRPr="005D0837">
                        <w:rPr>
                          <w:rFonts w:ascii="Menlo" w:eastAsia="Times New Roman" w:hAnsi="Menlo" w:cs="Menlo"/>
                          <w:color w:val="DCDCAA"/>
                          <w:sz w:val="18"/>
                          <w:szCs w:val="18"/>
                          <w:lang w:eastAsia="en-US"/>
                        </w:rPr>
                        <w:t>ine</w:t>
                      </w:r>
                      <w:proofErr w:type="spellEnd"/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>(</w:t>
                      </w:r>
                      <w:r w:rsidRPr="005D0837">
                        <w:rPr>
                          <w:rFonts w:ascii="Menlo" w:eastAsia="Times New Roman" w:hAnsi="Menlo" w:cs="Menlo"/>
                          <w:color w:val="4EC9B0"/>
                          <w:sz w:val="18"/>
                          <w:szCs w:val="18"/>
                          <w:lang w:eastAsia="en-US"/>
                        </w:rPr>
                        <w:t>std</w:t>
                      </w: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5D0837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cin</w:t>
                      </w:r>
                      <w:proofErr w:type="spellEnd"/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, </w:t>
                      </w:r>
                      <w:proofErr w:type="spellStart"/>
                      <w:r w:rsidRPr="005D0837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third_city</w:t>
                      </w:r>
                      <w:proofErr w:type="spellEnd"/>
                      <w:proofErr w:type="gramStart"/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>);</w:t>
                      </w:r>
                      <w:proofErr w:type="gramEnd"/>
                    </w:p>
                    <w:p w14:paraId="059A3A19" w14:textId="77777777" w:rsidR="005D0837" w:rsidRPr="005D0837" w:rsidRDefault="005D0837" w:rsidP="005D083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</w:pPr>
                    </w:p>
                    <w:p w14:paraId="08B37CFE" w14:textId="77777777" w:rsidR="005D0837" w:rsidRPr="005D0837" w:rsidRDefault="005D0837" w:rsidP="005D083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</w:pPr>
                      <w:r w:rsidRPr="005D0837">
                        <w:rPr>
                          <w:rFonts w:ascii="Menlo" w:eastAsia="Times New Roman" w:hAnsi="Menlo" w:cs="Menlo"/>
                          <w:color w:val="6A9955"/>
                          <w:sz w:val="18"/>
                          <w:szCs w:val="18"/>
                          <w:lang w:eastAsia="en-US"/>
                        </w:rPr>
                        <w:t xml:space="preserve">    // compare first and second</w:t>
                      </w:r>
                    </w:p>
                    <w:p w14:paraId="68CEE0AE" w14:textId="77777777" w:rsidR="005D0837" w:rsidRPr="005D0837" w:rsidRDefault="005D0837" w:rsidP="005D083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</w:pP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   </w:t>
                      </w:r>
                      <w:r w:rsidRPr="005D0837">
                        <w:rPr>
                          <w:rFonts w:ascii="Menlo" w:eastAsia="Times New Roman" w:hAnsi="Menlo" w:cs="Menlo"/>
                          <w:color w:val="C586C0"/>
                          <w:sz w:val="18"/>
                          <w:szCs w:val="18"/>
                          <w:lang w:eastAsia="en-US"/>
                        </w:rPr>
                        <w:t>if</w:t>
                      </w: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(</w:t>
                      </w:r>
                      <w:proofErr w:type="spellStart"/>
                      <w:r w:rsidRPr="005D0837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second_city</w:t>
                      </w:r>
                      <w:proofErr w:type="spellEnd"/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</w:t>
                      </w:r>
                      <w:r w:rsidRPr="005D0837">
                        <w:rPr>
                          <w:rFonts w:ascii="Menlo" w:eastAsia="Times New Roman" w:hAnsi="Menlo" w:cs="Menlo"/>
                          <w:color w:val="D4D4D4"/>
                          <w:sz w:val="18"/>
                          <w:szCs w:val="18"/>
                          <w:lang w:eastAsia="en-US"/>
                        </w:rPr>
                        <w:t>&lt;</w:t>
                      </w: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</w:t>
                      </w:r>
                      <w:proofErr w:type="spellStart"/>
                      <w:r w:rsidRPr="005D0837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first_city</w:t>
                      </w:r>
                      <w:proofErr w:type="spellEnd"/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>)</w:t>
                      </w:r>
                    </w:p>
                    <w:p w14:paraId="638E6D31" w14:textId="77777777" w:rsidR="005D0837" w:rsidRPr="005D0837" w:rsidRDefault="005D0837" w:rsidP="005D083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</w:pP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5D0837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std::swap(</w:t>
                      </w:r>
                      <w:proofErr w:type="spellStart"/>
                      <w:proofErr w:type="gramEnd"/>
                      <w:r w:rsidRPr="005D0837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fi</w:t>
                      </w:r>
                      <w:r w:rsidRPr="005D0837">
                        <w:rPr>
                          <w:rFonts w:ascii="Menlo" w:eastAsia="Times New Roman" w:hAnsi="Menlo" w:cs="Menlo"/>
                          <w:color w:val="DCDCAA"/>
                          <w:sz w:val="18"/>
                          <w:szCs w:val="18"/>
                          <w:lang w:eastAsia="en-US"/>
                        </w:rPr>
                        <w:t>r</w:t>
                      </w:r>
                      <w:r w:rsidRPr="005D0837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st_city</w:t>
                      </w:r>
                      <w:proofErr w:type="spellEnd"/>
                      <w:r w:rsidRPr="005D0837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 xml:space="preserve">, </w:t>
                      </w:r>
                      <w:proofErr w:type="spellStart"/>
                      <w:r w:rsidRPr="005D0837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second_city</w:t>
                      </w:r>
                      <w:proofErr w:type="spellEnd"/>
                      <w:proofErr w:type="gramStart"/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>);</w:t>
                      </w:r>
                      <w:proofErr w:type="gramEnd"/>
                    </w:p>
                    <w:p w14:paraId="69FFE5E9" w14:textId="77777777" w:rsidR="005D0837" w:rsidRPr="005D0837" w:rsidRDefault="005D0837" w:rsidP="005D083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</w:pPr>
                    </w:p>
                    <w:p w14:paraId="1924182E" w14:textId="77777777" w:rsidR="005D0837" w:rsidRPr="005D0837" w:rsidRDefault="005D0837" w:rsidP="005D083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</w:pPr>
                      <w:r w:rsidRPr="005D0837">
                        <w:rPr>
                          <w:rFonts w:ascii="Menlo" w:eastAsia="Times New Roman" w:hAnsi="Menlo" w:cs="Menlo"/>
                          <w:color w:val="6A9955"/>
                          <w:sz w:val="18"/>
                          <w:szCs w:val="18"/>
                          <w:lang w:eastAsia="en-US"/>
                        </w:rPr>
                        <w:t xml:space="preserve">    // compare first and third</w:t>
                      </w:r>
                    </w:p>
                    <w:p w14:paraId="18C04BD8" w14:textId="77777777" w:rsidR="005D0837" w:rsidRPr="005D0837" w:rsidRDefault="005D0837" w:rsidP="005D083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</w:pP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   </w:t>
                      </w:r>
                      <w:r w:rsidRPr="005D0837">
                        <w:rPr>
                          <w:rFonts w:ascii="Menlo" w:eastAsia="Times New Roman" w:hAnsi="Menlo" w:cs="Menlo"/>
                          <w:color w:val="C586C0"/>
                          <w:sz w:val="18"/>
                          <w:szCs w:val="18"/>
                          <w:lang w:eastAsia="en-US"/>
                        </w:rPr>
                        <w:t>if</w:t>
                      </w: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(</w:t>
                      </w:r>
                      <w:proofErr w:type="spellStart"/>
                      <w:r w:rsidRPr="005D0837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third_city</w:t>
                      </w:r>
                      <w:proofErr w:type="spellEnd"/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</w:t>
                      </w:r>
                      <w:r w:rsidRPr="005D0837">
                        <w:rPr>
                          <w:rFonts w:ascii="Menlo" w:eastAsia="Times New Roman" w:hAnsi="Menlo" w:cs="Menlo"/>
                          <w:color w:val="D4D4D4"/>
                          <w:sz w:val="18"/>
                          <w:szCs w:val="18"/>
                          <w:lang w:eastAsia="en-US"/>
                        </w:rPr>
                        <w:t>&lt;</w:t>
                      </w: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</w:t>
                      </w:r>
                      <w:proofErr w:type="spellStart"/>
                      <w:r w:rsidRPr="005D0837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first_city</w:t>
                      </w:r>
                      <w:proofErr w:type="spellEnd"/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>)</w:t>
                      </w:r>
                    </w:p>
                    <w:p w14:paraId="242A5A9D" w14:textId="77777777" w:rsidR="005D0837" w:rsidRPr="005D0837" w:rsidRDefault="005D0837" w:rsidP="005D083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</w:pP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5D0837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std::swap(</w:t>
                      </w:r>
                      <w:proofErr w:type="spellStart"/>
                      <w:proofErr w:type="gramEnd"/>
                      <w:r w:rsidRPr="005D0837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f</w:t>
                      </w:r>
                      <w:r w:rsidRPr="005D0837">
                        <w:rPr>
                          <w:rFonts w:ascii="Menlo" w:eastAsia="Times New Roman" w:hAnsi="Menlo" w:cs="Menlo"/>
                          <w:color w:val="DCDCAA"/>
                          <w:sz w:val="18"/>
                          <w:szCs w:val="18"/>
                          <w:lang w:eastAsia="en-US"/>
                        </w:rPr>
                        <w:t>i</w:t>
                      </w:r>
                      <w:r w:rsidRPr="005D0837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rst_city</w:t>
                      </w:r>
                      <w:proofErr w:type="spellEnd"/>
                      <w:r w:rsidRPr="005D0837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 xml:space="preserve">, </w:t>
                      </w:r>
                      <w:proofErr w:type="spellStart"/>
                      <w:r w:rsidRPr="005D0837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third_city</w:t>
                      </w:r>
                      <w:proofErr w:type="spellEnd"/>
                      <w:proofErr w:type="gramStart"/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>);</w:t>
                      </w:r>
                      <w:proofErr w:type="gramEnd"/>
                    </w:p>
                    <w:p w14:paraId="07E2F4E8" w14:textId="77777777" w:rsidR="005D0837" w:rsidRPr="005D0837" w:rsidRDefault="005D0837" w:rsidP="005D083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</w:pPr>
                    </w:p>
                    <w:p w14:paraId="28DA20C7" w14:textId="77777777" w:rsidR="005D0837" w:rsidRPr="005D0837" w:rsidRDefault="005D0837" w:rsidP="005D083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</w:pPr>
                      <w:r w:rsidRPr="005D0837">
                        <w:rPr>
                          <w:rFonts w:ascii="Menlo" w:eastAsia="Times New Roman" w:hAnsi="Menlo" w:cs="Menlo"/>
                          <w:color w:val="6A9955"/>
                          <w:sz w:val="18"/>
                          <w:szCs w:val="18"/>
                          <w:lang w:eastAsia="en-US"/>
                        </w:rPr>
                        <w:t xml:space="preserve">    // compare second and third</w:t>
                      </w:r>
                    </w:p>
                    <w:p w14:paraId="53284A7C" w14:textId="77777777" w:rsidR="005D0837" w:rsidRPr="005D0837" w:rsidRDefault="005D0837" w:rsidP="005D083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</w:pP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   </w:t>
                      </w:r>
                      <w:r w:rsidRPr="005D0837">
                        <w:rPr>
                          <w:rFonts w:ascii="Menlo" w:eastAsia="Times New Roman" w:hAnsi="Menlo" w:cs="Menlo"/>
                          <w:color w:val="C586C0"/>
                          <w:sz w:val="18"/>
                          <w:szCs w:val="18"/>
                          <w:lang w:eastAsia="en-US"/>
                        </w:rPr>
                        <w:t>if</w:t>
                      </w: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(</w:t>
                      </w:r>
                      <w:proofErr w:type="spellStart"/>
                      <w:r w:rsidRPr="005D0837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third_city</w:t>
                      </w:r>
                      <w:proofErr w:type="spellEnd"/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</w:t>
                      </w:r>
                      <w:r w:rsidRPr="005D0837">
                        <w:rPr>
                          <w:rFonts w:ascii="Menlo" w:eastAsia="Times New Roman" w:hAnsi="Menlo" w:cs="Menlo"/>
                          <w:color w:val="D4D4D4"/>
                          <w:sz w:val="18"/>
                          <w:szCs w:val="18"/>
                          <w:lang w:eastAsia="en-US"/>
                        </w:rPr>
                        <w:t>&lt;</w:t>
                      </w: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</w:t>
                      </w:r>
                      <w:proofErr w:type="spellStart"/>
                      <w:r w:rsidRPr="005D0837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second_city</w:t>
                      </w:r>
                      <w:proofErr w:type="spellEnd"/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>)</w:t>
                      </w:r>
                    </w:p>
                    <w:p w14:paraId="4BBE48DE" w14:textId="77777777" w:rsidR="005D0837" w:rsidRPr="005D0837" w:rsidRDefault="005D0837" w:rsidP="005D083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</w:pP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5D0837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std::swap(</w:t>
                      </w:r>
                      <w:proofErr w:type="spellStart"/>
                      <w:proofErr w:type="gramEnd"/>
                      <w:r w:rsidRPr="005D0837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s</w:t>
                      </w:r>
                      <w:r w:rsidRPr="005D0837">
                        <w:rPr>
                          <w:rFonts w:ascii="Menlo" w:eastAsia="Times New Roman" w:hAnsi="Menlo" w:cs="Menlo"/>
                          <w:color w:val="DCDCAA"/>
                          <w:sz w:val="18"/>
                          <w:szCs w:val="18"/>
                          <w:lang w:eastAsia="en-US"/>
                        </w:rPr>
                        <w:t>e</w:t>
                      </w:r>
                      <w:r w:rsidRPr="005D0837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cond_city</w:t>
                      </w:r>
                      <w:proofErr w:type="spellEnd"/>
                      <w:r w:rsidRPr="005D0837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 xml:space="preserve">, </w:t>
                      </w:r>
                      <w:proofErr w:type="spellStart"/>
                      <w:r w:rsidRPr="005D0837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third_city</w:t>
                      </w:r>
                      <w:proofErr w:type="spellEnd"/>
                      <w:proofErr w:type="gramStart"/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>);</w:t>
                      </w:r>
                      <w:proofErr w:type="gramEnd"/>
                    </w:p>
                    <w:p w14:paraId="5DFE53F9" w14:textId="77777777" w:rsidR="005D0837" w:rsidRPr="005D0837" w:rsidRDefault="005D0837" w:rsidP="005D083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</w:pPr>
                    </w:p>
                    <w:p w14:paraId="00E863CF" w14:textId="77777777" w:rsidR="005D0837" w:rsidRPr="005D0837" w:rsidRDefault="005D0837" w:rsidP="005D083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</w:pP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   </w:t>
                      </w:r>
                      <w:proofErr w:type="gramStart"/>
                      <w:r w:rsidRPr="005D0837">
                        <w:rPr>
                          <w:rFonts w:ascii="Menlo" w:eastAsia="Times New Roman" w:hAnsi="Menlo" w:cs="Menlo"/>
                          <w:color w:val="4EC9B0"/>
                          <w:sz w:val="18"/>
                          <w:szCs w:val="18"/>
                          <w:lang w:eastAsia="en-US"/>
                        </w:rPr>
                        <w:t>std</w:t>
                      </w: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5D0837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cout</w:t>
                      </w:r>
                      <w:proofErr w:type="spellEnd"/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</w:t>
                      </w:r>
                      <w:r w:rsidRPr="005D0837">
                        <w:rPr>
                          <w:rFonts w:ascii="Menlo" w:eastAsia="Times New Roman" w:hAnsi="Menlo" w:cs="Menlo"/>
                          <w:color w:val="D4D4D4"/>
                          <w:sz w:val="18"/>
                          <w:szCs w:val="18"/>
                          <w:lang w:eastAsia="en-US"/>
                        </w:rPr>
                        <w:t>&lt;&lt;</w:t>
                      </w: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</w:t>
                      </w:r>
                      <w:r w:rsidRPr="005D0837">
                        <w:rPr>
                          <w:rFonts w:ascii="Menlo" w:eastAsia="Times New Roman" w:hAnsi="Menlo" w:cs="Menlo"/>
                          <w:color w:val="CE9178"/>
                          <w:sz w:val="18"/>
                          <w:szCs w:val="18"/>
                          <w:lang w:eastAsia="en-US"/>
                        </w:rPr>
                        <w:t xml:space="preserve">"Cities in alphabetical order: </w:t>
                      </w:r>
                      <w:proofErr w:type="gramStart"/>
                      <w:r w:rsidRPr="005D0837">
                        <w:rPr>
                          <w:rFonts w:ascii="Menlo" w:eastAsia="Times New Roman" w:hAnsi="Menlo" w:cs="Menlo"/>
                          <w:color w:val="CE9178"/>
                          <w:sz w:val="18"/>
                          <w:szCs w:val="18"/>
                          <w:lang w:eastAsia="en-US"/>
                        </w:rPr>
                        <w:t>"</w:t>
                      </w: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>;</w:t>
                      </w:r>
                      <w:proofErr w:type="gramEnd"/>
                    </w:p>
                    <w:p w14:paraId="6E49A256" w14:textId="77777777" w:rsidR="005D0837" w:rsidRPr="005D0837" w:rsidRDefault="005D0837" w:rsidP="005D083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</w:pP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   </w:t>
                      </w:r>
                      <w:proofErr w:type="gramStart"/>
                      <w:r w:rsidRPr="005D0837">
                        <w:rPr>
                          <w:rFonts w:ascii="Menlo" w:eastAsia="Times New Roman" w:hAnsi="Menlo" w:cs="Menlo"/>
                          <w:color w:val="4EC9B0"/>
                          <w:sz w:val="18"/>
                          <w:szCs w:val="18"/>
                          <w:lang w:eastAsia="en-US"/>
                        </w:rPr>
                        <w:t>std</w:t>
                      </w: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5D0837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cout</w:t>
                      </w:r>
                      <w:proofErr w:type="spellEnd"/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</w:t>
                      </w:r>
                      <w:r w:rsidRPr="005D0837">
                        <w:rPr>
                          <w:rFonts w:ascii="Menlo" w:eastAsia="Times New Roman" w:hAnsi="Menlo" w:cs="Menlo"/>
                          <w:color w:val="DCDCAA"/>
                          <w:sz w:val="18"/>
                          <w:szCs w:val="18"/>
                          <w:lang w:eastAsia="en-US"/>
                        </w:rPr>
                        <w:t>&lt;&lt;</w:t>
                      </w: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</w:t>
                      </w:r>
                      <w:proofErr w:type="spellStart"/>
                      <w:r w:rsidRPr="005D0837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first_city</w:t>
                      </w:r>
                      <w:proofErr w:type="spellEnd"/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</w:t>
                      </w:r>
                      <w:r w:rsidRPr="005D0837">
                        <w:rPr>
                          <w:rFonts w:ascii="Menlo" w:eastAsia="Times New Roman" w:hAnsi="Menlo" w:cs="Menlo"/>
                          <w:color w:val="D4D4D4"/>
                          <w:sz w:val="18"/>
                          <w:szCs w:val="18"/>
                          <w:lang w:eastAsia="en-US"/>
                        </w:rPr>
                        <w:t>&lt;&lt;</w:t>
                      </w: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</w:t>
                      </w:r>
                      <w:r w:rsidRPr="005D0837">
                        <w:rPr>
                          <w:rFonts w:ascii="Menlo" w:eastAsia="Times New Roman" w:hAnsi="Menlo" w:cs="Menlo"/>
                          <w:color w:val="CE9178"/>
                          <w:sz w:val="18"/>
                          <w:szCs w:val="18"/>
                          <w:lang w:eastAsia="en-US"/>
                        </w:rPr>
                        <w:t xml:space="preserve">" - </w:t>
                      </w:r>
                      <w:proofErr w:type="gramStart"/>
                      <w:r w:rsidRPr="005D0837">
                        <w:rPr>
                          <w:rFonts w:ascii="Menlo" w:eastAsia="Times New Roman" w:hAnsi="Menlo" w:cs="Menlo"/>
                          <w:color w:val="CE9178"/>
                          <w:sz w:val="18"/>
                          <w:szCs w:val="18"/>
                          <w:lang w:eastAsia="en-US"/>
                        </w:rPr>
                        <w:t>"</w:t>
                      </w: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>;</w:t>
                      </w:r>
                      <w:proofErr w:type="gramEnd"/>
                    </w:p>
                    <w:p w14:paraId="19E5A88B" w14:textId="77777777" w:rsidR="005D0837" w:rsidRPr="005D0837" w:rsidRDefault="005D0837" w:rsidP="005D083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</w:pP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   </w:t>
                      </w:r>
                      <w:proofErr w:type="gramStart"/>
                      <w:r w:rsidRPr="005D0837">
                        <w:rPr>
                          <w:rFonts w:ascii="Menlo" w:eastAsia="Times New Roman" w:hAnsi="Menlo" w:cs="Menlo"/>
                          <w:color w:val="4EC9B0"/>
                          <w:sz w:val="18"/>
                          <w:szCs w:val="18"/>
                          <w:lang w:eastAsia="en-US"/>
                        </w:rPr>
                        <w:t>std</w:t>
                      </w: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5D0837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cout</w:t>
                      </w:r>
                      <w:proofErr w:type="spellEnd"/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</w:t>
                      </w:r>
                      <w:r w:rsidRPr="005D0837">
                        <w:rPr>
                          <w:rFonts w:ascii="Menlo" w:eastAsia="Times New Roman" w:hAnsi="Menlo" w:cs="Menlo"/>
                          <w:color w:val="DCDCAA"/>
                          <w:sz w:val="18"/>
                          <w:szCs w:val="18"/>
                          <w:lang w:eastAsia="en-US"/>
                        </w:rPr>
                        <w:t>&lt;&lt;</w:t>
                      </w: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</w:t>
                      </w:r>
                      <w:proofErr w:type="spellStart"/>
                      <w:r w:rsidRPr="005D0837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second_city</w:t>
                      </w:r>
                      <w:proofErr w:type="spellEnd"/>
                      <w:r w:rsidRPr="005D0837">
                        <w:rPr>
                          <w:rFonts w:ascii="Menlo" w:eastAsia="Times New Roman" w:hAnsi="Menlo" w:cs="Menlo"/>
                          <w:color w:val="DCDCAA"/>
                          <w:sz w:val="18"/>
                          <w:szCs w:val="18"/>
                          <w:lang w:eastAsia="en-US"/>
                        </w:rPr>
                        <w:t xml:space="preserve"> &lt;</w:t>
                      </w:r>
                      <w:r w:rsidRPr="005D0837">
                        <w:rPr>
                          <w:rFonts w:ascii="Menlo" w:eastAsia="Times New Roman" w:hAnsi="Menlo" w:cs="Menlo"/>
                          <w:color w:val="D4D4D4"/>
                          <w:sz w:val="18"/>
                          <w:szCs w:val="18"/>
                          <w:lang w:eastAsia="en-US"/>
                        </w:rPr>
                        <w:t>&lt;</w:t>
                      </w: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</w:t>
                      </w:r>
                      <w:r w:rsidRPr="005D0837">
                        <w:rPr>
                          <w:rFonts w:ascii="Menlo" w:eastAsia="Times New Roman" w:hAnsi="Menlo" w:cs="Menlo"/>
                          <w:color w:val="CE9178"/>
                          <w:sz w:val="18"/>
                          <w:szCs w:val="18"/>
                          <w:lang w:eastAsia="en-US"/>
                        </w:rPr>
                        <w:t xml:space="preserve">" - </w:t>
                      </w:r>
                      <w:proofErr w:type="gramStart"/>
                      <w:r w:rsidRPr="005D0837">
                        <w:rPr>
                          <w:rFonts w:ascii="Menlo" w:eastAsia="Times New Roman" w:hAnsi="Menlo" w:cs="Menlo"/>
                          <w:color w:val="CE9178"/>
                          <w:sz w:val="18"/>
                          <w:szCs w:val="18"/>
                          <w:lang w:eastAsia="en-US"/>
                        </w:rPr>
                        <w:t>"</w:t>
                      </w: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>;</w:t>
                      </w:r>
                      <w:proofErr w:type="gramEnd"/>
                    </w:p>
                    <w:p w14:paraId="1A7F9FB6" w14:textId="77777777" w:rsidR="005D0837" w:rsidRPr="005D0837" w:rsidRDefault="005D0837" w:rsidP="005D083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</w:pP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   </w:t>
                      </w:r>
                      <w:proofErr w:type="gramStart"/>
                      <w:r w:rsidRPr="005D0837">
                        <w:rPr>
                          <w:rFonts w:ascii="Menlo" w:eastAsia="Times New Roman" w:hAnsi="Menlo" w:cs="Menlo"/>
                          <w:color w:val="4EC9B0"/>
                          <w:sz w:val="18"/>
                          <w:szCs w:val="18"/>
                          <w:lang w:eastAsia="en-US"/>
                        </w:rPr>
                        <w:t>std</w:t>
                      </w: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5D0837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cout</w:t>
                      </w:r>
                      <w:proofErr w:type="spellEnd"/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</w:t>
                      </w:r>
                      <w:r w:rsidRPr="005D0837">
                        <w:rPr>
                          <w:rFonts w:ascii="Menlo" w:eastAsia="Times New Roman" w:hAnsi="Menlo" w:cs="Menlo"/>
                          <w:color w:val="DCDCAA"/>
                          <w:sz w:val="18"/>
                          <w:szCs w:val="18"/>
                          <w:lang w:eastAsia="en-US"/>
                        </w:rPr>
                        <w:t>&lt;&lt;</w:t>
                      </w: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</w:t>
                      </w:r>
                      <w:proofErr w:type="spellStart"/>
                      <w:r w:rsidRPr="005D0837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third_city</w:t>
                      </w:r>
                      <w:proofErr w:type="spellEnd"/>
                      <w:r w:rsidRPr="005D0837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 xml:space="preserve"> </w:t>
                      </w:r>
                      <w:r w:rsidRPr="005D0837">
                        <w:rPr>
                          <w:rFonts w:ascii="Menlo" w:eastAsia="Times New Roman" w:hAnsi="Menlo" w:cs="Menlo"/>
                          <w:color w:val="D4D4D4"/>
                          <w:sz w:val="18"/>
                          <w:szCs w:val="18"/>
                          <w:lang w:eastAsia="en-US"/>
                        </w:rPr>
                        <w:t>&lt;</w:t>
                      </w:r>
                      <w:r w:rsidRPr="005D0837">
                        <w:rPr>
                          <w:rFonts w:ascii="Menlo" w:eastAsia="Times New Roman" w:hAnsi="Menlo" w:cs="Menlo"/>
                          <w:color w:val="DCDCAA"/>
                          <w:sz w:val="18"/>
                          <w:szCs w:val="18"/>
                          <w:lang w:eastAsia="en-US"/>
                        </w:rPr>
                        <w:t xml:space="preserve">&lt; </w:t>
                      </w:r>
                      <w:r w:rsidRPr="005D0837">
                        <w:rPr>
                          <w:rFonts w:ascii="Menlo" w:eastAsia="Times New Roman" w:hAnsi="Menlo" w:cs="Menlo"/>
                          <w:color w:val="CE9178"/>
                          <w:sz w:val="18"/>
                          <w:szCs w:val="18"/>
                          <w:lang w:eastAsia="en-US"/>
                        </w:rPr>
                        <w:t>"</w:t>
                      </w:r>
                      <w:r w:rsidRPr="005D0837">
                        <w:rPr>
                          <w:rFonts w:ascii="Menlo" w:eastAsia="Times New Roman" w:hAnsi="Menlo" w:cs="Menlo"/>
                          <w:color w:val="D7BA7D"/>
                          <w:sz w:val="18"/>
                          <w:szCs w:val="18"/>
                          <w:lang w:eastAsia="en-US"/>
                        </w:rPr>
                        <w:t>\n</w:t>
                      </w:r>
                      <w:proofErr w:type="gramStart"/>
                      <w:r w:rsidRPr="005D0837">
                        <w:rPr>
                          <w:rFonts w:ascii="Menlo" w:eastAsia="Times New Roman" w:hAnsi="Menlo" w:cs="Menlo"/>
                          <w:color w:val="CE9178"/>
                          <w:sz w:val="18"/>
                          <w:szCs w:val="18"/>
                          <w:lang w:eastAsia="en-US"/>
                        </w:rPr>
                        <w:t>"</w:t>
                      </w: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>;</w:t>
                      </w:r>
                      <w:proofErr w:type="gramEnd"/>
                    </w:p>
                    <w:p w14:paraId="2D1EB9F9" w14:textId="77777777" w:rsidR="005D0837" w:rsidRPr="005D0837" w:rsidRDefault="005D0837" w:rsidP="005D083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</w:pPr>
                    </w:p>
                    <w:p w14:paraId="0ED1496C" w14:textId="77777777" w:rsidR="005D0837" w:rsidRPr="005D0837" w:rsidRDefault="005D0837" w:rsidP="005D083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</w:pP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   </w:t>
                      </w:r>
                      <w:r w:rsidRPr="005D0837">
                        <w:rPr>
                          <w:rFonts w:ascii="Menlo" w:eastAsia="Times New Roman" w:hAnsi="Menlo" w:cs="Menlo"/>
                          <w:color w:val="C586C0"/>
                          <w:sz w:val="18"/>
                          <w:szCs w:val="18"/>
                          <w:lang w:eastAsia="en-US"/>
                        </w:rPr>
                        <w:t>return</w:t>
                      </w: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</w:t>
                      </w:r>
                      <w:proofErr w:type="gramStart"/>
                      <w:r w:rsidRPr="005D0837">
                        <w:rPr>
                          <w:rFonts w:ascii="Menlo" w:eastAsia="Times New Roman" w:hAnsi="Menlo" w:cs="Menlo"/>
                          <w:color w:val="B5CEA8"/>
                          <w:sz w:val="18"/>
                          <w:szCs w:val="18"/>
                          <w:lang w:eastAsia="en-US"/>
                        </w:rPr>
                        <w:t>0</w:t>
                      </w: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>;</w:t>
                      </w:r>
                      <w:proofErr w:type="gramEnd"/>
                    </w:p>
                    <w:p w14:paraId="0DFA5E0C" w14:textId="77777777" w:rsidR="005D0837" w:rsidRPr="005D0837" w:rsidRDefault="005D0837" w:rsidP="005D083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</w:pPr>
                      <w:r w:rsidRPr="005D0837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>}</w:t>
                      </w:r>
                    </w:p>
                    <w:p w14:paraId="7B1DD7BA" w14:textId="77777777" w:rsidR="005D0837" w:rsidRDefault="005D0837" w:rsidP="005D0837">
                      <w:pPr>
                        <w:spacing w:line="240" w:lineRule="auto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6977362" w14:textId="3DB68ED8" w:rsidR="005D0837" w:rsidRPr="005D0837" w:rsidRDefault="005D0837" w:rsidP="005D0837">
      <w:pPr>
        <w:pStyle w:val="Heading2"/>
      </w:pPr>
      <w:r>
        <w:t>OUTPUT:</w:t>
      </w:r>
    </w:p>
    <w:p w14:paraId="59800AEC" w14:textId="70E848C2" w:rsidR="005D0837" w:rsidRDefault="005D0837">
      <w:pPr>
        <w:spacing w:line="278" w:lineRule="auto"/>
      </w:pPr>
      <w:r w:rsidRPr="005D0837">
        <w:drawing>
          <wp:inline distT="0" distB="0" distL="0" distR="0" wp14:anchorId="1A3C1F68" wp14:editId="16AD2DED">
            <wp:extent cx="5943600" cy="897890"/>
            <wp:effectExtent l="0" t="0" r="0" b="3810"/>
            <wp:docPr id="1502912170" name="Picture 1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12170" name="Picture 1" descr="A black and white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A004633" w14:textId="238C5405" w:rsidR="005D0837" w:rsidRPr="005D0837" w:rsidRDefault="005D0837" w:rsidP="005D0837">
      <w:pPr>
        <w:pStyle w:val="Heading1"/>
      </w:pPr>
      <w:r w:rsidRPr="005D0837">
        <w:lastRenderedPageBreak/>
        <w:t>Task 2 [CLO 3]</w:t>
      </w:r>
    </w:p>
    <w:p w14:paraId="1743BD9D" w14:textId="77777777" w:rsidR="005D0837" w:rsidRDefault="005D0837" w:rsidP="005D0837">
      <w:pPr>
        <w:pStyle w:val="Heading2"/>
      </w:pPr>
      <w:r>
        <w:t>CODE:</w:t>
      </w:r>
    </w:p>
    <w:p w14:paraId="44B002AA" w14:textId="1FDA1A6D" w:rsidR="001F0B25" w:rsidRPr="001F0B25" w:rsidRDefault="001F0B25" w:rsidP="001F0B25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0D349753" wp14:editId="63268AA3">
                <wp:extent cx="5943600" cy="7083511"/>
                <wp:effectExtent l="0" t="0" r="0" b="3175"/>
                <wp:docPr id="14599310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7083511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22EAA8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1F0B25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#include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&lt;iostream&gt;</w:t>
                            </w:r>
                          </w:p>
                          <w:p w14:paraId="6591184E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1F0B25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#include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&lt;</w:t>
                            </w:r>
                            <w:proofErr w:type="spellStart"/>
                            <w:r w:rsidRPr="001F0B25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cstring</w:t>
                            </w:r>
                            <w:proofErr w:type="spellEnd"/>
                            <w:r w:rsidRPr="001F0B25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&gt;</w:t>
                            </w:r>
                          </w:p>
                          <w:p w14:paraId="0A5E4A0C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5E4B5C70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proofErr w:type="spellStart"/>
                            <w:r w:rsidRPr="001F0B25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constexpr</w:t>
                            </w:r>
                            <w:proofErr w:type="spellEnd"/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1F0B25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ISBN_STR_SIZE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13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0C2629BB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2F1B93C5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1F0B25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getChecksum</w:t>
                            </w:r>
                            <w:proofErr w:type="spellEnd"/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1F0B25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const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char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ISBN_STR_SIZE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-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1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]</w:t>
                            </w:r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5000C62E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48BFB5D7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1F0B25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main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7DAFDEDB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{</w:t>
                            </w:r>
                          </w:p>
                          <w:p w14:paraId="5F056B06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1F0B25">
                              <w:rPr>
                                <w:rFonts w:ascii="Menlo" w:eastAsia="Times New Roman" w:hAnsi="Menlo" w:cs="Menlo"/>
                                <w:color w:val="6A9955"/>
                                <w:sz w:val="15"/>
                                <w:szCs w:val="15"/>
                                <w:lang w:eastAsia="en-US"/>
                              </w:rPr>
                              <w:t xml:space="preserve">    // testing with example values</w:t>
                            </w:r>
                          </w:p>
                          <w:p w14:paraId="6DE79B92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char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testValues</w:t>
                            </w:r>
                            <w:proofErr w:type="spellEnd"/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[][</w:t>
                            </w:r>
                            <w:proofErr w:type="gramEnd"/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ISBN_STR_SIZE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]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{</w:t>
                            </w:r>
                          </w:p>
                          <w:p w14:paraId="69481A6F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"978030640615"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,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6A9955"/>
                                <w:sz w:val="15"/>
                                <w:szCs w:val="15"/>
                                <w:lang w:eastAsia="en-US"/>
                              </w:rPr>
                              <w:t xml:space="preserve"> // 7</w:t>
                            </w:r>
                          </w:p>
                          <w:p w14:paraId="0E2B11D5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"978014028657"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,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6A9955"/>
                                <w:sz w:val="15"/>
                                <w:szCs w:val="15"/>
                                <w:lang w:eastAsia="en-US"/>
                              </w:rPr>
                              <w:t xml:space="preserve"> // 1</w:t>
                            </w:r>
                          </w:p>
                          <w:p w14:paraId="2557D55F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"978160234061</w:t>
                            </w:r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6A9955"/>
                                <w:sz w:val="15"/>
                                <w:szCs w:val="15"/>
                                <w:lang w:eastAsia="en-US"/>
                              </w:rPr>
                              <w:t xml:space="preserve">  /</w:t>
                            </w:r>
                            <w:proofErr w:type="gramEnd"/>
                            <w:r w:rsidRPr="001F0B25">
                              <w:rPr>
                                <w:rFonts w:ascii="Menlo" w:eastAsia="Times New Roman" w:hAnsi="Menlo" w:cs="Menlo"/>
                                <w:color w:val="6A9955"/>
                                <w:sz w:val="15"/>
                                <w:szCs w:val="15"/>
                                <w:lang w:eastAsia="en-US"/>
                              </w:rPr>
                              <w:t>/ 9</w:t>
                            </w:r>
                          </w:p>
                          <w:p w14:paraId="35A171CF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1F0B25">
                              <w:rPr>
                                <w:rFonts w:ascii="Menlo" w:eastAsia="Times New Roman" w:hAnsi="Menlo" w:cs="Menlo"/>
                                <w:color w:val="6A9955"/>
                                <w:sz w:val="15"/>
                                <w:szCs w:val="15"/>
                                <w:lang w:eastAsia="en-US"/>
                              </w:rPr>
                              <w:t xml:space="preserve">        // values tested from https://freeisbn.com/check-digit/</w:t>
                            </w:r>
                          </w:p>
                          <w:p w14:paraId="0D97D2F1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};</w:t>
                            </w:r>
                          </w:p>
                          <w:p w14:paraId="148418A2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2AB1B15B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for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(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auto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&amp;</w:t>
                            </w:r>
                            <w:proofErr w:type="spellStart"/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arr</w:t>
                            </w:r>
                            <w:proofErr w:type="spellEnd"/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:</w:t>
                            </w:r>
                            <w:proofErr w:type="gramEnd"/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testValues</w:t>
                            </w:r>
                            <w:proofErr w:type="spellEnd"/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7DEDB3DE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231A3440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checksum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1F0B25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getChecksum</w:t>
                            </w:r>
                            <w:proofErr w:type="spellEnd"/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spellStart"/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arr</w:t>
                            </w:r>
                            <w:proofErr w:type="spellEnd"/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3F53449B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787BC17A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 xml:space="preserve">"The ISBN-13 number is: </w:t>
                            </w:r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3EBA56FD" w14:textId="2E3F33CF" w:rsidR="001F0B25" w:rsidRPr="001F0B25" w:rsidRDefault="001F0B25" w:rsidP="005C0303">
                            <w:pPr>
                              <w:spacing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for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="005C0303" w:rsidRPr="005C0303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="005C0303" w:rsidRPr="005C030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0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&lt;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ISBN_STR_SIZE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-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1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;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++</w:t>
                            </w:r>
                            <w:proofErr w:type="spellStart"/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0DA7F085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    </w:t>
                            </w:r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arr</w:t>
                            </w:r>
                            <w:proofErr w:type="spellEnd"/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];</w:t>
                            </w:r>
                            <w:proofErr w:type="gramEnd"/>
                          </w:p>
                          <w:p w14:paraId="7EC2D22A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130589C6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checksum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7BA7D"/>
                                <w:sz w:val="15"/>
                                <w:szCs w:val="15"/>
                                <w:lang w:eastAsia="en-US"/>
                              </w:rPr>
                              <w:t>\n</w:t>
                            </w:r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568335CA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02B35D74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3614E12A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char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isbn</w:t>
                            </w:r>
                            <w:proofErr w:type="spellEnd"/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ISBN_STR_SIZE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];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6A9955"/>
                                <w:sz w:val="15"/>
                                <w:szCs w:val="15"/>
                                <w:lang w:eastAsia="en-US"/>
                              </w:rPr>
                              <w:t xml:space="preserve"> // 12 + null digit</w:t>
                            </w:r>
                          </w:p>
                          <w:p w14:paraId="5A0EE0AD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 xml:space="preserve">"Enter first 12 digits of ISBN: </w:t>
                            </w:r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07CE2438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cin</w:t>
                            </w:r>
                            <w:proofErr w:type="spellEnd"/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&gt;&gt;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isbn</w:t>
                            </w:r>
                            <w:proofErr w:type="spellEnd"/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0A5023E1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3F7D36AB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checksum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1F0B25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getChecksum</w:t>
                            </w:r>
                            <w:proofErr w:type="spellEnd"/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spellStart"/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isbn</w:t>
                            </w:r>
                            <w:proofErr w:type="spellEnd"/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41A72659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"The ISBN-13 number is: "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isbn</w:t>
                            </w:r>
                            <w:proofErr w:type="spellEnd"/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checksum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7BA7D"/>
                                <w:sz w:val="15"/>
                                <w:szCs w:val="15"/>
                                <w:lang w:eastAsia="en-US"/>
                              </w:rPr>
                              <w:t>\n</w:t>
                            </w:r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4476F135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22106608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return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0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6A270A55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}</w:t>
                            </w:r>
                          </w:p>
                          <w:p w14:paraId="76C45F61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668BF9C8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1F0B25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getChecksum</w:t>
                            </w:r>
                            <w:proofErr w:type="spellEnd"/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1F0B25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const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char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ISBN_STR_SIZE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-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1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])</w:t>
                            </w:r>
                          </w:p>
                          <w:p w14:paraId="22FA5CED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{</w:t>
                            </w:r>
                          </w:p>
                          <w:p w14:paraId="79CBBFD1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1F0B25">
                              <w:rPr>
                                <w:rFonts w:ascii="Menlo" w:eastAsia="Times New Roman" w:hAnsi="Menlo" w:cs="Menlo"/>
                                <w:color w:val="6A9955"/>
                                <w:sz w:val="15"/>
                                <w:szCs w:val="15"/>
                                <w:lang w:eastAsia="en-US"/>
                              </w:rPr>
                              <w:t xml:space="preserve">    // works because of ascii values ordering</w:t>
                            </w:r>
                          </w:p>
                          <w:p w14:paraId="188ABF52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1F0B25">
                              <w:rPr>
                                <w:rFonts w:ascii="Menlo" w:eastAsia="Times New Roman" w:hAnsi="Menlo" w:cs="Menlo"/>
                                <w:color w:val="6A9955"/>
                                <w:sz w:val="15"/>
                                <w:szCs w:val="15"/>
                                <w:lang w:eastAsia="en-US"/>
                              </w:rPr>
                              <w:t xml:space="preserve">    // '0' translates to ascii value of 0</w:t>
                            </w:r>
                          </w:p>
                          <w:p w14:paraId="1DDA7326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d1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1F0B25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0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]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-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'0</w:t>
                            </w:r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'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608041C8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d2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1F0B25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1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]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-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'0</w:t>
                            </w:r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'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336892B6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d3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1F0B25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2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]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-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'0</w:t>
                            </w:r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'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4DD13006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d4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1F0B25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3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]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-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'0</w:t>
                            </w:r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'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6D2C4333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d5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1F0B25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4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]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-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'0</w:t>
                            </w:r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'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561AE061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d6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1F0B25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5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]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-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'0</w:t>
                            </w:r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'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601ED5CF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d7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1F0B25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6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]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-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'0</w:t>
                            </w:r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'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19FD479C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d8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1F0B25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7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]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-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'0</w:t>
                            </w:r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'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24B0E43F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d9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1F0B25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8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]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-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'0</w:t>
                            </w:r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'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3130FDAF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d10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1F0B25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9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]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-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'0</w:t>
                            </w:r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'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3F80F046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d11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1F0B25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10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]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-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'0</w:t>
                            </w:r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'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508E9521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d12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1F0B25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11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]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-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'0</w:t>
                            </w:r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'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08FBFBD1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45F838D2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1F0B25">
                              <w:rPr>
                                <w:rFonts w:ascii="Menlo" w:eastAsia="Times New Roman" w:hAnsi="Menlo" w:cs="Menlo"/>
                                <w:color w:val="6A9955"/>
                                <w:sz w:val="15"/>
                                <w:szCs w:val="15"/>
                                <w:lang w:eastAsia="en-US"/>
                              </w:rPr>
                              <w:t xml:space="preserve">    // applying formula</w:t>
                            </w:r>
                          </w:p>
                          <w:p w14:paraId="5EA8BD75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checksum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10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-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((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d1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+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3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*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d2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+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d3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+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3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*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d4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+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d5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+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3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*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d6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+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d7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+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3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*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d8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+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d9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+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3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*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d10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+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d11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+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3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*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d12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)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%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10</w:t>
                            </w:r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0A79244C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64723593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1F0B25">
                              <w:rPr>
                                <w:rFonts w:ascii="Menlo" w:eastAsia="Times New Roman" w:hAnsi="Menlo" w:cs="Menlo"/>
                                <w:color w:val="6A9955"/>
                                <w:sz w:val="15"/>
                                <w:szCs w:val="15"/>
                                <w:lang w:eastAsia="en-US"/>
                              </w:rPr>
                              <w:t xml:space="preserve">    // return 0 if 10</w:t>
                            </w:r>
                          </w:p>
                          <w:p w14:paraId="0C7E2A90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return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(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checksum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==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10</w:t>
                            </w:r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)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?</w:t>
                            </w:r>
                            <w:proofErr w:type="gramEnd"/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0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:</w:t>
                            </w:r>
                            <w:proofErr w:type="gramEnd"/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1F0B25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checksum</w:t>
                            </w: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5F3387D7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1F0B25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}</w:t>
                            </w:r>
                          </w:p>
                          <w:p w14:paraId="56EF1F6B" w14:textId="77777777" w:rsidR="001F0B25" w:rsidRPr="001F0B25" w:rsidRDefault="001F0B25" w:rsidP="005C030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1CC3D549" w14:textId="77777777" w:rsidR="001F0B25" w:rsidRPr="005C0303" w:rsidRDefault="001F0B25" w:rsidP="005C0303">
                            <w:pPr>
                              <w:spacing w:line="240" w:lineRule="auto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D349753" id="_x0000_s1027" type="#_x0000_t202" style="width:468pt;height:55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" fillcolor="black [3213]" stroked="f" strokeweight=".5pt">
                <v:textbox>
                  <w:txbxContent>
                    <w:p w14:paraId="5B22EAA8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1F0B25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#include</w:t>
                      </w:r>
                      <w:r w:rsidRPr="001F0B25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&lt;iostream&gt;</w:t>
                      </w:r>
                    </w:p>
                    <w:p w14:paraId="6591184E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1F0B25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#include</w:t>
                      </w:r>
                      <w:r w:rsidRPr="001F0B25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&lt;</w:t>
                      </w:r>
                      <w:proofErr w:type="spellStart"/>
                      <w:r w:rsidRPr="001F0B25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cstring</w:t>
                      </w:r>
                      <w:proofErr w:type="spellEnd"/>
                      <w:r w:rsidRPr="001F0B25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&gt;</w:t>
                      </w:r>
                    </w:p>
                    <w:p w14:paraId="0A5E4A0C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5E4B5C70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proofErr w:type="spellStart"/>
                      <w:r w:rsidRPr="001F0B25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constexpr</w:t>
                      </w:r>
                      <w:proofErr w:type="spellEnd"/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1F0B25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size_t</w:t>
                      </w:r>
                      <w:proofErr w:type="spellEnd"/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ISBN_STR_SIZE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13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0C2629BB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2F1B93C5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1F0B25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getChecksum</w:t>
                      </w:r>
                      <w:proofErr w:type="spellEnd"/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gramEnd"/>
                      <w:r w:rsidRPr="001F0B25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const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char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gramEnd"/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ISBN_STR_SIZE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-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1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]</w:t>
                      </w:r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);</w:t>
                      </w:r>
                      <w:proofErr w:type="gramEnd"/>
                    </w:p>
                    <w:p w14:paraId="5000C62E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48BFB5D7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1F0B25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main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gramEnd"/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7DAFDEDB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{</w:t>
                      </w:r>
                    </w:p>
                    <w:p w14:paraId="5F056B06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1F0B25">
                        <w:rPr>
                          <w:rFonts w:ascii="Menlo" w:eastAsia="Times New Roman" w:hAnsi="Menlo" w:cs="Menlo"/>
                          <w:color w:val="6A9955"/>
                          <w:sz w:val="15"/>
                          <w:szCs w:val="15"/>
                          <w:lang w:eastAsia="en-US"/>
                        </w:rPr>
                        <w:t xml:space="preserve">    // testing with example values</w:t>
                      </w:r>
                    </w:p>
                    <w:p w14:paraId="6DE79B92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1F0B25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char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testValues</w:t>
                      </w:r>
                      <w:proofErr w:type="spellEnd"/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[][</w:t>
                      </w:r>
                      <w:proofErr w:type="gramEnd"/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ISBN_STR_SIZE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]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{</w:t>
                      </w:r>
                    </w:p>
                    <w:p w14:paraId="69481A6F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1F0B25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"978030640615"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,</w:t>
                      </w:r>
                      <w:r w:rsidRPr="001F0B25">
                        <w:rPr>
                          <w:rFonts w:ascii="Menlo" w:eastAsia="Times New Roman" w:hAnsi="Menlo" w:cs="Menlo"/>
                          <w:color w:val="6A9955"/>
                          <w:sz w:val="15"/>
                          <w:szCs w:val="15"/>
                          <w:lang w:eastAsia="en-US"/>
                        </w:rPr>
                        <w:t xml:space="preserve"> // 7</w:t>
                      </w:r>
                    </w:p>
                    <w:p w14:paraId="0E2B11D5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1F0B25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"978014028657"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,</w:t>
                      </w:r>
                      <w:r w:rsidRPr="001F0B25">
                        <w:rPr>
                          <w:rFonts w:ascii="Menlo" w:eastAsia="Times New Roman" w:hAnsi="Menlo" w:cs="Menlo"/>
                          <w:color w:val="6A9955"/>
                          <w:sz w:val="15"/>
                          <w:szCs w:val="15"/>
                          <w:lang w:eastAsia="en-US"/>
                        </w:rPr>
                        <w:t xml:space="preserve"> // 1</w:t>
                      </w:r>
                    </w:p>
                    <w:p w14:paraId="2557D55F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1F0B25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"978160234061</w:t>
                      </w:r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</w:t>
                      </w:r>
                      <w:r w:rsidRPr="001F0B25">
                        <w:rPr>
                          <w:rFonts w:ascii="Menlo" w:eastAsia="Times New Roman" w:hAnsi="Menlo" w:cs="Menlo"/>
                          <w:color w:val="6A9955"/>
                          <w:sz w:val="15"/>
                          <w:szCs w:val="15"/>
                          <w:lang w:eastAsia="en-US"/>
                        </w:rPr>
                        <w:t xml:space="preserve">  /</w:t>
                      </w:r>
                      <w:proofErr w:type="gramEnd"/>
                      <w:r w:rsidRPr="001F0B25">
                        <w:rPr>
                          <w:rFonts w:ascii="Menlo" w:eastAsia="Times New Roman" w:hAnsi="Menlo" w:cs="Menlo"/>
                          <w:color w:val="6A9955"/>
                          <w:sz w:val="15"/>
                          <w:szCs w:val="15"/>
                          <w:lang w:eastAsia="en-US"/>
                        </w:rPr>
                        <w:t>/ 9</w:t>
                      </w:r>
                    </w:p>
                    <w:p w14:paraId="35A171CF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1F0B25">
                        <w:rPr>
                          <w:rFonts w:ascii="Menlo" w:eastAsia="Times New Roman" w:hAnsi="Menlo" w:cs="Menlo"/>
                          <w:color w:val="6A9955"/>
                          <w:sz w:val="15"/>
                          <w:szCs w:val="15"/>
                          <w:lang w:eastAsia="en-US"/>
                        </w:rPr>
                        <w:t xml:space="preserve">        // values tested from https://freeisbn.com/check-digit/</w:t>
                      </w:r>
                    </w:p>
                    <w:p w14:paraId="0D97D2F1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};</w:t>
                      </w:r>
                    </w:p>
                    <w:p w14:paraId="148418A2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2AB1B15B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1F0B25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for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(</w:t>
                      </w:r>
                      <w:r w:rsidRPr="001F0B25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auto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&amp;</w:t>
                      </w:r>
                      <w:proofErr w:type="spellStart"/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arr</w:t>
                      </w:r>
                      <w:proofErr w:type="spellEnd"/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:</w:t>
                      </w:r>
                      <w:proofErr w:type="gramEnd"/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testValues</w:t>
                      </w:r>
                      <w:proofErr w:type="spellEnd"/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7DEDB3DE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{</w:t>
                      </w:r>
                    </w:p>
                    <w:p w14:paraId="231A3440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1F0B25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checksum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1F0B25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getChecksum</w:t>
                      </w:r>
                      <w:proofErr w:type="spellEnd"/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spellStart"/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arr</w:t>
                      </w:r>
                      <w:proofErr w:type="spellEnd"/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);</w:t>
                      </w:r>
                      <w:proofErr w:type="gramEnd"/>
                    </w:p>
                    <w:p w14:paraId="3F53449B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787BC17A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cout</w:t>
                      </w:r>
                      <w:proofErr w:type="spellEnd"/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 xml:space="preserve">"The ISBN-13 number is: </w:t>
                      </w:r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3EBA56FD" w14:textId="2E3F33CF" w:rsidR="001F0B25" w:rsidRPr="001F0B25" w:rsidRDefault="001F0B25" w:rsidP="005C0303">
                      <w:pPr>
                        <w:spacing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1F0B25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for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(</w:t>
                      </w:r>
                      <w:proofErr w:type="spellStart"/>
                      <w:r w:rsidR="005C0303" w:rsidRPr="005C0303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size_t</w:t>
                      </w:r>
                      <w:proofErr w:type="spellEnd"/>
                      <w:r w:rsidR="005C0303" w:rsidRPr="005C030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0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; </w:t>
                      </w:r>
                      <w:proofErr w:type="spellStart"/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&lt;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ISBN_STR_SIZE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-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1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;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++</w:t>
                      </w:r>
                      <w:proofErr w:type="spellStart"/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0DA7F085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    </w:t>
                      </w:r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cout</w:t>
                      </w:r>
                      <w:proofErr w:type="spellEnd"/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arr</w:t>
                      </w:r>
                      <w:proofErr w:type="spellEnd"/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spellStart"/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];</w:t>
                      </w:r>
                      <w:proofErr w:type="gramEnd"/>
                    </w:p>
                    <w:p w14:paraId="7EC2D22A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130589C6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cout</w:t>
                      </w:r>
                      <w:proofErr w:type="spellEnd"/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checksum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</w:t>
                      </w:r>
                      <w:r w:rsidRPr="001F0B25">
                        <w:rPr>
                          <w:rFonts w:ascii="Menlo" w:eastAsia="Times New Roman" w:hAnsi="Menlo" w:cs="Menlo"/>
                          <w:color w:val="D7BA7D"/>
                          <w:sz w:val="15"/>
                          <w:szCs w:val="15"/>
                          <w:lang w:eastAsia="en-US"/>
                        </w:rPr>
                        <w:t>\n</w:t>
                      </w:r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568335CA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}</w:t>
                      </w:r>
                    </w:p>
                    <w:p w14:paraId="02B35D74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3614E12A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1F0B25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char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isbn</w:t>
                      </w:r>
                      <w:proofErr w:type="spellEnd"/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gramEnd"/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ISBN_STR_SIZE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];</w:t>
                      </w:r>
                      <w:r w:rsidRPr="001F0B25">
                        <w:rPr>
                          <w:rFonts w:ascii="Menlo" w:eastAsia="Times New Roman" w:hAnsi="Menlo" w:cs="Menlo"/>
                          <w:color w:val="6A9955"/>
                          <w:sz w:val="15"/>
                          <w:szCs w:val="15"/>
                          <w:lang w:eastAsia="en-US"/>
                        </w:rPr>
                        <w:t xml:space="preserve"> // 12 + null digit</w:t>
                      </w:r>
                    </w:p>
                    <w:p w14:paraId="5A0EE0AD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cout</w:t>
                      </w:r>
                      <w:proofErr w:type="spellEnd"/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 xml:space="preserve">"Enter first 12 digits of ISBN: </w:t>
                      </w:r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07CE2438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cin</w:t>
                      </w:r>
                      <w:proofErr w:type="spellEnd"/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&gt;&gt;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isbn</w:t>
                      </w:r>
                      <w:proofErr w:type="spellEnd"/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0A5023E1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3F7D36AB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1F0B25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checksum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1F0B25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getChecksum</w:t>
                      </w:r>
                      <w:proofErr w:type="spellEnd"/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spellStart"/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isbn</w:t>
                      </w:r>
                      <w:proofErr w:type="spellEnd"/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);</w:t>
                      </w:r>
                      <w:proofErr w:type="gramEnd"/>
                    </w:p>
                    <w:p w14:paraId="41A72659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cout</w:t>
                      </w:r>
                      <w:proofErr w:type="spellEnd"/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"The ISBN-13 number is: "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isbn</w:t>
                      </w:r>
                      <w:proofErr w:type="spellEnd"/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checksum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</w:t>
                      </w:r>
                      <w:r w:rsidRPr="001F0B25">
                        <w:rPr>
                          <w:rFonts w:ascii="Menlo" w:eastAsia="Times New Roman" w:hAnsi="Menlo" w:cs="Menlo"/>
                          <w:color w:val="D7BA7D"/>
                          <w:sz w:val="15"/>
                          <w:szCs w:val="15"/>
                          <w:lang w:eastAsia="en-US"/>
                        </w:rPr>
                        <w:t>\n</w:t>
                      </w:r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4476F135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22106608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1F0B25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return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0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6A270A55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}</w:t>
                      </w:r>
                    </w:p>
                    <w:p w14:paraId="76C45F61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668BF9C8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1F0B25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getChecksum</w:t>
                      </w:r>
                      <w:proofErr w:type="spellEnd"/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gramEnd"/>
                      <w:r w:rsidRPr="001F0B25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const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char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gramEnd"/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ISBN_STR_SIZE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-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1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])</w:t>
                      </w:r>
                    </w:p>
                    <w:p w14:paraId="22FA5CED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{</w:t>
                      </w:r>
                    </w:p>
                    <w:p w14:paraId="79CBBFD1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1F0B25">
                        <w:rPr>
                          <w:rFonts w:ascii="Menlo" w:eastAsia="Times New Roman" w:hAnsi="Menlo" w:cs="Menlo"/>
                          <w:color w:val="6A9955"/>
                          <w:sz w:val="15"/>
                          <w:szCs w:val="15"/>
                          <w:lang w:eastAsia="en-US"/>
                        </w:rPr>
                        <w:t xml:space="preserve">    // works because of ascii values ordering</w:t>
                      </w:r>
                    </w:p>
                    <w:p w14:paraId="188ABF52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1F0B25">
                        <w:rPr>
                          <w:rFonts w:ascii="Menlo" w:eastAsia="Times New Roman" w:hAnsi="Menlo" w:cs="Menlo"/>
                          <w:color w:val="6A9955"/>
                          <w:sz w:val="15"/>
                          <w:szCs w:val="15"/>
                          <w:lang w:eastAsia="en-US"/>
                        </w:rPr>
                        <w:t xml:space="preserve">    // '0' translates to ascii value of 0</w:t>
                      </w:r>
                    </w:p>
                    <w:p w14:paraId="1DDA7326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1F0B25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d1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gramEnd"/>
                      <w:r w:rsidRPr="001F0B25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0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]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-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'0</w:t>
                      </w:r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'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608041C8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1F0B25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d2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gramEnd"/>
                      <w:r w:rsidRPr="001F0B25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1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]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-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'0</w:t>
                      </w:r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'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336892B6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1F0B25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d3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gramEnd"/>
                      <w:r w:rsidRPr="001F0B25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2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]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-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'0</w:t>
                      </w:r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'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4DD13006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1F0B25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d4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gramEnd"/>
                      <w:r w:rsidRPr="001F0B25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3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]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-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'0</w:t>
                      </w:r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'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6D2C4333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1F0B25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d5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gramEnd"/>
                      <w:r w:rsidRPr="001F0B25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4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]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-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'0</w:t>
                      </w:r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'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561AE061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1F0B25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d6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gramEnd"/>
                      <w:r w:rsidRPr="001F0B25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5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]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-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'0</w:t>
                      </w:r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'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601ED5CF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1F0B25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d7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gramEnd"/>
                      <w:r w:rsidRPr="001F0B25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6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]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-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'0</w:t>
                      </w:r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'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19FD479C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1F0B25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d8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gramEnd"/>
                      <w:r w:rsidRPr="001F0B25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7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]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-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'0</w:t>
                      </w:r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'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24B0E43F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1F0B25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d9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gramEnd"/>
                      <w:r w:rsidRPr="001F0B25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8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]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-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'0</w:t>
                      </w:r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'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3130FDAF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1F0B25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d10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gramEnd"/>
                      <w:r w:rsidRPr="001F0B25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9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]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-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'0</w:t>
                      </w:r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'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3F80F046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1F0B25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d11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gramEnd"/>
                      <w:r w:rsidRPr="001F0B25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10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]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-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'0</w:t>
                      </w:r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'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508E9521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1F0B25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d12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gramEnd"/>
                      <w:r w:rsidRPr="001F0B25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11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]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-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'0</w:t>
                      </w:r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'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08FBFBD1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45F838D2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1F0B25">
                        <w:rPr>
                          <w:rFonts w:ascii="Menlo" w:eastAsia="Times New Roman" w:hAnsi="Menlo" w:cs="Menlo"/>
                          <w:color w:val="6A9955"/>
                          <w:sz w:val="15"/>
                          <w:szCs w:val="15"/>
                          <w:lang w:eastAsia="en-US"/>
                        </w:rPr>
                        <w:t xml:space="preserve">    // applying formula</w:t>
                      </w:r>
                    </w:p>
                    <w:p w14:paraId="5EA8BD75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1F0B25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checksum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10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-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((</w:t>
                      </w:r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d1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+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3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*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d2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+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d3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+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3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*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d4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+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d5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+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3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*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d6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+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d7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+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3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*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d8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+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d9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+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3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*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d10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+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d11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+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3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*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d12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)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%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10</w:t>
                      </w:r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);</w:t>
                      </w:r>
                      <w:proofErr w:type="gramEnd"/>
                    </w:p>
                    <w:p w14:paraId="0A79244C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64723593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1F0B25">
                        <w:rPr>
                          <w:rFonts w:ascii="Menlo" w:eastAsia="Times New Roman" w:hAnsi="Menlo" w:cs="Menlo"/>
                          <w:color w:val="6A9955"/>
                          <w:sz w:val="15"/>
                          <w:szCs w:val="15"/>
                          <w:lang w:eastAsia="en-US"/>
                        </w:rPr>
                        <w:t xml:space="preserve">    // return 0 if 10</w:t>
                      </w:r>
                    </w:p>
                    <w:p w14:paraId="0C7E2A90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1F0B25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return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(</w:t>
                      </w:r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checksum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==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10</w:t>
                      </w:r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)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?</w:t>
                      </w:r>
                      <w:proofErr w:type="gramEnd"/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0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1F0B25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:</w:t>
                      </w:r>
                      <w:proofErr w:type="gramEnd"/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1F0B25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checksum</w:t>
                      </w: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proofErr w:type="gramEnd"/>
                    </w:p>
                    <w:p w14:paraId="5F3387D7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1F0B25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}</w:t>
                      </w:r>
                    </w:p>
                    <w:p w14:paraId="56EF1F6B" w14:textId="77777777" w:rsidR="001F0B25" w:rsidRPr="001F0B25" w:rsidRDefault="001F0B25" w:rsidP="005C030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1CC3D549" w14:textId="77777777" w:rsidR="001F0B25" w:rsidRPr="005C0303" w:rsidRDefault="001F0B25" w:rsidP="005C0303">
                      <w:pPr>
                        <w:spacing w:line="240" w:lineRule="auto"/>
                        <w:rPr>
                          <w:sz w:val="15"/>
                          <w:szCs w:val="15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CCDF067" w14:textId="77777777" w:rsidR="005D0837" w:rsidRPr="00D87082" w:rsidRDefault="005D0837" w:rsidP="005D0837">
      <w:pPr>
        <w:pStyle w:val="Heading2"/>
        <w:rPr>
          <w:sz w:val="30"/>
          <w:szCs w:val="30"/>
        </w:rPr>
      </w:pPr>
      <w:r>
        <w:lastRenderedPageBreak/>
        <w:t>OUTPUT:</w:t>
      </w:r>
    </w:p>
    <w:p w14:paraId="6B2144F9" w14:textId="17D490D0" w:rsidR="005D0837" w:rsidRDefault="00DE33A6" w:rsidP="005D0837">
      <w:pPr>
        <w:rPr>
          <w:lang w:eastAsia="en-US"/>
        </w:rPr>
      </w:pPr>
      <w:r w:rsidRPr="00DE33A6">
        <w:rPr>
          <w:lang w:eastAsia="en-US"/>
        </w:rPr>
        <w:drawing>
          <wp:inline distT="0" distB="0" distL="0" distR="0" wp14:anchorId="2E5D9C83" wp14:editId="32B6E777">
            <wp:extent cx="5943600" cy="891540"/>
            <wp:effectExtent l="0" t="0" r="0" b="0"/>
            <wp:docPr id="145778566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85661" name="Picture 1" descr="A black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C4A7A" w14:textId="2CA9EA37" w:rsidR="0045415D" w:rsidRPr="005D0837" w:rsidRDefault="0045415D" w:rsidP="005D0837">
      <w:pPr>
        <w:rPr>
          <w:lang w:eastAsia="en-US"/>
        </w:rPr>
      </w:pPr>
      <w:r w:rsidRPr="0045415D">
        <w:rPr>
          <w:lang w:eastAsia="en-US"/>
        </w:rPr>
        <w:drawing>
          <wp:inline distT="0" distB="0" distL="0" distR="0" wp14:anchorId="0D8B0B36" wp14:editId="46F01DAA">
            <wp:extent cx="5943600" cy="4863465"/>
            <wp:effectExtent l="0" t="0" r="0" b="635"/>
            <wp:docPr id="186839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905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415D" w:rsidRPr="005D0837" w:rsidSect="00226A0D">
      <w:footerReference w:type="even" r:id="rId12"/>
      <w:footerReference w:type="defaul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9DC0B" w14:textId="77777777" w:rsidR="00B34319" w:rsidRDefault="00B34319" w:rsidP="00D47962">
      <w:pPr>
        <w:spacing w:after="0" w:line="240" w:lineRule="auto"/>
      </w:pPr>
      <w:r>
        <w:separator/>
      </w:r>
    </w:p>
  </w:endnote>
  <w:endnote w:type="continuationSeparator" w:id="0">
    <w:p w14:paraId="047AB1EC" w14:textId="77777777" w:rsidR="00B34319" w:rsidRDefault="00B34319" w:rsidP="00D47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33324680"/>
      <w:docPartObj>
        <w:docPartGallery w:val="Page Numbers (Bottom of Page)"/>
        <w:docPartUnique/>
      </w:docPartObj>
    </w:sdtPr>
    <w:sdtContent>
      <w:p w14:paraId="426995FF" w14:textId="77777777" w:rsidR="00226A0D" w:rsidRDefault="00226A0D" w:rsidP="0063601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7AC2FFA" w14:textId="77777777" w:rsidR="00D47962" w:rsidRDefault="00D47962" w:rsidP="00226A0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1844833"/>
      <w:docPartObj>
        <w:docPartGallery w:val="Page Numbers (Bottom of Page)"/>
        <w:docPartUnique/>
      </w:docPartObj>
    </w:sdtPr>
    <w:sdtContent>
      <w:p w14:paraId="0B1431DA" w14:textId="77777777" w:rsidR="00226A0D" w:rsidRDefault="00226A0D" w:rsidP="0063601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0C93EEE" w14:textId="77777777" w:rsidR="00D47962" w:rsidRDefault="00226A0D" w:rsidP="00226A0D">
    <w:pPr>
      <w:ind w:right="360"/>
    </w:pPr>
    <w:hyperlink r:id="rId1" w:history="1">
      <w:r w:rsidRPr="00636010">
        <w:rPr>
          <w:rStyle w:val="Hyperlink"/>
        </w:rPr>
        <w:t>mmujtaba.bese25seecs@seecs.edu.pk</w:t>
      </w:r>
    </w:hyperlink>
    <w:r>
      <w:t xml:space="preserve"> </w:t>
    </w:r>
    <w:r w:rsidR="00D47962">
      <w:ptab w:relativeTo="margin" w:alignment="right" w:leader="none"/>
    </w:r>
    <w:r w:rsidR="00D47962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C86A5" w14:textId="77777777" w:rsidR="00B34319" w:rsidRDefault="00B34319" w:rsidP="00D47962">
      <w:pPr>
        <w:spacing w:after="0" w:line="240" w:lineRule="auto"/>
      </w:pPr>
      <w:r>
        <w:separator/>
      </w:r>
    </w:p>
  </w:footnote>
  <w:footnote w:type="continuationSeparator" w:id="0">
    <w:p w14:paraId="1B76EE1D" w14:textId="77777777" w:rsidR="00B34319" w:rsidRDefault="00B34319" w:rsidP="00D479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837"/>
    <w:rsid w:val="00127B6E"/>
    <w:rsid w:val="0017103D"/>
    <w:rsid w:val="001F0B25"/>
    <w:rsid w:val="00223231"/>
    <w:rsid w:val="00226A0D"/>
    <w:rsid w:val="00336248"/>
    <w:rsid w:val="0045415D"/>
    <w:rsid w:val="00490D9D"/>
    <w:rsid w:val="004C72A4"/>
    <w:rsid w:val="004E25E3"/>
    <w:rsid w:val="00582B33"/>
    <w:rsid w:val="005928B0"/>
    <w:rsid w:val="005C0303"/>
    <w:rsid w:val="005C7E4D"/>
    <w:rsid w:val="005D0837"/>
    <w:rsid w:val="008058B5"/>
    <w:rsid w:val="00883521"/>
    <w:rsid w:val="00B34319"/>
    <w:rsid w:val="00D1336D"/>
    <w:rsid w:val="00D47962"/>
    <w:rsid w:val="00D87082"/>
    <w:rsid w:val="00DE33A6"/>
    <w:rsid w:val="00E13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B5FF3"/>
  <w15:chartTrackingRefBased/>
  <w15:docId w15:val="{F9C0B377-2CEF-DB40-916C-DAC07942D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962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796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796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96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96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96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96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96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96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96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7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9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9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47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96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47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962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47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962"/>
    <w:pPr>
      <w:spacing w:line="278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479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9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9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7962"/>
    <w:rPr>
      <w:color w:val="467886"/>
      <w:u w:val="single"/>
    </w:rPr>
  </w:style>
  <w:style w:type="character" w:styleId="Strong">
    <w:name w:val="Strong"/>
    <w:basedOn w:val="DefaultParagraphFont"/>
    <w:uiPriority w:val="22"/>
    <w:qFormat/>
    <w:rsid w:val="00D47962"/>
    <w:rPr>
      <w:b/>
      <w:bCs/>
    </w:rPr>
  </w:style>
  <w:style w:type="table" w:styleId="GridTable4-Accent1">
    <w:name w:val="Grid Table 4 Accent 1"/>
    <w:basedOn w:val="TableNormal"/>
    <w:uiPriority w:val="49"/>
    <w:rsid w:val="00D47962"/>
    <w:pPr>
      <w:spacing w:after="0" w:line="240" w:lineRule="auto"/>
    </w:pPr>
    <w:rPr>
      <w:rFonts w:eastAsiaTheme="minorEastAsia"/>
      <w:kern w:val="0"/>
      <w:lang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D47962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796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479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962"/>
    <w:rPr>
      <w:rFonts w:eastAsiaTheme="minorEastAsia"/>
      <w:kern w:val="0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479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962"/>
    <w:rPr>
      <w:rFonts w:eastAsiaTheme="minorEastAsia"/>
      <w:kern w:val="0"/>
      <w:lang w:eastAsia="ja-JP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226A0D"/>
  </w:style>
  <w:style w:type="character" w:customStyle="1" w:styleId="Monospace">
    <w:name w:val="Monospace"/>
    <w:basedOn w:val="DefaultParagraphFont"/>
    <w:uiPriority w:val="1"/>
    <w:qFormat/>
    <w:rsid w:val="005C7E4D"/>
    <w:rPr>
      <w:rFonts w:ascii="Menlo" w:hAnsi="Menl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mujtaba.bese25seecs@seecs.edu.pk" TargetMode="External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mmujtaba25/cs-110" TargetMode="External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mmujtaba.bese25seecs@seecs.edu.pk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obscure/Library/Group%20Containers/UBF8T346G9.Office/User%20Content.localized/Templates.localized/template_a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template_a1.dotx</Template>
  <TotalTime>8</TotalTime>
  <Pages>4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Obscure</dc:creator>
  <cp:keywords/>
  <dc:description/>
  <cp:lastModifiedBy>Muhammad Mujtaba</cp:lastModifiedBy>
  <cp:revision>8</cp:revision>
  <cp:lastPrinted>2025-12-08T12:10:00Z</cp:lastPrinted>
  <dcterms:created xsi:type="dcterms:W3CDTF">2025-12-08T12:01:00Z</dcterms:created>
  <dcterms:modified xsi:type="dcterms:W3CDTF">2025-12-08T12:10:00Z</dcterms:modified>
</cp:coreProperties>
</file>