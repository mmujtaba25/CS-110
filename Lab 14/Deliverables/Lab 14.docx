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3FA08" w14:textId="77777777" w:rsidR="004E25E3" w:rsidRDefault="004E25E3" w:rsidP="004E25E3">
      <w:pPr>
        <w:jc w:val="center"/>
      </w:pPr>
      <w:r>
        <w:rPr>
          <w:noProof/>
        </w:rPr>
        <w:drawing>
          <wp:inline distT="0" distB="0" distL="0" distR="0" wp14:anchorId="068246BB" wp14:editId="4EE01846">
            <wp:extent cx="1143000" cy="1143000"/>
            <wp:effectExtent l="0" t="0" r="0" b="0"/>
            <wp:docPr id="1619331001" name="Picture 161933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EC16" w14:textId="77777777" w:rsidR="004E25E3" w:rsidRDefault="004E25E3" w:rsidP="004E25E3">
      <w:pPr>
        <w:jc w:val="center"/>
      </w:pPr>
    </w:p>
    <w:p w14:paraId="122CC01E" w14:textId="58FF1B6F" w:rsidR="004E25E3" w:rsidRDefault="004E25E3" w:rsidP="004E25E3">
      <w:pPr>
        <w:pStyle w:val="Title"/>
        <w:jc w:val="center"/>
      </w:pPr>
      <w:r>
        <w:t xml:space="preserve">Lab </w:t>
      </w:r>
      <w:r w:rsidR="00B556DB">
        <w:t>14</w:t>
      </w:r>
    </w:p>
    <w:p w14:paraId="59D2F43F" w14:textId="3C4CD947" w:rsidR="004E25E3" w:rsidRDefault="00B556DB" w:rsidP="004E25E3">
      <w:pPr>
        <w:pStyle w:val="Subtitle"/>
        <w:jc w:val="center"/>
      </w:pPr>
      <w:r w:rsidRPr="00B556DB">
        <w:rPr>
          <w:b/>
          <w:bCs/>
        </w:rPr>
        <w:t>User Defined Variables using Structures</w:t>
      </w:r>
    </w:p>
    <w:p w14:paraId="0CF0FB51" w14:textId="77777777" w:rsidR="004E25E3" w:rsidRDefault="004E25E3" w:rsidP="004E25E3"/>
    <w:p w14:paraId="13E61185" w14:textId="0D37625C" w:rsidR="004E25E3" w:rsidRDefault="00B556DB" w:rsidP="004E25E3">
      <w:pPr>
        <w:jc w:val="center"/>
      </w:pPr>
      <w:hyperlink r:id="rId7" w:history="1">
        <w:r w:rsidRPr="00BB5513">
          <w:rPr>
            <w:rStyle w:val="Hyperlink"/>
          </w:rPr>
          <w:t>https://github.com/mmujtaba25/cs-110</w:t>
        </w:r>
      </w:hyperlink>
      <w:r>
        <w:t xml:space="preserve"> </w:t>
      </w:r>
      <w:r w:rsidR="004E25E3">
        <w:t xml:space="preserve"> </w:t>
      </w:r>
    </w:p>
    <w:p w14:paraId="7C3ACC8A" w14:textId="77777777" w:rsidR="004E25E3" w:rsidRDefault="004E25E3" w:rsidP="004E25E3">
      <w:pPr>
        <w:jc w:val="center"/>
      </w:pPr>
    </w:p>
    <w:p w14:paraId="76C5D74B" w14:textId="77777777" w:rsidR="004E25E3" w:rsidRDefault="004E25E3" w:rsidP="004E25E3">
      <w:pPr>
        <w:jc w:val="center"/>
        <w:rPr>
          <w:rStyle w:val="Strong"/>
        </w:rPr>
      </w:pPr>
      <w:r>
        <w:rPr>
          <w:rStyle w:val="Strong"/>
        </w:rPr>
        <w:t>Muhammad Mujtaba</w:t>
      </w:r>
    </w:p>
    <w:p w14:paraId="1EE1608B" w14:textId="77777777" w:rsidR="004E25E3" w:rsidRDefault="004E25E3" w:rsidP="004E25E3">
      <w:pPr>
        <w:jc w:val="center"/>
        <w:rPr>
          <w:rStyle w:val="Strong"/>
        </w:rPr>
      </w:pPr>
      <w:r>
        <w:rPr>
          <w:rStyle w:val="Strong"/>
        </w:rPr>
        <w:t>CMD ID: 540040</w:t>
      </w:r>
    </w:p>
    <w:p w14:paraId="4741778F" w14:textId="77777777" w:rsidR="004E25E3" w:rsidRDefault="004E25E3" w:rsidP="004E25E3">
      <w:pPr>
        <w:jc w:val="center"/>
      </w:pPr>
      <w:hyperlink r:id="rId8" w:history="1">
        <w:r w:rsidRPr="00636010">
          <w:rPr>
            <w:rStyle w:val="Hyperlink"/>
          </w:rPr>
          <w:t>mmujtaba.bese25seecs@seecs.edu.pk</w:t>
        </w:r>
      </w:hyperlink>
      <w:r>
        <w:t xml:space="preserve"> </w:t>
      </w:r>
    </w:p>
    <w:p w14:paraId="3594723B" w14:textId="77777777" w:rsidR="004E25E3" w:rsidRDefault="004E25E3" w:rsidP="004E25E3">
      <w:pPr>
        <w:jc w:val="center"/>
      </w:pPr>
    </w:p>
    <w:p w14:paraId="1AEF0DA3" w14:textId="77777777" w:rsidR="004E25E3" w:rsidRDefault="004E25E3" w:rsidP="004E25E3">
      <w:pPr>
        <w:pStyle w:val="Subtitle"/>
        <w:jc w:val="center"/>
      </w:pPr>
    </w:p>
    <w:p w14:paraId="5FEAF5A3" w14:textId="77777777" w:rsidR="004E25E3" w:rsidRDefault="004E25E3" w:rsidP="004E25E3">
      <w:pPr>
        <w:pStyle w:val="Subtitle"/>
        <w:jc w:val="center"/>
      </w:pPr>
    </w:p>
    <w:p w14:paraId="53DE5CBC" w14:textId="77777777" w:rsidR="004E25E3" w:rsidRDefault="004E25E3" w:rsidP="004E25E3">
      <w:pPr>
        <w:jc w:val="center"/>
      </w:pPr>
    </w:p>
    <w:p w14:paraId="14986F11" w14:textId="77777777" w:rsidR="004E25E3" w:rsidRDefault="004E25E3" w:rsidP="004E25E3"/>
    <w:p w14:paraId="36E99FB1" w14:textId="77777777" w:rsidR="004E25E3" w:rsidRDefault="004E25E3" w:rsidP="004E25E3">
      <w:pPr>
        <w:jc w:val="center"/>
      </w:pPr>
    </w:p>
    <w:p w14:paraId="3BA00BD6" w14:textId="77777777" w:rsidR="004E25E3" w:rsidRDefault="004E25E3" w:rsidP="004E25E3">
      <w:pPr>
        <w:jc w:val="center"/>
      </w:pPr>
    </w:p>
    <w:p w14:paraId="05F2F5F9" w14:textId="77777777" w:rsidR="004E25E3" w:rsidRDefault="004E25E3" w:rsidP="004E25E3">
      <w:pPr>
        <w:jc w:val="center"/>
      </w:pPr>
    </w:p>
    <w:p w14:paraId="54D31424" w14:textId="77777777" w:rsidR="004E25E3" w:rsidRDefault="004E25E3" w:rsidP="004E25E3">
      <w:pPr>
        <w:jc w:val="center"/>
      </w:pPr>
    </w:p>
    <w:p w14:paraId="40B89C3E" w14:textId="77777777" w:rsidR="004E25E3" w:rsidRDefault="004E25E3" w:rsidP="004E25E3">
      <w:pPr>
        <w:jc w:val="center"/>
      </w:pPr>
    </w:p>
    <w:p w14:paraId="054ED756" w14:textId="77777777" w:rsidR="004E25E3" w:rsidRDefault="004E25E3" w:rsidP="004E25E3">
      <w:pPr>
        <w:pStyle w:val="Subtitle"/>
        <w:jc w:val="center"/>
      </w:pPr>
      <w:r w:rsidRPr="1788D78F">
        <w:rPr>
          <w:b/>
          <w:bCs/>
        </w:rPr>
        <w:t xml:space="preserve">Class: </w:t>
      </w:r>
      <w:r>
        <w:t>BESE 16B</w:t>
      </w:r>
    </w:p>
    <w:p w14:paraId="3CA7A56E" w14:textId="77777777" w:rsidR="00226A0D" w:rsidRDefault="004E25E3" w:rsidP="004E25E3">
      <w:pPr>
        <w:pStyle w:val="Subtitle"/>
        <w:jc w:val="center"/>
      </w:pPr>
      <w:r w:rsidRPr="1788D78F">
        <w:rPr>
          <w:b/>
          <w:bCs/>
        </w:rPr>
        <w:t xml:space="preserve">Batch: </w:t>
      </w:r>
      <w:r>
        <w:t>2k25</w:t>
      </w:r>
    </w:p>
    <w:p w14:paraId="193EF3E6" w14:textId="1F1F8CDB" w:rsidR="00B556DB" w:rsidRDefault="00B556DB" w:rsidP="00B556DB">
      <w:pPr>
        <w:pStyle w:val="Heading1"/>
      </w:pPr>
      <w:r>
        <w:lastRenderedPageBreak/>
        <w:t>Task 1</w:t>
      </w:r>
      <w:r>
        <w:t xml:space="preserve">: </w:t>
      </w:r>
      <w:r>
        <w:t xml:space="preserve">[CLO2] </w:t>
      </w:r>
    </w:p>
    <w:p w14:paraId="6F251203" w14:textId="71D1F06B" w:rsidR="00B556DB" w:rsidRDefault="00B556DB" w:rsidP="00B556DB">
      <w:pPr>
        <w:pStyle w:val="Heading2"/>
      </w:pPr>
      <w:r>
        <w:t>CODE</w:t>
      </w:r>
    </w:p>
    <w:p w14:paraId="628DC4AC" w14:textId="25AA0E3A" w:rsidR="00B556DB" w:rsidRDefault="00286361" w:rsidP="003A21D3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033AD7C2" wp14:editId="290B15F3">
                <wp:extent cx="5943600" cy="2847703"/>
                <wp:effectExtent l="0" t="0" r="0" b="0"/>
                <wp:docPr id="18959936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4770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EE8268" w14:textId="77777777" w:rsidR="003A21D3" w:rsidRPr="003A21D3" w:rsidRDefault="003A21D3" w:rsidP="003A21D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A21D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&lt;iostream&gt;</w:t>
                            </w:r>
                          </w:p>
                          <w:p w14:paraId="5E0D99F5" w14:textId="77777777" w:rsidR="003A21D3" w:rsidRPr="003A21D3" w:rsidRDefault="003A21D3" w:rsidP="003A21D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4AD84576" w14:textId="77777777" w:rsidR="003A21D3" w:rsidRPr="003A21D3" w:rsidRDefault="003A21D3" w:rsidP="003A21D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A21D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struct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Point</w:t>
                            </w:r>
                          </w:p>
                          <w:p w14:paraId="65EDAA90" w14:textId="77777777" w:rsidR="003A21D3" w:rsidRPr="003A21D3" w:rsidRDefault="003A21D3" w:rsidP="003A21D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69B54953" w14:textId="77777777" w:rsidR="003A21D3" w:rsidRPr="003A21D3" w:rsidRDefault="003A21D3" w:rsidP="003A21D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double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x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</w:p>
                          <w:p w14:paraId="6ACAEE62" w14:textId="77777777" w:rsidR="003A21D3" w:rsidRPr="003A21D3" w:rsidRDefault="003A21D3" w:rsidP="003A21D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double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y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</w:p>
                          <w:p w14:paraId="062821C3" w14:textId="77777777" w:rsidR="003A21D3" w:rsidRPr="003A21D3" w:rsidRDefault="003A21D3" w:rsidP="003A21D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};</w:t>
                            </w:r>
                          </w:p>
                          <w:p w14:paraId="4CA3E891" w14:textId="77777777" w:rsidR="003A21D3" w:rsidRPr="003A21D3" w:rsidRDefault="003A21D3" w:rsidP="003A21D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471DDB64" w14:textId="77777777" w:rsidR="003A21D3" w:rsidRPr="003A21D3" w:rsidRDefault="003A21D3" w:rsidP="003A21D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A21D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main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()</w:t>
                            </w:r>
                          </w:p>
                          <w:p w14:paraId="5F766790" w14:textId="77777777" w:rsidR="003A21D3" w:rsidRPr="003A21D3" w:rsidRDefault="003A21D3" w:rsidP="003A21D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5C6FF027" w14:textId="77777777" w:rsidR="003A21D3" w:rsidRPr="003A21D3" w:rsidRDefault="003A21D3" w:rsidP="003A21D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Point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p1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{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3.0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4.0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};</w:t>
                            </w:r>
                          </w:p>
                          <w:p w14:paraId="4D5CF723" w14:textId="77777777" w:rsidR="003A21D3" w:rsidRPr="003A21D3" w:rsidRDefault="003A21D3" w:rsidP="003A21D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Point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p2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{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6.0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8.0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};</w:t>
                            </w:r>
                          </w:p>
                          <w:p w14:paraId="0281D3EF" w14:textId="77777777" w:rsidR="003A21D3" w:rsidRPr="003A21D3" w:rsidRDefault="003A21D3" w:rsidP="003A21D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49AC1F9C" w14:textId="77777777" w:rsidR="003A21D3" w:rsidRPr="003A21D3" w:rsidRDefault="003A21D3" w:rsidP="003A21D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double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distance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sqrt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((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p2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x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-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p1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x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p2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x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-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p1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x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p2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y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-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p1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y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p2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y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-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p1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y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));</w:t>
                            </w:r>
                          </w:p>
                          <w:p w14:paraId="6B458ED2" w14:textId="77777777" w:rsidR="003A21D3" w:rsidRPr="003A21D3" w:rsidRDefault="003A21D3" w:rsidP="003A21D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6684F563" w14:textId="77777777" w:rsidR="003A21D3" w:rsidRPr="003A21D3" w:rsidRDefault="003A21D3" w:rsidP="003A21D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"Point 1: ("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p1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x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", "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p1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y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")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</w:p>
                          <w:p w14:paraId="15C6D4C6" w14:textId="77777777" w:rsidR="003A21D3" w:rsidRPr="003A21D3" w:rsidRDefault="003A21D3" w:rsidP="003A21D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"Point 2: ("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p2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x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", "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p2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y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")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</w:p>
                          <w:p w14:paraId="07DD626F" w14:textId="77777777" w:rsidR="003A21D3" w:rsidRPr="003A21D3" w:rsidRDefault="003A21D3" w:rsidP="003A21D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"Distance between points: "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distance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endl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</w:p>
                          <w:p w14:paraId="53160022" w14:textId="77777777" w:rsidR="003A21D3" w:rsidRPr="003A21D3" w:rsidRDefault="003A21D3" w:rsidP="003A21D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0E1000F4" w14:textId="77777777" w:rsidR="003A21D3" w:rsidRPr="003A21D3" w:rsidRDefault="003A21D3" w:rsidP="003A21D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</w:p>
                          <w:p w14:paraId="17015A00" w14:textId="77777777" w:rsidR="003A21D3" w:rsidRPr="003A21D3" w:rsidRDefault="003A21D3" w:rsidP="003A21D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A21D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32BA8512" w14:textId="77777777" w:rsidR="00286361" w:rsidRPr="003A21D3" w:rsidRDefault="00286361" w:rsidP="003A21D3">
                            <w:pPr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33AD7C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68pt;height:2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" fillcolor="black [3213]" stroked="f" strokeweight=".5pt">
                <v:textbox>
                  <w:txbxContent>
                    <w:p w14:paraId="49EE8268" w14:textId="77777777" w:rsidR="003A21D3" w:rsidRPr="003A21D3" w:rsidRDefault="003A21D3" w:rsidP="003A21D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A21D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3A21D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&lt;iostream&gt;</w:t>
                      </w:r>
                    </w:p>
                    <w:p w14:paraId="5E0D99F5" w14:textId="77777777" w:rsidR="003A21D3" w:rsidRPr="003A21D3" w:rsidRDefault="003A21D3" w:rsidP="003A21D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4AD84576" w14:textId="77777777" w:rsidR="003A21D3" w:rsidRPr="003A21D3" w:rsidRDefault="003A21D3" w:rsidP="003A21D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A21D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struct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Point</w:t>
                      </w:r>
                    </w:p>
                    <w:p w14:paraId="65EDAA90" w14:textId="77777777" w:rsidR="003A21D3" w:rsidRPr="003A21D3" w:rsidRDefault="003A21D3" w:rsidP="003A21D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69B54953" w14:textId="77777777" w:rsidR="003A21D3" w:rsidRPr="003A21D3" w:rsidRDefault="003A21D3" w:rsidP="003A21D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3A21D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double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x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</w:p>
                    <w:p w14:paraId="6ACAEE62" w14:textId="77777777" w:rsidR="003A21D3" w:rsidRPr="003A21D3" w:rsidRDefault="003A21D3" w:rsidP="003A21D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3A21D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double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y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</w:p>
                    <w:p w14:paraId="062821C3" w14:textId="77777777" w:rsidR="003A21D3" w:rsidRPr="003A21D3" w:rsidRDefault="003A21D3" w:rsidP="003A21D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};</w:t>
                      </w:r>
                    </w:p>
                    <w:p w14:paraId="4CA3E891" w14:textId="77777777" w:rsidR="003A21D3" w:rsidRPr="003A21D3" w:rsidRDefault="003A21D3" w:rsidP="003A21D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471DDB64" w14:textId="77777777" w:rsidR="003A21D3" w:rsidRPr="003A21D3" w:rsidRDefault="003A21D3" w:rsidP="003A21D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A21D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main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()</w:t>
                      </w:r>
                    </w:p>
                    <w:p w14:paraId="5F766790" w14:textId="77777777" w:rsidR="003A21D3" w:rsidRPr="003A21D3" w:rsidRDefault="003A21D3" w:rsidP="003A21D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5C6FF027" w14:textId="77777777" w:rsidR="003A21D3" w:rsidRPr="003A21D3" w:rsidRDefault="003A21D3" w:rsidP="003A21D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3A21D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Point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p1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{</w:t>
                      </w:r>
                      <w:r w:rsidRPr="003A21D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3.0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3A21D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4.0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};</w:t>
                      </w:r>
                    </w:p>
                    <w:p w14:paraId="4D5CF723" w14:textId="77777777" w:rsidR="003A21D3" w:rsidRPr="003A21D3" w:rsidRDefault="003A21D3" w:rsidP="003A21D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3A21D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Point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p2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{</w:t>
                      </w:r>
                      <w:r w:rsidRPr="003A21D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6.0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3A21D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8.0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};</w:t>
                      </w:r>
                    </w:p>
                    <w:p w14:paraId="0281D3EF" w14:textId="77777777" w:rsidR="003A21D3" w:rsidRPr="003A21D3" w:rsidRDefault="003A21D3" w:rsidP="003A21D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49AC1F9C" w14:textId="77777777" w:rsidR="003A21D3" w:rsidRPr="003A21D3" w:rsidRDefault="003A21D3" w:rsidP="003A21D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3A21D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double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distance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3A21D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sqrt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((</w:t>
                      </w:r>
                      <w:r w:rsidRPr="003A21D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p2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.</w:t>
                      </w:r>
                      <w:r w:rsidRPr="003A21D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x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-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p1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.</w:t>
                      </w:r>
                      <w:r w:rsidRPr="003A21D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x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 </w:t>
                      </w:r>
                      <w:r w:rsidRPr="003A21D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*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3A21D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p2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.</w:t>
                      </w:r>
                      <w:r w:rsidRPr="003A21D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x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-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p1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.</w:t>
                      </w:r>
                      <w:r w:rsidRPr="003A21D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x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 </w:t>
                      </w:r>
                      <w:r w:rsidRPr="003A21D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3A21D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p2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.</w:t>
                      </w:r>
                      <w:r w:rsidRPr="003A21D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y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-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p1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.</w:t>
                      </w:r>
                      <w:r w:rsidRPr="003A21D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y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 </w:t>
                      </w:r>
                      <w:r w:rsidRPr="003A21D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*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3A21D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p2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.</w:t>
                      </w:r>
                      <w:r w:rsidRPr="003A21D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y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-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p1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.</w:t>
                      </w:r>
                      <w:r w:rsidRPr="003A21D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y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));</w:t>
                      </w:r>
                    </w:p>
                    <w:p w14:paraId="6B458ED2" w14:textId="77777777" w:rsidR="003A21D3" w:rsidRPr="003A21D3" w:rsidRDefault="003A21D3" w:rsidP="003A21D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6684F563" w14:textId="77777777" w:rsidR="003A21D3" w:rsidRPr="003A21D3" w:rsidRDefault="003A21D3" w:rsidP="003A21D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3A21D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3A21D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"Point 1: ("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p1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.</w:t>
                      </w:r>
                      <w:r w:rsidRPr="003A21D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x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", "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p1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.</w:t>
                      </w:r>
                      <w:r w:rsidRPr="003A21D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y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")</w:t>
                      </w:r>
                      <w:r w:rsidRPr="003A21D3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r w:rsidRPr="003A21D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</w:p>
                    <w:p w14:paraId="15C6D4C6" w14:textId="77777777" w:rsidR="003A21D3" w:rsidRPr="003A21D3" w:rsidRDefault="003A21D3" w:rsidP="003A21D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3A21D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3A21D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"Point 2: ("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p2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.</w:t>
                      </w:r>
                      <w:r w:rsidRPr="003A21D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x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", "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p2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.</w:t>
                      </w:r>
                      <w:r w:rsidRPr="003A21D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y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")</w:t>
                      </w:r>
                      <w:r w:rsidRPr="003A21D3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r w:rsidRPr="003A21D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</w:p>
                    <w:p w14:paraId="07DD626F" w14:textId="77777777" w:rsidR="003A21D3" w:rsidRPr="003A21D3" w:rsidRDefault="003A21D3" w:rsidP="003A21D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3A21D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3A21D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"Distance between points: "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distance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3A21D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endl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</w:p>
                    <w:p w14:paraId="53160022" w14:textId="77777777" w:rsidR="003A21D3" w:rsidRPr="003A21D3" w:rsidRDefault="003A21D3" w:rsidP="003A21D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0E1000F4" w14:textId="77777777" w:rsidR="003A21D3" w:rsidRPr="003A21D3" w:rsidRDefault="003A21D3" w:rsidP="003A21D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3A21D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A21D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</w:p>
                    <w:p w14:paraId="17015A00" w14:textId="77777777" w:rsidR="003A21D3" w:rsidRPr="003A21D3" w:rsidRDefault="003A21D3" w:rsidP="003A21D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A21D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32BA8512" w14:textId="77777777" w:rsidR="00286361" w:rsidRPr="003A21D3" w:rsidRDefault="00286361" w:rsidP="003A21D3">
                      <w:pPr>
                        <w:spacing w:line="240" w:lineRule="auto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2F597DD" w14:textId="13CA66E7" w:rsidR="003A21D3" w:rsidRDefault="003A21D3" w:rsidP="00523DE3">
      <w:pPr>
        <w:pStyle w:val="Heading2"/>
      </w:pPr>
      <w:r>
        <w:t>OUTPUT</w:t>
      </w:r>
    </w:p>
    <w:p w14:paraId="41C3B971" w14:textId="6233E636" w:rsidR="003A21D3" w:rsidRPr="00B556DB" w:rsidRDefault="00523DE3" w:rsidP="003A21D3">
      <w:pPr>
        <w:rPr>
          <w:lang w:eastAsia="en-US"/>
        </w:rPr>
      </w:pPr>
      <w:r w:rsidRPr="00523DE3">
        <w:rPr>
          <w:lang w:eastAsia="en-US"/>
        </w:rPr>
        <w:drawing>
          <wp:inline distT="0" distB="0" distL="0" distR="0" wp14:anchorId="7C138440" wp14:editId="7D199A54">
            <wp:extent cx="5943600" cy="725170"/>
            <wp:effectExtent l="0" t="0" r="0" b="0"/>
            <wp:docPr id="174342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25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F828" w14:textId="77777777" w:rsidR="00523DE3" w:rsidRDefault="00523DE3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eastAsia="en-US"/>
          <w14:ligatures w14:val="standardContextual"/>
        </w:rPr>
      </w:pPr>
      <w:r>
        <w:br w:type="page"/>
      </w:r>
    </w:p>
    <w:p w14:paraId="5AEF0073" w14:textId="5A42948E" w:rsidR="00B556DB" w:rsidRDefault="00B556DB" w:rsidP="00B556DB">
      <w:pPr>
        <w:pStyle w:val="Heading1"/>
      </w:pPr>
      <w:r>
        <w:lastRenderedPageBreak/>
        <w:t xml:space="preserve">Task 2: [CLO 2] </w:t>
      </w:r>
    </w:p>
    <w:p w14:paraId="376EDC40" w14:textId="77777777" w:rsidR="00523DE3" w:rsidRDefault="00523DE3" w:rsidP="00523DE3">
      <w:pPr>
        <w:pStyle w:val="Heading2"/>
      </w:pPr>
      <w:r>
        <w:t>CODE</w:t>
      </w:r>
    </w:p>
    <w:p w14:paraId="33044616" w14:textId="77777777" w:rsidR="00523DE3" w:rsidRDefault="00523DE3" w:rsidP="00523DE3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176DD6CE" wp14:editId="481B24CE">
                <wp:extent cx="5943600" cy="6628311"/>
                <wp:effectExtent l="0" t="0" r="0" b="1270"/>
                <wp:docPr id="18449931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62831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3722A7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#include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&lt;iostream&gt;</w:t>
                            </w:r>
                          </w:p>
                          <w:p w14:paraId="0F395350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253DD418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struct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Clock</w:t>
                            </w:r>
                          </w:p>
                          <w:p w14:paraId="4FFE60C1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{</w:t>
                            </w:r>
                          </w:p>
                          <w:p w14:paraId="6CD2A341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hours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67CDD7F7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minutes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5EE31963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seconds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4951D211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};</w:t>
                            </w:r>
                          </w:p>
                          <w:p w14:paraId="62F4AD9E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5FB55F43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main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()</w:t>
                            </w:r>
                          </w:p>
                          <w:p w14:paraId="4C147783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{</w:t>
                            </w:r>
                          </w:p>
                          <w:p w14:paraId="4839C531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Clock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time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6B4EB227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45157BB4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"Enter -1 to exit at any time."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endl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643773B1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string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input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"0"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3E5E3C32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while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stoi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input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)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!=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40381D69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43CD176A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"Enter hours: "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2E082848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cin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&gt;&gt;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input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09FE25C8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if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stoi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input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)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==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75FC120A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break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624D0629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time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.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hours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stoi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input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</w:p>
                          <w:p w14:paraId="3FF24EC0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if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time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.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hours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&lt;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||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time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.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hours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&gt;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23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4DC3FF41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732442D7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"Invalid hours. Please enter a value between 0 and 23."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endl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51253754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continue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1BC869B5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728C1693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034AECBC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"Enter minutes: "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6C6887FD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cin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&gt;&gt;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input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0135EEC0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if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stoi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input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)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==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0D14ED22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break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76D9D95D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time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.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minutes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stoi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input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</w:p>
                          <w:p w14:paraId="1E74A9FA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if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time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.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minutes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&lt;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||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time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.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minutes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&gt;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59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7CA9AE2A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148B7300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"Invalid minutes. Please enter a value between 0 and 59."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endl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44C79680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continue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37E57BA0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79C47BC5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01CD1BD2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"Enter seconds: "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34B1064E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cin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&gt;&gt;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input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064BAEF7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if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stoi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input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)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==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2083EEEF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break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0071F8F5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time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.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seconds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stoi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input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</w:p>
                          <w:p w14:paraId="2F686FF9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if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time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.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seconds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&lt;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||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time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.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seconds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&gt;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59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549C7A4D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120CAEF5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"Invalid seconds. Please enter a value between 0 and 59."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endl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0BA0BA1C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continue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30107421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0243D30F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7F049B58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"Time: "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time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.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hours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":"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time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.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minutes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":"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time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.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seconds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endl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6EC88850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1E2253E2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25F8D175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"Exiting program."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endl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55882C80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642010C6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return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3D3079CF" w14:textId="77777777" w:rsidR="00877B50" w:rsidRPr="00877B50" w:rsidRDefault="00877B50" w:rsidP="00877B5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877B50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}</w:t>
                            </w:r>
                          </w:p>
                          <w:p w14:paraId="7496153C" w14:textId="77777777" w:rsidR="00523DE3" w:rsidRPr="00877B50" w:rsidRDefault="00523DE3" w:rsidP="00877B50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6DD6CE" id="_x0000_s1027" type="#_x0000_t202" style="width:468pt;height:52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" fillcolor="black [3213]" stroked="f" strokeweight=".5pt">
                <v:textbox>
                  <w:txbxContent>
                    <w:p w14:paraId="653722A7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#include</w:t>
                      </w:r>
                      <w:r w:rsidRPr="00877B50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&lt;iostream&gt;</w:t>
                      </w:r>
                    </w:p>
                    <w:p w14:paraId="0F395350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253DD418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struct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Clock</w:t>
                      </w:r>
                    </w:p>
                    <w:p w14:paraId="4FFE60C1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{</w:t>
                      </w:r>
                    </w:p>
                    <w:p w14:paraId="6CD2A341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877B50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hours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67CDD7F7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877B50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minutes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5EE31963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877B50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seconds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4951D211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};</w:t>
                      </w:r>
                    </w:p>
                    <w:p w14:paraId="62F4AD9E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5FB55F43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main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()</w:t>
                      </w:r>
                    </w:p>
                    <w:p w14:paraId="4C147783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{</w:t>
                      </w:r>
                    </w:p>
                    <w:p w14:paraId="4839C531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877B50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Clock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time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6B4EB227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45157BB4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877B50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"Enter -1 to exit at any time."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endl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643773B1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877B50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877B50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string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input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"0"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3E5E3C32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877B50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while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r w:rsidRPr="00877B50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stoi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input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) </w:t>
                      </w:r>
                      <w:r w:rsidRPr="00877B50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!=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877B50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40381D69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{</w:t>
                      </w:r>
                    </w:p>
                    <w:p w14:paraId="43CD176A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877B50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"Enter hours: "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2E082848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877B50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cin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&gt;&gt;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input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09FE25C8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877B50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if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r w:rsidRPr="00877B50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stoi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input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) </w:t>
                      </w:r>
                      <w:r w:rsidRPr="00877B50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==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877B50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75FC120A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</w:t>
                      </w:r>
                      <w:r w:rsidRPr="00877B50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break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624D0629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time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.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hours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stoi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input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</w:p>
                    <w:p w14:paraId="3FF24EC0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877B50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if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time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.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hours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&lt;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||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time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.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hours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&gt;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23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4DC3FF41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{</w:t>
                      </w:r>
                    </w:p>
                    <w:p w14:paraId="732442D7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</w:t>
                      </w:r>
                      <w:r w:rsidRPr="00877B50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"Invalid hours. Please enter a value between 0 and 23."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endl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51253754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</w:t>
                      </w:r>
                      <w:r w:rsidRPr="00877B50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continue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1BC869B5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}</w:t>
                      </w:r>
                    </w:p>
                    <w:p w14:paraId="728C1693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034AECBC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877B50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"Enter minutes: "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6C6887FD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877B50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cin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&gt;&gt;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input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0135EEC0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877B50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if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r w:rsidRPr="00877B50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stoi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input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) </w:t>
                      </w:r>
                      <w:r w:rsidRPr="00877B50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==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877B50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0D14ED22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</w:t>
                      </w:r>
                      <w:r w:rsidRPr="00877B50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break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76D9D95D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time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.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minutes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stoi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input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</w:p>
                    <w:p w14:paraId="1E74A9FA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877B50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if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time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.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minutes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&lt;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||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time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.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minutes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&gt;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59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7CA9AE2A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{</w:t>
                      </w:r>
                    </w:p>
                    <w:p w14:paraId="148B7300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</w:t>
                      </w:r>
                      <w:r w:rsidRPr="00877B50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"Invalid minutes. Please enter a value between 0 and 59."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endl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44C79680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</w:t>
                      </w:r>
                      <w:r w:rsidRPr="00877B50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continue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37E57BA0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}</w:t>
                      </w:r>
                    </w:p>
                    <w:p w14:paraId="79C47BC5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01CD1BD2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877B50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"Enter seconds: "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34B1064E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877B50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cin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&gt;&gt;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input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064BAEF7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877B50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if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r w:rsidRPr="00877B50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stoi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input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) </w:t>
                      </w:r>
                      <w:r w:rsidRPr="00877B50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==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877B50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2083EEEF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</w:t>
                      </w:r>
                      <w:r w:rsidRPr="00877B50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break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0071F8F5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time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.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seconds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stoi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input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</w:p>
                    <w:p w14:paraId="2F686FF9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877B50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if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time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.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seconds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&lt;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||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time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.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seconds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&gt;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59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549C7A4D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{</w:t>
                      </w:r>
                    </w:p>
                    <w:p w14:paraId="120CAEF5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</w:t>
                      </w:r>
                      <w:r w:rsidRPr="00877B50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"Invalid seconds. Please enter a value between 0 and 59."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endl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0BA0BA1C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</w:t>
                      </w:r>
                      <w:r w:rsidRPr="00877B50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continue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30107421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}</w:t>
                      </w:r>
                    </w:p>
                    <w:p w14:paraId="0243D30F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7F049B58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877B50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"Time: "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time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.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hours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":"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time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.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minutes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":"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time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.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seconds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endl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6EC88850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}</w:t>
                      </w:r>
                    </w:p>
                    <w:p w14:paraId="1E2253E2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25F8D175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877B50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877B50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"Exiting program."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877B50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endl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55882C80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642010C6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877B50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return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877B50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3D3079CF" w14:textId="77777777" w:rsidR="00877B50" w:rsidRPr="00877B50" w:rsidRDefault="00877B50" w:rsidP="00877B5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877B50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}</w:t>
                      </w:r>
                    </w:p>
                    <w:p w14:paraId="7496153C" w14:textId="77777777" w:rsidR="00523DE3" w:rsidRPr="00877B50" w:rsidRDefault="00523DE3" w:rsidP="00877B50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60194BB" w14:textId="77777777" w:rsidR="00523DE3" w:rsidRDefault="00523DE3" w:rsidP="00523DE3">
      <w:pPr>
        <w:pStyle w:val="Heading2"/>
      </w:pPr>
      <w:r>
        <w:lastRenderedPageBreak/>
        <w:t>OUTPUT</w:t>
      </w:r>
    </w:p>
    <w:p w14:paraId="45B3A280" w14:textId="36DE04BB" w:rsidR="00523DE3" w:rsidRPr="00B556DB" w:rsidRDefault="00FF4684" w:rsidP="00523DE3">
      <w:pPr>
        <w:rPr>
          <w:lang w:eastAsia="en-US"/>
        </w:rPr>
      </w:pPr>
      <w:r w:rsidRPr="00FF4684">
        <w:rPr>
          <w:lang w:eastAsia="en-US"/>
        </w:rPr>
        <w:drawing>
          <wp:inline distT="0" distB="0" distL="0" distR="0" wp14:anchorId="3F2E270B" wp14:editId="76EB2B03">
            <wp:extent cx="5943600" cy="1781175"/>
            <wp:effectExtent l="0" t="0" r="0" b="0"/>
            <wp:docPr id="29933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32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3407" w14:textId="77777777" w:rsidR="00B556DB" w:rsidRDefault="00B556DB" w:rsidP="00B556DB">
      <w:pPr>
        <w:pStyle w:val="Heading1"/>
      </w:pPr>
      <w:r>
        <w:t xml:space="preserve">Task 3: [CLO 3] </w:t>
      </w:r>
    </w:p>
    <w:p w14:paraId="7CA70774" w14:textId="77777777" w:rsidR="00523DE3" w:rsidRDefault="00523DE3" w:rsidP="00523DE3">
      <w:pPr>
        <w:pStyle w:val="Heading2"/>
      </w:pPr>
      <w:r>
        <w:t>CODE</w:t>
      </w:r>
    </w:p>
    <w:p w14:paraId="2ED5FA88" w14:textId="77777777" w:rsidR="00523DE3" w:rsidRDefault="00523DE3" w:rsidP="00523DE3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540D2BE5" wp14:editId="6CA789E7">
                <wp:extent cx="5943600" cy="4136571"/>
                <wp:effectExtent l="0" t="0" r="0" b="3810"/>
                <wp:docPr id="9326049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413657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BA24B8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EC5C4F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&lt;iostream&gt;</w:t>
                            </w:r>
                          </w:p>
                          <w:p w14:paraId="201F693C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7014D3B9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EC5C4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struct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Student</w:t>
                            </w:r>
                          </w:p>
                          <w:p w14:paraId="6A0B517F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4F42678D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string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name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</w:p>
                          <w:p w14:paraId="418B7413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rollNumber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</w:p>
                          <w:p w14:paraId="1DF0CD4E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float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marks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</w:p>
                          <w:p w14:paraId="3A00D8FE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};</w:t>
                            </w:r>
                          </w:p>
                          <w:p w14:paraId="4D914FD4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5AB063C3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EC5C4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main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()</w:t>
                            </w:r>
                          </w:p>
                          <w:p w14:paraId="3BF01152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03D55CB2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Student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students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3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];</w:t>
                            </w:r>
                          </w:p>
                          <w:p w14:paraId="2B51CD57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float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totalMarks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</w:p>
                          <w:p w14:paraId="7C3F50AD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24070764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3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3CB35B9F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47CEC9DD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"Enter name for student "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": "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</w:p>
                          <w:p w14:paraId="6322FABA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cin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&gt;&gt;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students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].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name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</w:p>
                          <w:p w14:paraId="4FF98A6F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3340AE80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"Enter roll number: "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</w:p>
                          <w:p w14:paraId="537326BC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cin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&gt;&gt;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students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].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rollNumber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</w:p>
                          <w:p w14:paraId="03A1EA05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759B6E9F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"Enter marks: "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</w:p>
                          <w:p w14:paraId="66EFBB6D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cin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&gt;&gt;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students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].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marks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</w:p>
                          <w:p w14:paraId="15F63392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21251BE4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totalMarks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+=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students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].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marks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</w:p>
                          <w:p w14:paraId="27ABC7FB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0423ACF9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67AF7631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float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averageMarks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totalMarks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/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3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</w:p>
                          <w:p w14:paraId="5156164F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"Class average marks: "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averageMarks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endl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</w:p>
                          <w:p w14:paraId="6EA2ACBD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71C9B8E8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</w:p>
                          <w:p w14:paraId="62C78BD9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EC5C4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1C4CEF82" w14:textId="77777777" w:rsidR="00EC5C4F" w:rsidRPr="00EC5C4F" w:rsidRDefault="00EC5C4F" w:rsidP="00EC5C4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3157344D" w14:textId="77777777" w:rsidR="00523DE3" w:rsidRPr="00EC5C4F" w:rsidRDefault="00523DE3" w:rsidP="00EC5C4F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0D2BE5" id="_x0000_s1028" type="#_x0000_t202" style="width:468pt;height:32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" fillcolor="black [3213]" stroked="f" strokeweight=".5pt">
                <v:textbox>
                  <w:txbxContent>
                    <w:p w14:paraId="20BA24B8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EC5C4F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EC5C4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&lt;iostream&gt;</w:t>
                      </w:r>
                    </w:p>
                    <w:p w14:paraId="201F693C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7014D3B9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EC5C4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struct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Student</w:t>
                      </w:r>
                    </w:p>
                    <w:p w14:paraId="6A0B517F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4F42678D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EC5C4F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EC5C4F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string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name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</w:p>
                    <w:p w14:paraId="418B7413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EC5C4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rollNumber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</w:p>
                    <w:p w14:paraId="1DF0CD4E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EC5C4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float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marks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</w:p>
                    <w:p w14:paraId="3A00D8FE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};</w:t>
                      </w:r>
                    </w:p>
                    <w:p w14:paraId="4D914FD4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5AB063C3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EC5C4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main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()</w:t>
                      </w:r>
                    </w:p>
                    <w:p w14:paraId="3BF01152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03D55CB2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EC5C4F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Student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students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EC5C4F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3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];</w:t>
                      </w:r>
                    </w:p>
                    <w:p w14:paraId="2B51CD57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EC5C4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float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totalMarks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</w:p>
                    <w:p w14:paraId="7C3F50AD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24070764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EC5C4F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EC5C4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r w:rsidRPr="00EC5C4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3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r w:rsidRPr="00EC5C4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r w:rsidRPr="00EC5C4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3CB35B9F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47CEC9DD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EC5C4F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EC5C4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"Enter name for student "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": "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</w:p>
                    <w:p w14:paraId="6322FABA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EC5C4F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EC5C4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cin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&gt;&gt;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students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EC5C4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].</w:t>
                      </w:r>
                      <w:r w:rsidRPr="00EC5C4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name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</w:p>
                    <w:p w14:paraId="4FF98A6F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3340AE80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EC5C4F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EC5C4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"Enter roll number: "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</w:p>
                    <w:p w14:paraId="537326BC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EC5C4F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EC5C4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cin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&gt;&gt;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students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EC5C4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].</w:t>
                      </w:r>
                      <w:r w:rsidRPr="00EC5C4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rollNumber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</w:p>
                    <w:p w14:paraId="03A1EA05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759B6E9F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EC5C4F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EC5C4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"Enter marks: "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</w:p>
                    <w:p w14:paraId="66EFBB6D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EC5C4F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EC5C4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cin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&gt;&gt;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students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EC5C4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].</w:t>
                      </w:r>
                      <w:r w:rsidRPr="00EC5C4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marks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</w:p>
                    <w:p w14:paraId="15F63392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21251BE4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EC5C4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totalMarks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+=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students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EC5C4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].</w:t>
                      </w:r>
                      <w:r w:rsidRPr="00EC5C4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marks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</w:p>
                    <w:p w14:paraId="27ABC7FB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0423ACF9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67AF7631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EC5C4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float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averageMarks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totalMarks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/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3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</w:p>
                    <w:p w14:paraId="5156164F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EC5C4F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EC5C4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"Class average marks: "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averageMarks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EC5C4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endl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</w:p>
                    <w:p w14:paraId="6EA2ACBD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71C9B8E8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EC5C4F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EC5C4F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</w:p>
                    <w:p w14:paraId="62C78BD9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EC5C4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1C4CEF82" w14:textId="77777777" w:rsidR="00EC5C4F" w:rsidRPr="00EC5C4F" w:rsidRDefault="00EC5C4F" w:rsidP="00EC5C4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3157344D" w14:textId="77777777" w:rsidR="00523DE3" w:rsidRPr="00EC5C4F" w:rsidRDefault="00523DE3" w:rsidP="00EC5C4F">
                      <w:pPr>
                        <w:spacing w:line="240" w:lineRule="auto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1F903F4" w14:textId="77777777" w:rsidR="00523DE3" w:rsidRDefault="00523DE3" w:rsidP="00523DE3">
      <w:pPr>
        <w:pStyle w:val="Heading2"/>
      </w:pPr>
      <w:r>
        <w:lastRenderedPageBreak/>
        <w:t>OUTPUT</w:t>
      </w:r>
    </w:p>
    <w:p w14:paraId="29198B99" w14:textId="08644970" w:rsidR="00523DE3" w:rsidRPr="00B556DB" w:rsidRDefault="0025476C" w:rsidP="00523DE3">
      <w:pPr>
        <w:rPr>
          <w:lang w:eastAsia="en-US"/>
        </w:rPr>
      </w:pPr>
      <w:r w:rsidRPr="0025476C">
        <w:rPr>
          <w:lang w:eastAsia="en-US"/>
        </w:rPr>
        <w:drawing>
          <wp:inline distT="0" distB="0" distL="0" distR="0" wp14:anchorId="0A620630" wp14:editId="5A41639E">
            <wp:extent cx="5943600" cy="1885315"/>
            <wp:effectExtent l="0" t="0" r="0" b="0"/>
            <wp:docPr id="17886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0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5BCA" w14:textId="77777777" w:rsidR="00B859F2" w:rsidRDefault="00B859F2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eastAsia="en-US"/>
          <w14:ligatures w14:val="standardContextual"/>
        </w:rPr>
      </w:pPr>
      <w:r>
        <w:br w:type="page"/>
      </w:r>
    </w:p>
    <w:p w14:paraId="68749C0B" w14:textId="2BD6E614" w:rsidR="00B556DB" w:rsidRDefault="00B556DB" w:rsidP="00B556DB">
      <w:pPr>
        <w:pStyle w:val="Heading1"/>
      </w:pPr>
      <w:r>
        <w:lastRenderedPageBreak/>
        <w:t>Task 4: [CLO 3]</w:t>
      </w:r>
    </w:p>
    <w:p w14:paraId="391C088D" w14:textId="77777777" w:rsidR="00523DE3" w:rsidRDefault="00523DE3" w:rsidP="00523DE3">
      <w:pPr>
        <w:pStyle w:val="Heading2"/>
      </w:pPr>
      <w:r>
        <w:t>CODE</w:t>
      </w:r>
    </w:p>
    <w:p w14:paraId="0380DF18" w14:textId="77777777" w:rsidR="00523DE3" w:rsidRDefault="00523DE3" w:rsidP="00523DE3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5079902B" wp14:editId="41A9D82C">
                <wp:extent cx="5943600" cy="6255112"/>
                <wp:effectExtent l="0" t="0" r="0" b="6350"/>
                <wp:docPr id="17700030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25511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0F53C8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#include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&lt;iostream&gt;</w:t>
                            </w:r>
                          </w:p>
                          <w:p w14:paraId="2E0E1273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6CE683BE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struct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Book</w:t>
                            </w:r>
                          </w:p>
                          <w:p w14:paraId="6258F22D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{</w:t>
                            </w:r>
                          </w:p>
                          <w:p w14:paraId="094FA69B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char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title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50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];</w:t>
                            </w:r>
                          </w:p>
                          <w:p w14:paraId="4FB73E42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char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author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30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];</w:t>
                            </w:r>
                          </w:p>
                          <w:p w14:paraId="43DC3B6C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year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72E08914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float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price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2AF7C538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};</w:t>
                            </w:r>
                          </w:p>
                          <w:p w14:paraId="7E55C00B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3AB569DF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bool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isValidBook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const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Book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&amp;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b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5CAB5DDC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{</w:t>
                            </w:r>
                          </w:p>
                          <w:p w14:paraId="353CB68F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 xml:space="preserve">    // check year</w:t>
                            </w:r>
                          </w:p>
                          <w:p w14:paraId="75346C87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if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b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.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year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&lt;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1900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||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b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.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year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&gt;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2023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77347C6A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return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false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3395D4A3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 xml:space="preserve">    // check price</w:t>
                            </w:r>
                          </w:p>
                          <w:p w14:paraId="160B3ADF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if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b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.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price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&lt;=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47DE45B1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return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false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3524787C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 xml:space="preserve">    // check title</w:t>
                            </w:r>
                          </w:p>
                          <w:p w14:paraId="532EF713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if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b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.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title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==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'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7BA7D"/>
                                <w:sz w:val="15"/>
                                <w:szCs w:val="15"/>
                                <w:lang w:eastAsia="en-US"/>
                              </w:rPr>
                              <w:t>\0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'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 xml:space="preserve"> // for char array, it ends when it reaches null character</w:t>
                            </w:r>
                          </w:p>
                          <w:p w14:paraId="4BC97F6D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return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false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0C2A452E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return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true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4CAC9B40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}</w:t>
                            </w:r>
                          </w:p>
                          <w:p w14:paraId="14CCC02B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0DF4E3E7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main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()</w:t>
                            </w:r>
                          </w:p>
                          <w:p w14:paraId="06D7C3D4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{</w:t>
                            </w:r>
                          </w:p>
                          <w:p w14:paraId="1E804441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Book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book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39C739D8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2B02F135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"Enter book title: "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2AEC3AA6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cin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.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getline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book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.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title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50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</w:p>
                          <w:p w14:paraId="4392B537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6E3EE0AF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"Enter author name: "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7D3E9461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cin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.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getline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book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.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author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30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</w:p>
                          <w:p w14:paraId="64CF4259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7E314CEF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"Enter publication year: "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44616FA6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cin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&gt;&gt;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book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.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year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690512B0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02AACC8C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"Enter price: "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6D75CBD5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cin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&gt;&gt;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book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.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price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5B199454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7F5C4523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if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isValidBook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book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))</w:t>
                            </w:r>
                          </w:p>
                          <w:p w14:paraId="11D53BC4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3C627ED5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"Valid Book"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endl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29A886CD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"Title: "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book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.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title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endl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41481CA5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"Author: "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book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.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author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endl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067FCC4C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"Year: "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book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.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year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endl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6FCD37BA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"Price: "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book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.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price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endl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2EDFDCA6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5D208C5E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else</w:t>
                            </w:r>
                          </w:p>
                          <w:p w14:paraId="44B5D79A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0F1D068A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"Invalid Book"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endl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67909C92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31D36EF9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17550972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return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34581CBA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B859F2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}</w:t>
                            </w:r>
                          </w:p>
                          <w:p w14:paraId="3352DBE5" w14:textId="77777777" w:rsidR="00B859F2" w:rsidRPr="00B859F2" w:rsidRDefault="00B859F2" w:rsidP="00B859F2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15094DE2" w14:textId="77777777" w:rsidR="00523DE3" w:rsidRPr="00B859F2" w:rsidRDefault="00523DE3" w:rsidP="00B859F2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79902B" id="_x0000_s1029" type="#_x0000_t202" style="width:468pt;height:49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" fillcolor="black [3213]" stroked="f" strokeweight=".5pt">
                <v:textbox>
                  <w:txbxContent>
                    <w:p w14:paraId="730F53C8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#include</w:t>
                      </w:r>
                      <w:r w:rsidRPr="00B859F2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&lt;iostream&gt;</w:t>
                      </w:r>
                    </w:p>
                    <w:p w14:paraId="2E0E1273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6CE683BE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struct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Book</w:t>
                      </w:r>
                    </w:p>
                    <w:p w14:paraId="6258F22D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{</w:t>
                      </w:r>
                    </w:p>
                    <w:p w14:paraId="094FA69B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B859F2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char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title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r w:rsidRPr="00B859F2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50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];</w:t>
                      </w:r>
                    </w:p>
                    <w:p w14:paraId="4FB73E42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B859F2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char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author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r w:rsidRPr="00B859F2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30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];</w:t>
                      </w:r>
                    </w:p>
                    <w:p w14:paraId="43DC3B6C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B859F2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year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72E08914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B859F2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float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price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2AF7C538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};</w:t>
                      </w:r>
                    </w:p>
                    <w:p w14:paraId="7E55C00B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3AB569DF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bool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isValidBook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r w:rsidRPr="00B859F2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const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Book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&amp;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b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5CAB5DDC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{</w:t>
                      </w:r>
                    </w:p>
                    <w:p w14:paraId="353CB68F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 xml:space="preserve">    // check year</w:t>
                      </w:r>
                    </w:p>
                    <w:p w14:paraId="75346C87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B859F2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if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b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.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year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&lt;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1900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||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b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.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year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&gt;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2023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77347C6A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B859F2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return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false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3395D4A3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 xml:space="preserve">    // check price</w:t>
                      </w:r>
                    </w:p>
                    <w:p w14:paraId="160B3ADF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B859F2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if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b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.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price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&lt;=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47DE45B1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B859F2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return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false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3524787C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 xml:space="preserve">    // check title</w:t>
                      </w:r>
                    </w:p>
                    <w:p w14:paraId="532EF713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B859F2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if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b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.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title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r w:rsidRPr="00B859F2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 </w:t>
                      </w:r>
                      <w:r w:rsidRPr="00B859F2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==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'</w:t>
                      </w:r>
                      <w:r w:rsidRPr="00B859F2">
                        <w:rPr>
                          <w:rFonts w:ascii="Menlo" w:eastAsia="Times New Roman" w:hAnsi="Menlo" w:cs="Menlo"/>
                          <w:color w:val="D7BA7D"/>
                          <w:sz w:val="15"/>
                          <w:szCs w:val="15"/>
                          <w:lang w:eastAsia="en-US"/>
                        </w:rPr>
                        <w:t>\0</w:t>
                      </w:r>
                      <w:r w:rsidRPr="00B859F2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'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  <w:r w:rsidRPr="00B859F2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 xml:space="preserve"> // for char array, it ends when it reaches null character</w:t>
                      </w:r>
                    </w:p>
                    <w:p w14:paraId="4BC97F6D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B859F2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return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false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0C2A452E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B859F2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return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true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4CAC9B40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}</w:t>
                      </w:r>
                    </w:p>
                    <w:p w14:paraId="14CCC02B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0DF4E3E7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main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()</w:t>
                      </w:r>
                    </w:p>
                    <w:p w14:paraId="06D7C3D4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{</w:t>
                      </w:r>
                    </w:p>
                    <w:p w14:paraId="1E804441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B859F2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Book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book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39C739D8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2B02F135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B859F2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"Enter book title: "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2AEC3AA6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B859F2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cin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.</w:t>
                      </w:r>
                      <w:r w:rsidRPr="00B859F2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getline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book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.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title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B859F2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50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</w:p>
                    <w:p w14:paraId="4392B537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6E3EE0AF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B859F2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"Enter author name: "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7D3E9461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B859F2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cin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.</w:t>
                      </w:r>
                      <w:r w:rsidRPr="00B859F2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getline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book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.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author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B859F2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30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</w:p>
                    <w:p w14:paraId="64CF4259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7E314CEF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B859F2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"Enter publication year: "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44616FA6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B859F2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cin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&gt;&gt;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book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.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year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690512B0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02AACC8C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B859F2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"Enter price: "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6D75CBD5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B859F2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cin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&gt;&gt;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book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.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price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5B199454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7F5C4523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B859F2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if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r w:rsidRPr="00B859F2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isValidBook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book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))</w:t>
                      </w:r>
                    </w:p>
                    <w:p w14:paraId="11D53BC4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{</w:t>
                      </w:r>
                    </w:p>
                    <w:p w14:paraId="3C627ED5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B859F2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"Valid Book"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B859F2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endl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29A886CD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B859F2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"Title: "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book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.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title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B859F2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endl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41481CA5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B859F2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"Author: "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book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.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author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B859F2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endl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067FCC4C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B859F2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"Year: "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book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.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year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B859F2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endl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6FCD37BA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B859F2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"Price: "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book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.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price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B859F2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endl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2EDFDCA6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}</w:t>
                      </w:r>
                    </w:p>
                    <w:p w14:paraId="5D208C5E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B859F2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else</w:t>
                      </w:r>
                    </w:p>
                    <w:p w14:paraId="44B5D79A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{</w:t>
                      </w:r>
                    </w:p>
                    <w:p w14:paraId="0F1D068A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B859F2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B859F2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"Invalid Book"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B859F2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endl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67909C92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}</w:t>
                      </w:r>
                    </w:p>
                    <w:p w14:paraId="31D36EF9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17550972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B859F2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return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B859F2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34581CBA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B859F2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}</w:t>
                      </w:r>
                    </w:p>
                    <w:p w14:paraId="3352DBE5" w14:textId="77777777" w:rsidR="00B859F2" w:rsidRPr="00B859F2" w:rsidRDefault="00B859F2" w:rsidP="00B859F2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15094DE2" w14:textId="77777777" w:rsidR="00523DE3" w:rsidRPr="00B859F2" w:rsidRDefault="00523DE3" w:rsidP="00B859F2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1FB5558" w14:textId="77777777" w:rsidR="00523DE3" w:rsidRDefault="00523DE3" w:rsidP="00523DE3">
      <w:pPr>
        <w:pStyle w:val="Heading2"/>
      </w:pPr>
      <w:r>
        <w:lastRenderedPageBreak/>
        <w:t>OUTPUT</w:t>
      </w:r>
    </w:p>
    <w:p w14:paraId="2205B83C" w14:textId="1A18D1BB" w:rsidR="00523DE3" w:rsidRPr="00B556DB" w:rsidRDefault="00DB55B6" w:rsidP="00523DE3">
      <w:pPr>
        <w:rPr>
          <w:lang w:eastAsia="en-US"/>
        </w:rPr>
      </w:pPr>
      <w:r w:rsidRPr="00DB55B6">
        <w:rPr>
          <w:lang w:eastAsia="en-US"/>
        </w:rPr>
        <w:drawing>
          <wp:inline distT="0" distB="0" distL="0" distR="0" wp14:anchorId="4532B013" wp14:editId="5F5AD724">
            <wp:extent cx="5943600" cy="3689985"/>
            <wp:effectExtent l="0" t="0" r="0" b="5715"/>
            <wp:docPr id="75611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169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EA6C" w14:textId="35EF3B9A" w:rsidR="00B556DB" w:rsidRPr="00B556DB" w:rsidRDefault="00B556DB" w:rsidP="00B556DB">
      <w:pPr>
        <w:pStyle w:val="Heading1"/>
      </w:pPr>
    </w:p>
    <w:sectPr w:rsidR="00B556DB" w:rsidRPr="00B556DB" w:rsidSect="00226A0D"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9924E" w14:textId="77777777" w:rsidR="00B556DB" w:rsidRDefault="00B556DB" w:rsidP="00D47962">
      <w:pPr>
        <w:spacing w:after="0" w:line="240" w:lineRule="auto"/>
      </w:pPr>
      <w:r>
        <w:separator/>
      </w:r>
    </w:p>
  </w:endnote>
  <w:endnote w:type="continuationSeparator" w:id="0">
    <w:p w14:paraId="5B77D24C" w14:textId="77777777" w:rsidR="00B556DB" w:rsidRDefault="00B556DB" w:rsidP="00D47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333246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2CFE4AB" w14:textId="77777777" w:rsidR="00226A0D" w:rsidRDefault="00226A0D" w:rsidP="006360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C84166F" w14:textId="77777777" w:rsidR="00D47962" w:rsidRDefault="00D47962" w:rsidP="00226A0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184483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DFDF70C" w14:textId="77777777" w:rsidR="00226A0D" w:rsidRDefault="00226A0D" w:rsidP="006360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2FB4386" w14:textId="77777777" w:rsidR="00D47962" w:rsidRDefault="00226A0D" w:rsidP="00226A0D">
    <w:pPr>
      <w:ind w:right="360"/>
    </w:pPr>
    <w:hyperlink r:id="rId1" w:history="1">
      <w:r w:rsidRPr="00636010">
        <w:rPr>
          <w:rStyle w:val="Hyperlink"/>
        </w:rPr>
        <w:t>mmujtaba.bese25seecs@seecs.edu.pk</w:t>
      </w:r>
    </w:hyperlink>
    <w:r>
      <w:t xml:space="preserve"> </w:t>
    </w:r>
    <w:r w:rsidR="00D47962">
      <w:ptab w:relativeTo="margin" w:alignment="right" w:leader="none"/>
    </w:r>
    <w:r w:rsidR="00D47962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37567" w14:textId="77777777" w:rsidR="00B556DB" w:rsidRDefault="00B556DB" w:rsidP="00D47962">
      <w:pPr>
        <w:spacing w:after="0" w:line="240" w:lineRule="auto"/>
      </w:pPr>
      <w:r>
        <w:separator/>
      </w:r>
    </w:p>
  </w:footnote>
  <w:footnote w:type="continuationSeparator" w:id="0">
    <w:p w14:paraId="73E5C9E1" w14:textId="77777777" w:rsidR="00B556DB" w:rsidRDefault="00B556DB" w:rsidP="00D479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6DB"/>
    <w:rsid w:val="00127B6E"/>
    <w:rsid w:val="0017103D"/>
    <w:rsid w:val="00223231"/>
    <w:rsid w:val="00226A0D"/>
    <w:rsid w:val="002402C3"/>
    <w:rsid w:val="0025476C"/>
    <w:rsid w:val="00286361"/>
    <w:rsid w:val="00336248"/>
    <w:rsid w:val="003A21D3"/>
    <w:rsid w:val="00490D9D"/>
    <w:rsid w:val="004C6BBB"/>
    <w:rsid w:val="004E25E3"/>
    <w:rsid w:val="00523DE3"/>
    <w:rsid w:val="005928B0"/>
    <w:rsid w:val="005C7E4D"/>
    <w:rsid w:val="008058B5"/>
    <w:rsid w:val="00877B50"/>
    <w:rsid w:val="00B556DB"/>
    <w:rsid w:val="00B859F2"/>
    <w:rsid w:val="00D1336D"/>
    <w:rsid w:val="00D47962"/>
    <w:rsid w:val="00D86838"/>
    <w:rsid w:val="00DB55B6"/>
    <w:rsid w:val="00E13B6A"/>
    <w:rsid w:val="00EC5C4F"/>
    <w:rsid w:val="00FF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D0836"/>
  <w15:chartTrackingRefBased/>
  <w15:docId w15:val="{4E99CAAF-EA08-2A45-9461-5AF4DA222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962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9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9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96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96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96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96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96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96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96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7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7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96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7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962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7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962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7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9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7962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D47962"/>
    <w:rPr>
      <w:b/>
      <w:bCs/>
    </w:rPr>
  </w:style>
  <w:style w:type="table" w:styleId="GridTable4-Accent1">
    <w:name w:val="Grid Table 4 Accent 1"/>
    <w:basedOn w:val="TableNormal"/>
    <w:uiPriority w:val="49"/>
    <w:rsid w:val="00D47962"/>
    <w:pPr>
      <w:spacing w:after="0" w:line="240" w:lineRule="auto"/>
    </w:pPr>
    <w:rPr>
      <w:rFonts w:eastAsiaTheme="minorEastAsia"/>
      <w:kern w:val="0"/>
      <w:lang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D47962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9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47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962"/>
    <w:rPr>
      <w:rFonts w:eastAsiaTheme="minorEastAsia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47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962"/>
    <w:rPr>
      <w:rFonts w:eastAsiaTheme="minorEastAsia"/>
      <w:kern w:val="0"/>
      <w:lang w:eastAsia="ja-JP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26A0D"/>
  </w:style>
  <w:style w:type="character" w:customStyle="1" w:styleId="Monospace">
    <w:name w:val="Monospace"/>
    <w:basedOn w:val="DefaultParagraphFont"/>
    <w:uiPriority w:val="1"/>
    <w:qFormat/>
    <w:rsid w:val="005C7E4D"/>
    <w:rPr>
      <w:rFonts w:ascii="Menlo" w:hAnsi="Menl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mujtaba.bese25seecs@seecs.edu.pk" TargetMode="Externa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mmujtaba25/cs-110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mujtaba.bese25seecs@seecs.edu.pk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obscure/Library/Group%20Containers/UBF8T346G9.Office/User%20Content.localized/Templates.localized/template_a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template_a1.dotx</Template>
  <TotalTime>10</TotalTime>
  <Pages>7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Obscure</dc:creator>
  <cp:keywords/>
  <dc:description/>
  <cp:lastModifiedBy>Muhammad Mujtaba</cp:lastModifiedBy>
  <cp:revision>11</cp:revision>
  <dcterms:created xsi:type="dcterms:W3CDTF">2025-12-23T15:35:00Z</dcterms:created>
  <dcterms:modified xsi:type="dcterms:W3CDTF">2025-12-23T17:12:00Z</dcterms:modified>
</cp:coreProperties>
</file>