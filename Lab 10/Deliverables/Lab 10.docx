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75A7F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3124A356" wp14:editId="659AE625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85F7" w14:textId="77777777" w:rsidR="00D47962" w:rsidRDefault="00D47962" w:rsidP="00D47962">
      <w:pPr>
        <w:jc w:val="center"/>
      </w:pPr>
    </w:p>
    <w:p w14:paraId="498B27AD" w14:textId="60D20969" w:rsidR="00D47962" w:rsidRDefault="00B44A25" w:rsidP="00D47962">
      <w:pPr>
        <w:pStyle w:val="Title"/>
        <w:jc w:val="center"/>
      </w:pPr>
      <w:r>
        <w:t>CS-110: Lab 10</w:t>
      </w:r>
    </w:p>
    <w:p w14:paraId="4D1DD991" w14:textId="44AEB7A5" w:rsidR="00D47962" w:rsidRDefault="00B44A25" w:rsidP="00D47962">
      <w:pPr>
        <w:jc w:val="center"/>
      </w:pPr>
      <w:r w:rsidRPr="00B44A25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Two-Dimensional Arrays</w:t>
      </w:r>
    </w:p>
    <w:p w14:paraId="0D3061E0" w14:textId="77777777" w:rsidR="00D47962" w:rsidRDefault="00D47962" w:rsidP="00D47962">
      <w:pPr>
        <w:jc w:val="center"/>
      </w:pPr>
    </w:p>
    <w:p w14:paraId="6614DA65" w14:textId="5B8E969F" w:rsidR="00B44A25" w:rsidRDefault="00B44A25" w:rsidP="00D47962">
      <w:pPr>
        <w:jc w:val="center"/>
      </w:pPr>
      <w:hyperlink r:id="rId7" w:history="1">
        <w:r w:rsidRPr="00324994">
          <w:rPr>
            <w:rStyle w:val="Hyperlink"/>
          </w:rPr>
          <w:t>https://github.com/mmujtaba25/CS-110</w:t>
        </w:r>
      </w:hyperlink>
      <w:r>
        <w:t xml:space="preserve"> </w:t>
      </w:r>
    </w:p>
    <w:p w14:paraId="65EA63FA" w14:textId="77777777" w:rsidR="00B44A25" w:rsidRDefault="00B44A25" w:rsidP="00D47962">
      <w:pPr>
        <w:jc w:val="center"/>
      </w:pPr>
    </w:p>
    <w:p w14:paraId="14278BD2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4C2BA8AB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41F2767F" w14:textId="77777777" w:rsidR="00D47962" w:rsidRDefault="00D47962" w:rsidP="00D47962">
      <w:pPr>
        <w:jc w:val="center"/>
      </w:pPr>
      <w:hyperlink r:id="rId8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0DB8BFD4" w14:textId="77777777" w:rsidR="00D47962" w:rsidRDefault="00D47962" w:rsidP="00D47962">
      <w:pPr>
        <w:jc w:val="center"/>
      </w:pPr>
    </w:p>
    <w:p w14:paraId="03A3EBC1" w14:textId="77777777" w:rsidR="00D47962" w:rsidRDefault="00D47962" w:rsidP="00D47962">
      <w:pPr>
        <w:pStyle w:val="Subtitle"/>
        <w:jc w:val="center"/>
      </w:pPr>
    </w:p>
    <w:p w14:paraId="42980662" w14:textId="77777777" w:rsidR="00D47962" w:rsidRDefault="00D47962" w:rsidP="00D47962">
      <w:pPr>
        <w:pStyle w:val="Subtitle"/>
        <w:jc w:val="center"/>
      </w:pPr>
    </w:p>
    <w:p w14:paraId="5D39AB13" w14:textId="77777777" w:rsidR="00D47962" w:rsidRDefault="00D47962" w:rsidP="00D47962">
      <w:pPr>
        <w:jc w:val="center"/>
      </w:pPr>
    </w:p>
    <w:p w14:paraId="0864F111" w14:textId="77777777" w:rsidR="00D47962" w:rsidRDefault="00D47962" w:rsidP="00D47962">
      <w:pPr>
        <w:jc w:val="center"/>
      </w:pPr>
    </w:p>
    <w:p w14:paraId="2380C1A4" w14:textId="77777777" w:rsidR="00D47962" w:rsidRDefault="00D47962" w:rsidP="00D47962">
      <w:pPr>
        <w:jc w:val="center"/>
      </w:pPr>
    </w:p>
    <w:p w14:paraId="1D91675A" w14:textId="77777777" w:rsidR="00D47962" w:rsidRDefault="00D47962" w:rsidP="00D47962">
      <w:pPr>
        <w:jc w:val="center"/>
      </w:pPr>
    </w:p>
    <w:p w14:paraId="4466A50E" w14:textId="77777777" w:rsidR="00336248" w:rsidRDefault="00336248" w:rsidP="00B44A25"/>
    <w:p w14:paraId="30D6E8DF" w14:textId="77777777" w:rsidR="00336248" w:rsidRDefault="00336248" w:rsidP="00D47962">
      <w:pPr>
        <w:jc w:val="center"/>
      </w:pPr>
    </w:p>
    <w:p w14:paraId="3FB0843C" w14:textId="77777777" w:rsidR="00D47962" w:rsidRDefault="00D47962" w:rsidP="00D47962">
      <w:pPr>
        <w:jc w:val="center"/>
      </w:pPr>
    </w:p>
    <w:p w14:paraId="71CDC7BD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5FB801A9" w14:textId="4AE1A49A" w:rsidR="00226A0D" w:rsidRDefault="00D47962" w:rsidP="00B44A25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0C9AAB8E" w14:textId="71CCC082" w:rsidR="00B44A25" w:rsidRDefault="00B44A25" w:rsidP="00B44A25">
      <w:pPr>
        <w:pStyle w:val="Heading1"/>
      </w:pPr>
      <w:r w:rsidRPr="00B44A25">
        <w:lastRenderedPageBreak/>
        <w:t>Task 1</w:t>
      </w:r>
      <w:r>
        <w:t xml:space="preserve">: </w:t>
      </w:r>
      <w:r w:rsidRPr="00B44A25">
        <w:t>[CLO1]</w:t>
      </w:r>
    </w:p>
    <w:p w14:paraId="679E65DC" w14:textId="69BB7000" w:rsidR="00B44A25" w:rsidRDefault="00B44A25" w:rsidP="00B44A25">
      <w:pPr>
        <w:pStyle w:val="Heading2"/>
      </w:pPr>
      <w:r>
        <w:t>CODE:</w:t>
      </w:r>
    </w:p>
    <w:p w14:paraId="583DE09A" w14:textId="56C496A7" w:rsidR="00912B81" w:rsidRDefault="00912B81" w:rsidP="00912B81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AF27FD5" wp14:editId="15416358">
                <wp:extent cx="5943600" cy="7313916"/>
                <wp:effectExtent l="0" t="0" r="0" b="1905"/>
                <wp:docPr id="20227730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3139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69BA6A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322148BA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iomanip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41EFE7B4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B98BFF4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E08CC22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28BFBAF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// templates prototypes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works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, because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definations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are given later</w:t>
                            </w:r>
                          </w:p>
                          <w:p w14:paraId="5F433F6A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1E4B35B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2DC1687A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FD1CF8F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F14867A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3177D4F5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multiplyMatrix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mat2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result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D317E4A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CA5C083" w14:textId="77777777" w:rsidR="003B568F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</w:p>
                          <w:p w14:paraId="4EC6BB11" w14:textId="0AE3B50F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39036161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1BB96C9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49480FA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024B622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B6C22D9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E81B946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1AD6F20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58CD70D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722B895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A100212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mat2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032C537F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prod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for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MxN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*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PxQ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order is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MxQ</w:t>
                            </w:r>
                            <w:proofErr w:type="spellEnd"/>
                          </w:p>
                          <w:p w14:paraId="568BD247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D0ECEE7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init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mat1</w:t>
                            </w:r>
                          </w:p>
                          <w:p w14:paraId="4C244DFB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Matrix 1 ("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"x"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):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7D07CC3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44F11DF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86D40FF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init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mat2</w:t>
                            </w:r>
                          </w:p>
                          <w:p w14:paraId="42635E30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Matrix 2 ("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"x"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):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9213253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mat2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99480A8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1187317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init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prod -&gt; 0</w:t>
                            </w:r>
                          </w:p>
                          <w:p w14:paraId="42040CD3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06CE1D4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C20606D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1200A57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25399628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prod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D423B3F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60E7BAFF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34FDC40B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656BA0F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multiplyMatrix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mat2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prod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82C7FAE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E2B12D2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print mat1 matrix</w:t>
                            </w:r>
                          </w:p>
                          <w:p w14:paraId="057DEF9D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\n\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 1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B5E0E1C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2502B39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8972EDC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print mat2 matrix</w:t>
                            </w:r>
                          </w:p>
                          <w:p w14:paraId="2AED58DB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\n\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 2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E76A678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mat2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8DD2C6C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7FE1B8D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print sum matrix</w:t>
                            </w:r>
                          </w:p>
                          <w:p w14:paraId="2A73D4C7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\n\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Product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8B6A6FE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C1E7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prod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23129CD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31D7AE9" w14:textId="77777777" w:rsidR="008C1E79" w:rsidRPr="008C1E79" w:rsidRDefault="008C1E79" w:rsidP="00587D7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C1E7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8803308" w14:textId="183ECC53" w:rsidR="00912B81" w:rsidRDefault="008C1E79" w:rsidP="00083135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C1E7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3ABA201C" w14:textId="77777777" w:rsidR="00083135" w:rsidRPr="00083135" w:rsidRDefault="00083135" w:rsidP="00083135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AF27F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57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" fillcolor="black [3213]" stroked="f" strokeweight=".5pt">
                <v:textbox>
                  <w:txbxContent>
                    <w:p w14:paraId="4B69BA6A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322148BA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iomanip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41EFE7B4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B98BFF4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1E08CC22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28BFBAF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// templates prototypes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works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, because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definations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are given later</w:t>
                      </w:r>
                    </w:p>
                    <w:p w14:paraId="5F433F6A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1E4B35B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2DC1687A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6FD1CF8F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F14867A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3177D4F5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multiplyMatrix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mat2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result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D317E4A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CA5C083" w14:textId="77777777" w:rsidR="003B568F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</w:p>
                    <w:p w14:paraId="4EC6BB11" w14:textId="0AE3B50F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39036161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1BB96C9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49480FA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024B622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B6C22D9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E81B946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1AD6F20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58CD70D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722B895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A100212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mat2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032C537F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prod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for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MxN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*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PxQ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order is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MxQ</w:t>
                      </w:r>
                      <w:proofErr w:type="spellEnd"/>
                    </w:p>
                    <w:p w14:paraId="568BD247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D0ECEE7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init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mat1</w:t>
                      </w:r>
                    </w:p>
                    <w:p w14:paraId="4C244DFB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Matrix 1 ("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"x"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):</w:t>
                      </w:r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7D07CC3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44F11DF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86D40FF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init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mat2</w:t>
                      </w:r>
                    </w:p>
                    <w:p w14:paraId="42635E30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Matrix 2 ("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"x"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):</w:t>
                      </w:r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9213253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mat2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99480A8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1187317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init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prod -&gt; 0</w:t>
                      </w:r>
                    </w:p>
                    <w:p w14:paraId="42040CD3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C1E7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06CE1D4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C20606D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8C1E7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8C1E7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1200A57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25399628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prod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C1E7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D423B3F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60E7BAFF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34FDC40B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656BA0F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multiplyMatrix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mat2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prod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82C7FAE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E2B12D2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print mat1 matrix</w:t>
                      </w:r>
                    </w:p>
                    <w:p w14:paraId="057DEF9D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\n\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 1</w:t>
                      </w:r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B5E0E1C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2502B39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8972EDC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print mat2 matrix</w:t>
                      </w:r>
                    </w:p>
                    <w:p w14:paraId="2AED58DB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\n\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 2</w:t>
                      </w:r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E76A678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mat2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8DD2C6C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7FE1B8D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print sum matrix</w:t>
                      </w:r>
                    </w:p>
                    <w:p w14:paraId="2A73D4C7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\n\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Product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8B6A6FE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C1E7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8C1E7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prod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23129CD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31D7AE9" w14:textId="77777777" w:rsidR="008C1E79" w:rsidRPr="008C1E79" w:rsidRDefault="008C1E79" w:rsidP="00587D7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C1E7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C1E7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8803308" w14:textId="183ECC53" w:rsidR="00912B81" w:rsidRDefault="008C1E79" w:rsidP="00083135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C1E7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3ABA201C" w14:textId="77777777" w:rsidR="00083135" w:rsidRPr="00083135" w:rsidRDefault="00083135" w:rsidP="00083135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B4A803" w14:textId="2328EE41" w:rsidR="00083135" w:rsidRDefault="00083135" w:rsidP="00912B81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48E7FC" wp14:editId="57B64DC6">
                <wp:extent cx="5943600" cy="8115300"/>
                <wp:effectExtent l="0" t="0" r="0" b="0"/>
                <wp:docPr id="20074945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115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2D81A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7E90FCD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30FE15A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344F4CD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bool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negative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770597D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abs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ignore -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ive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sign</w:t>
                            </w:r>
                          </w:p>
                          <w:p w14:paraId="5C26000D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8DCE54A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number between 0 and 10</w:t>
                            </w:r>
                          </w:p>
                          <w:p w14:paraId="0D55174F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&amp;&amp;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46BF9DC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D5D1D54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83AE007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goto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return_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digit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5B15572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F27B547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1624DD8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this is false when number is less then 0</w:t>
                            </w:r>
                          </w:p>
                          <w:p w14:paraId="73512444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while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AE94BE1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3109DED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/=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F8766DD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881F6FE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CED256C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0C16E16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return_digit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</w:t>
                            </w:r>
                          </w:p>
                          <w:p w14:paraId="27A91145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negative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add one is digit is negative</w:t>
                            </w:r>
                          </w:p>
                          <w:p w14:paraId="1C083E4A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034A5588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5C0022B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42201B91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4CE6264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5CA17290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padding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8B4EF28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0479A24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calculate spacing</w:t>
                            </w:r>
                          </w:p>
                          <w:p w14:paraId="25F10AEE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B3D1A9D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6232BDD1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FA8F163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1F41437A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])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padding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5C65100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441E30E3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5463DAB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2B8B4B9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use user given option if possible</w:t>
                            </w:r>
                          </w:p>
                          <w:p w14:paraId="02F9CA65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3D6261D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980F176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2BC0047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1637769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"|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FE8EC43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5BC7637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5A101ECE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right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377AA438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6FADAF2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 |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0AE779E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02FAC10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0FE8961E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8D3A821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1AE5F2C6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multiplyMatrix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mat2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result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])</w:t>
                            </w:r>
                          </w:p>
                          <w:p w14:paraId="029F6848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3870372C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loop over all elements in first row of mat1</w:t>
                            </w:r>
                          </w:p>
                          <w:p w14:paraId="4401627C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loop over all elements in first column of mat2</w:t>
                            </w:r>
                          </w:p>
                          <w:p w14:paraId="042C152E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multiply each element and sum[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][j] = sum</w:t>
                            </w:r>
                          </w:p>
                          <w:p w14:paraId="2A3528EE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46FF42C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!</w:t>
                            </w:r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5F72149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4C4DD89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"* Please use a valid index.</w:t>
                            </w:r>
                            <w:proofErr w:type="gramStart"/>
                            <w:r w:rsidRPr="00042D0E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F73BFD1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6926FBF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AD5BC6B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4AA1A07" w14:textId="77777777" w:rsidR="00042D0E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42D0E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042D0E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FA85274" w14:textId="270E1FDF" w:rsidR="00083135" w:rsidRPr="00042D0E" w:rsidRDefault="00042D0E" w:rsidP="00042D0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42D0E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48E7FC" id="_x0000_s1027" type="#_x0000_t202" style="width:468pt;height:6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" fillcolor="black [3213]" stroked="f" strokeweight=".5pt">
                <v:textbox>
                  <w:txbxContent>
                    <w:p w14:paraId="02C2D81A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7E90FCD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30FE15A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344F4CD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bool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negative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770597D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abs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ignore -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ive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sign</w:t>
                      </w:r>
                    </w:p>
                    <w:p w14:paraId="5C26000D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8DCE54A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number between 0 and 10</w:t>
                      </w:r>
                    </w:p>
                    <w:p w14:paraId="0D55174F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&amp;&amp;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46BF9DC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0D5D1D54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83AE007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goto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return_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digit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5B15572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4F27B547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1624DD8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this is false when number is less then 0</w:t>
                      </w:r>
                    </w:p>
                    <w:p w14:paraId="73512444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while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AE94BE1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33109DED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/=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F8766DD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881F6FE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CED256C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0C16E16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return_digit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</w:t>
                      </w:r>
                    </w:p>
                    <w:p w14:paraId="27A91145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negative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?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: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add one is digit is negative</w:t>
                      </w:r>
                    </w:p>
                    <w:p w14:paraId="1C083E4A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034A5588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5C0022B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42201B91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4CE6264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5CA17290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padding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8B4EF28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0479A24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calculate spacing</w:t>
                      </w:r>
                    </w:p>
                    <w:p w14:paraId="25F10AEE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B3D1A9D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6232BDD1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FA8F163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1F41437A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])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padding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5C65100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441E30E3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55463DAB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2B8B4B9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use user given option if possible</w:t>
                      </w:r>
                    </w:p>
                    <w:p w14:paraId="02F9CA65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3D6261D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980F176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2BC0047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71637769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"|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FE8EC43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5BC7637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5A101ECE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right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setw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377AA438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76FADAF2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 |</w:t>
                      </w:r>
                      <w:r w:rsidRPr="00042D0E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0AE779E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02FAC10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0FE8961E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8D3A821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1AE5F2C6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multiplyMatrix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mat2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042D0E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result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])</w:t>
                      </w:r>
                    </w:p>
                    <w:p w14:paraId="029F6848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3870372C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loop over all elements in first row of mat1</w:t>
                      </w:r>
                    </w:p>
                    <w:p w14:paraId="4401627C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loop over all elements in first column of mat2</w:t>
                      </w:r>
                    </w:p>
                    <w:p w14:paraId="042C152E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multiply each element and sum[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][j] = sum</w:t>
                      </w:r>
                    </w:p>
                    <w:p w14:paraId="2A3528EE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46FF42C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!</w:t>
                      </w:r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5F72149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4C4DD89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"* Please use a valid index.</w:t>
                      </w:r>
                      <w:proofErr w:type="gramStart"/>
                      <w:r w:rsidRPr="00042D0E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F73BFD1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6926FBF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AD5BC6B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64AA1A07" w14:textId="77777777" w:rsidR="00042D0E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042D0E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042D0E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042D0E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FA85274" w14:textId="270E1FDF" w:rsidR="00083135" w:rsidRPr="00042D0E" w:rsidRDefault="00042D0E" w:rsidP="00042D0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42D0E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{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A18CA1" w14:textId="55357390" w:rsidR="00B13CC1" w:rsidRDefault="00277A09" w:rsidP="00B13CC1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1A5BCEE" wp14:editId="3ED86048">
                <wp:extent cx="5943600" cy="6515100"/>
                <wp:effectExtent l="0" t="0" r="0" b="0"/>
                <wp:docPr id="1165582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5151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A88ECE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// set all to -1 in case of error</w:t>
                            </w:r>
                          </w:p>
                          <w:p w14:paraId="6C7B6693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result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51B0B43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098BFEE8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5ABEBD88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279ED89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A9A8685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5278FC9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9C3C20D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5F830C2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Q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D73599F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3D41E5C1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sum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417F169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59509E2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        // sum[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][j] = summation(mat1[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][k] * mat2[k][j])</w:t>
                            </w:r>
                          </w:p>
                          <w:p w14:paraId="01A8FA8C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        // k goes from (0 -&gt; N) where N in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MxN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*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PxQ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, note that P is same as N in this scenario</w:t>
                            </w:r>
                          </w:p>
                          <w:p w14:paraId="4AA07F5C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k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k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k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A42D69A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412F7948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sum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k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mat2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k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554CA6DB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78AA0861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E1075DD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result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sum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8866618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67077325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3D936C6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F1705B9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143621A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61173564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readMatrix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])</w:t>
                            </w:r>
                          </w:p>
                          <w:p w14:paraId="52683523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02CB6A91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0C3F0E6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7FD988D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6D22068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631FEAF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70475AA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122B86C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while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C09F3E1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04DDE71E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value for ["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"][</w:t>
                            </w:r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"]: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FF81E59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CB11BDD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186DDD4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break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valid integer</w:t>
                            </w:r>
                          </w:p>
                          <w:p w14:paraId="1DF8E11D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FE0D9DE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// invalid input</w:t>
                            </w:r>
                          </w:p>
                          <w:p w14:paraId="20130CAA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"* Invalid input. Please enter an integer.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5D9A8B5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A29DE27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// silently discard invalid input</w:t>
                            </w:r>
                          </w:p>
                          <w:p w14:paraId="133C5311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clear</w:t>
                            </w:r>
                            <w:proofErr w:type="spellEnd"/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C4B5EF0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ignore</w:t>
                            </w:r>
                            <w:proofErr w:type="spellEnd"/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numeric_limits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streamsize</w:t>
                            </w:r>
                            <w:proofErr w:type="spellEnd"/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&gt;::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),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285D3A9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2315D642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7C96FFB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F4458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5D9A708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29E9B640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6016EA6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F4458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7FFE8F06" w14:textId="77777777" w:rsidR="004F4458" w:rsidRPr="004F4458" w:rsidRDefault="004F4458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894C244" w14:textId="2C733AEE" w:rsidR="00277A09" w:rsidRPr="004F4458" w:rsidRDefault="00277A09" w:rsidP="004F4458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3"/>
                                <w:szCs w:val="13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5BCEE" id="_x0000_s1028" type="#_x0000_t202" style="width:468pt;height:5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" fillcolor="black [3213]" stroked="f" strokeweight=".5pt">
                <v:textbox>
                  <w:txbxContent>
                    <w:p w14:paraId="5BA88ECE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            // set all to -1 in case of error</w:t>
                      </w:r>
                    </w:p>
                    <w:p w14:paraId="6C7B6693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result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4F4458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51B0B43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}</w:t>
                      </w:r>
                    </w:p>
                    <w:p w14:paraId="098BFEE8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5ABEBD88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279ED89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7A9A8685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5278FC9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9C3C20D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5F830C2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Q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D73599F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3D41E5C1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sum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417F169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59509E2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        // sum[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][j] = summation(mat1[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][k] * mat2[k][j])</w:t>
                      </w:r>
                    </w:p>
                    <w:p w14:paraId="01A8FA8C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        // k goes from (0 -&gt; N) where N in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MxN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*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PxQ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, note that P is same as N in this scenario</w:t>
                      </w:r>
                    </w:p>
                    <w:p w14:paraId="4AA07F5C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k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k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k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A42D69A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{</w:t>
                      </w:r>
                    </w:p>
                    <w:p w14:paraId="412F7948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sum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k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mat2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k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554CA6DB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}</w:t>
                      </w:r>
                    </w:p>
                    <w:p w14:paraId="78AA0861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E1075DD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result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sum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8866618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67077325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23D936C6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F1705B9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143621A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61173564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readMatrix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])</w:t>
                      </w:r>
                    </w:p>
                    <w:p w14:paraId="52683523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02CB6A91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0C3F0E6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07FD988D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6D22068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6631FEAF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70475AA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122B86C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while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4F4458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C09F3E1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{</w:t>
                      </w:r>
                    </w:p>
                    <w:p w14:paraId="04DDE71E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value for ["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"][</w:t>
                      </w:r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"]: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FF81E59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CB11BDD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186DDD4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break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valid integer</w:t>
                      </w:r>
                    </w:p>
                    <w:p w14:paraId="1DF8E11D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FE0D9DE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            // invalid input</w:t>
                      </w:r>
                    </w:p>
                    <w:p w14:paraId="20130CAA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"* Invalid input. Please enter an integer.</w:t>
                      </w:r>
                      <w:r w:rsidRPr="004F4458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5D9A8B5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A29DE27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            // silently discard invalid input</w:t>
                      </w:r>
                    </w:p>
                    <w:p w14:paraId="133C5311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clear</w:t>
                      </w:r>
                      <w:proofErr w:type="spellEnd"/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C4B5EF0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ignore</w:t>
                      </w:r>
                      <w:proofErr w:type="spellEnd"/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numeric_limits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streamsize</w:t>
                      </w:r>
                      <w:proofErr w:type="spellEnd"/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&gt;::</w:t>
                      </w:r>
                      <w:r w:rsidRPr="004F4458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), </w:t>
                      </w:r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</w:t>
                      </w:r>
                      <w:r w:rsidRPr="004F4458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r w:rsidRPr="004F4458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285D3A9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}</w:t>
                      </w:r>
                    </w:p>
                    <w:p w14:paraId="2315D642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7C96FFB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F4458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F4458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5D9A708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29E9B640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6016EA6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F4458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7FFE8F06" w14:textId="77777777" w:rsidR="004F4458" w:rsidRPr="004F4458" w:rsidRDefault="004F4458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894C244" w14:textId="2C733AEE" w:rsidR="00277A09" w:rsidRPr="004F4458" w:rsidRDefault="00277A09" w:rsidP="004F4458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3"/>
                          <w:szCs w:val="13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85A961" w14:textId="77777777" w:rsidR="00F27B85" w:rsidRDefault="00F27B85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pPr>
      <w:r>
        <w:br w:type="page"/>
      </w:r>
    </w:p>
    <w:p w14:paraId="0239A008" w14:textId="45EB7F76" w:rsidR="00B44A25" w:rsidRDefault="00B13CC1" w:rsidP="00B44A25">
      <w:pPr>
        <w:pStyle w:val="Heading2"/>
      </w:pPr>
      <w:r>
        <w:lastRenderedPageBreak/>
        <w:t>O</w:t>
      </w:r>
      <w:r w:rsidR="00B44A25">
        <w:t>UTPUT:</w:t>
      </w:r>
    </w:p>
    <w:p w14:paraId="2D3828D0" w14:textId="49BAC70C" w:rsidR="00B13CC1" w:rsidRPr="00B13CC1" w:rsidRDefault="00AF6494" w:rsidP="00B13CC1">
      <w:pPr>
        <w:rPr>
          <w:lang w:eastAsia="en-US"/>
        </w:rPr>
      </w:pPr>
      <w:r w:rsidRPr="00AF6494">
        <w:rPr>
          <w:lang w:eastAsia="en-US"/>
        </w:rPr>
        <w:drawing>
          <wp:inline distT="0" distB="0" distL="0" distR="0" wp14:anchorId="1D7300B6" wp14:editId="7843AEB8">
            <wp:extent cx="5943600" cy="5766435"/>
            <wp:effectExtent l="0" t="0" r="0" b="0"/>
            <wp:docPr id="3045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5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6508" w14:textId="7A23D672" w:rsidR="00B44A25" w:rsidRDefault="00B44A25" w:rsidP="00B44A25">
      <w:pPr>
        <w:pStyle w:val="Heading1"/>
      </w:pPr>
      <w:r w:rsidRPr="00B44A25">
        <w:lastRenderedPageBreak/>
        <w:t>Task 2: [CLO 2]</w:t>
      </w:r>
    </w:p>
    <w:p w14:paraId="64D86A44" w14:textId="2ECD1657" w:rsidR="00B44A25" w:rsidRDefault="00B44A25" w:rsidP="00B44A25">
      <w:pPr>
        <w:pStyle w:val="Heading2"/>
      </w:pPr>
      <w:r>
        <w:t>CODE:</w:t>
      </w:r>
    </w:p>
    <w:p w14:paraId="5919F3E3" w14:textId="671CAA0E" w:rsidR="00AF6494" w:rsidRDefault="00AF6494" w:rsidP="00AF6494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1B4D67E" wp14:editId="5022553B">
                <wp:extent cx="5943600" cy="7313916"/>
                <wp:effectExtent l="0" t="0" r="0" b="1905"/>
                <wp:docPr id="2030670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3139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222D10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3127BD98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iomanip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5CA13095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cstdlib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2ED19F18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ctime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3AD122D4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9FB3F32" w14:textId="166A8060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6B437C7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7ACCCC98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DD1D470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5CF91D9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71AFE68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419ECE0C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6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4537C47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6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1D36213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56621CE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6A2BD0CC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mat1_b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2DF610C8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3EE86FF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unsigned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seed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0BDC346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"Enter Seed (-1 for random):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AF917B8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seed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10FA5AB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0535C77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seed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seed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u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time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seed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90EFA10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E9C1C2F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thresholdValue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5F1E336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sum_elements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BA64191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42E454C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init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mat1</w:t>
                            </w:r>
                          </w:p>
                          <w:p w14:paraId="6E25448E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srand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seed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6C3F486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6887299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BA14114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44A92E0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BF189E4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rand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%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255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C43ED09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sum_elements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44E939D3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425C3F66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67F90D89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88926AC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clamp to 255</w:t>
                            </w:r>
                          </w:p>
                          <w:p w14:paraId="209D6F86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thresholdValue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sum_elements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/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2CC35C1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thresholdValue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%=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255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F37114A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E9F3E76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E2C3B5D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41EE3A6C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B4420B1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2FA70FE0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thresholdValue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718DBAB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mat1_b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FAFFA0C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else</w:t>
                            </w:r>
                          </w:p>
                          <w:p w14:paraId="2D1890C7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mat1_b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276E3C8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460D400E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55F2F1C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F9EE65E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\n\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 1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DF86987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DF567E3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A9F5572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\n\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Binarized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 Matrix 1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D9DB20F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3B568F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mat1_b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5C4B367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6235AF9" w14:textId="77777777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3B568F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CADEFBB" w14:textId="7260E26B" w:rsidR="003B568F" w:rsidRPr="003B568F" w:rsidRDefault="003B568F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3B568F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126683E" w14:textId="3E938352" w:rsidR="00AF6494" w:rsidRPr="003B568F" w:rsidRDefault="00AF6494" w:rsidP="003B568F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B4D67E" id="_x0000_s1029" type="#_x0000_t202" style="width:468pt;height:57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" fillcolor="black [3213]" stroked="f" strokeweight=".5pt">
                <v:textbox>
                  <w:txbxContent>
                    <w:p w14:paraId="63222D10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3127BD98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iomanip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5CA13095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cstdlib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2ED19F18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ctime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3AD122D4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9FB3F32" w14:textId="166A8060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6B437C7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7ACCCC98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1DD1D470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5CF91D9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71AFE68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419ECE0C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6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4537C47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6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1D36213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56621CE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6A2BD0CC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mat1_b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2DF610C8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3EE86FF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unsigned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seed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0BDC346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"Enter Seed (-1 for random):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AF917B8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seed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10FA5AB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0535C77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seed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seed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u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?</w:t>
                      </w:r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time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:</w:t>
                      </w:r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seed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90EFA10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E9C1C2F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thresholdValue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5F1E336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sum_elements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BA64191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42E454C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init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mat1</w:t>
                      </w:r>
                    </w:p>
                    <w:p w14:paraId="6E25448E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srand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seed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6C3F486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6887299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7BA14114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44A92E0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6BF189E4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rand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%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255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C43ED09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sum_elements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44E939D3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425C3F66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67F90D89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88926AC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clamp to 255</w:t>
                      </w:r>
                    </w:p>
                    <w:p w14:paraId="209D6F86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thresholdValue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sum_elements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/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2CC35C1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thresholdValue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%=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255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F37114A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E9F3E76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E2C3B5D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41EE3A6C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B568F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B4420B1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2FA70FE0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thresholdValue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718DBAB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mat1_b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FAFFA0C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else</w:t>
                      </w:r>
                    </w:p>
                    <w:p w14:paraId="2D1890C7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mat1_b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3B568F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276E3C8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460D400E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55F2F1C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F9EE65E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3B568F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\n\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 1</w:t>
                      </w:r>
                      <w:r w:rsidRPr="003B568F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DF86987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DF567E3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A9F5572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3B568F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\n\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Binarized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 Matrix 1</w:t>
                      </w:r>
                      <w:r w:rsidRPr="003B568F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D9DB20F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3B568F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3B568F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mat1_b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5C4B367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6235AF9" w14:textId="77777777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3B568F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3B568F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CADEFBB" w14:textId="7260E26B" w:rsidR="003B568F" w:rsidRPr="003B568F" w:rsidRDefault="003B568F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3B568F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126683E" w14:textId="3E938352" w:rsidR="00AF6494" w:rsidRPr="003B568F" w:rsidRDefault="00AF6494" w:rsidP="003B568F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7E380CF" w14:textId="3AA40E69" w:rsidR="003B568F" w:rsidRPr="00AF6494" w:rsidRDefault="003B568F" w:rsidP="00AF6494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C9A6E3" wp14:editId="486847E1">
                <wp:extent cx="5943600" cy="6400800"/>
                <wp:effectExtent l="0" t="0" r="0" b="0"/>
                <wp:docPr id="696753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400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D80E14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AA1050F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E4BEA96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51736A09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3B7CA8A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bool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negative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CE1DFDB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abs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ignore -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ive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sign</w:t>
                            </w:r>
                          </w:p>
                          <w:p w14:paraId="1055B897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3973F23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number between 0 and 10</w:t>
                            </w:r>
                          </w:p>
                          <w:p w14:paraId="1C5E0A18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&amp;&amp;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EB5EF2B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4A52429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E68DCB6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goto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return_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digit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7E80537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B1CD352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BE39713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this is false when number is less then 0</w:t>
                            </w:r>
                          </w:p>
                          <w:p w14:paraId="1527AD24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while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E29ED82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19896D3E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/=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830B545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FA6F86D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39537B4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E86C084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return_digit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</w:t>
                            </w:r>
                          </w:p>
                          <w:p w14:paraId="729476C5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negative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add one is digit is negative</w:t>
                            </w:r>
                          </w:p>
                          <w:p w14:paraId="449D5635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30105A5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9427557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459C61BF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B5EBFBF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CEEB052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padding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BEEFA88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A0DE47B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calculate spacing</w:t>
                            </w:r>
                          </w:p>
                          <w:p w14:paraId="320341EA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20471D1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F8F4787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6B7CF65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049C4F3B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])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padding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B982F5F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185E3E69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28CEF06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3BAB1D1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use user given option if possible</w:t>
                            </w:r>
                          </w:p>
                          <w:p w14:paraId="4C446356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6A3ADDC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051C60A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5C271D83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63A4070D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"|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6AF6B7F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2BB9E96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2BFA3DA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right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6CFDC759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5ED58369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AE3C4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 |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AE3C4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01F4A81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B7A1E45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AE3C4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6E7E3A7" w14:textId="77777777" w:rsidR="00AE3C43" w:rsidRPr="00AE3C43" w:rsidRDefault="00AE3C43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23D98EF" w14:textId="77777777" w:rsidR="003B568F" w:rsidRPr="00AE3C43" w:rsidRDefault="003B568F" w:rsidP="00AE3C4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C9A6E3" id="_x0000_s1030" type="#_x0000_t202" style="width:468pt;height:7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" fillcolor="black [3213]" stroked="f" strokeweight=".5pt">
                <v:textbox>
                  <w:txbxContent>
                    <w:p w14:paraId="4BD80E14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AA1050F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E4BEA96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51736A09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3B7CA8A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bool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negative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CE1DFDB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abs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r w:rsidRPr="00AE3C4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ignore -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ive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sign</w:t>
                      </w:r>
                    </w:p>
                    <w:p w14:paraId="1055B897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3973F23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number between 0 and 10</w:t>
                      </w:r>
                    </w:p>
                    <w:p w14:paraId="1C5E0A18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&amp;&amp;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EB5EF2B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04A52429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E68DCB6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goto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return_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digit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7E80537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B1CD352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BE39713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this is false when number is less then 0</w:t>
                      </w:r>
                    </w:p>
                    <w:p w14:paraId="1527AD24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while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E29ED82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19896D3E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/=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830B545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FA6F86D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39537B4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E86C084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return_digit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</w:t>
                      </w:r>
                    </w:p>
                    <w:p w14:paraId="729476C5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negative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?</w:t>
                      </w:r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:</w:t>
                      </w:r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r w:rsidRPr="00AE3C4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add one is digit is negative</w:t>
                      </w:r>
                    </w:p>
                    <w:p w14:paraId="449D5635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30105A5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9427557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459C61BF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B5EBFBF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CEEB052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padding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BEEFA88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A0DE47B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calculate spacing</w:t>
                      </w:r>
                    </w:p>
                    <w:p w14:paraId="320341EA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20471D1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3F8F4787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AE3C4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6B7CF65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049C4F3B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])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padding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B982F5F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185E3E69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728CEF06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3BAB1D1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use user given option if possible</w:t>
                      </w:r>
                    </w:p>
                    <w:p w14:paraId="4C446356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6A3ADDC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051C60A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AE3C4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5C271D83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63A4070D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"|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6AF6B7F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AE3C4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2BB9E96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62BFA3DA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right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setw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AE3C4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6CFDC759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5ED58369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AE3C4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AE3C4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 |</w:t>
                      </w:r>
                      <w:r w:rsidRPr="00AE3C4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AE3C4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01F4A81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B7A1E45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AE3C4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6E7E3A7" w14:textId="77777777" w:rsidR="00AE3C43" w:rsidRPr="00AE3C43" w:rsidRDefault="00AE3C43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23D98EF" w14:textId="77777777" w:rsidR="003B568F" w:rsidRPr="00AE3C43" w:rsidRDefault="003B568F" w:rsidP="00AE3C4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49A43B" w14:textId="77777777" w:rsidR="00AE3C43" w:rsidRDefault="00AE3C43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/>
          <w14:ligatures w14:val="standardContextual"/>
        </w:rPr>
      </w:pPr>
      <w:r>
        <w:br w:type="page"/>
      </w:r>
    </w:p>
    <w:p w14:paraId="58CB8A14" w14:textId="45E2364B" w:rsidR="00B44A25" w:rsidRDefault="00B44A25" w:rsidP="00B44A25">
      <w:pPr>
        <w:pStyle w:val="Heading2"/>
      </w:pPr>
      <w:r>
        <w:lastRenderedPageBreak/>
        <w:t>OUTPUT:</w:t>
      </w:r>
    </w:p>
    <w:p w14:paraId="0DA67DBC" w14:textId="47EE0E0B" w:rsidR="000E32AC" w:rsidRPr="000E32AC" w:rsidRDefault="000E32AC" w:rsidP="000E32AC">
      <w:pPr>
        <w:rPr>
          <w:lang w:eastAsia="en-US"/>
        </w:rPr>
      </w:pPr>
      <w:r w:rsidRPr="000E32AC">
        <w:rPr>
          <w:lang w:eastAsia="en-US"/>
        </w:rPr>
        <w:drawing>
          <wp:inline distT="0" distB="0" distL="0" distR="0" wp14:anchorId="6D764CFC" wp14:editId="78336D35">
            <wp:extent cx="5486400" cy="3797300"/>
            <wp:effectExtent l="0" t="0" r="0" b="0"/>
            <wp:docPr id="178732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22097" name=""/>
                    <pic:cNvPicPr/>
                  </pic:nvPicPr>
                  <pic:blipFill rotWithShape="1">
                    <a:blip r:embed="rId10"/>
                    <a:srcRect r="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52652" w:rsidRPr="00452652">
        <w:rPr>
          <w:lang w:eastAsia="en-US"/>
        </w:rPr>
        <w:drawing>
          <wp:inline distT="0" distB="0" distL="0" distR="0" wp14:anchorId="129D9E9B" wp14:editId="3839DD99">
            <wp:extent cx="5486400" cy="3848100"/>
            <wp:effectExtent l="0" t="0" r="0" b="0"/>
            <wp:docPr id="165845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4231" name=""/>
                    <pic:cNvPicPr/>
                  </pic:nvPicPr>
                  <pic:blipFill rotWithShape="1">
                    <a:blip r:embed="rId11"/>
                    <a:srcRect l="-1" r="6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E4669" w14:textId="1CF8D51F" w:rsidR="00B44A25" w:rsidRDefault="00B44A25" w:rsidP="00B44A25">
      <w:pPr>
        <w:pStyle w:val="Heading1"/>
      </w:pPr>
      <w:r w:rsidRPr="00B44A25">
        <w:lastRenderedPageBreak/>
        <w:t>Task 3: [CLO 3]</w:t>
      </w:r>
    </w:p>
    <w:p w14:paraId="37356E48" w14:textId="60BEFE5B" w:rsidR="00B44A25" w:rsidRDefault="00B44A25" w:rsidP="00B44A25">
      <w:pPr>
        <w:pStyle w:val="Heading2"/>
      </w:pPr>
      <w:r>
        <w:t>CODE:</w:t>
      </w:r>
    </w:p>
    <w:p w14:paraId="4237C431" w14:textId="42AC2F68" w:rsidR="00702623" w:rsidRDefault="00702623" w:rsidP="00702623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62A371AF" wp14:editId="2A07824F">
                <wp:extent cx="5943600" cy="7313916"/>
                <wp:effectExtent l="0" t="0" r="0" b="1905"/>
                <wp:docPr id="18834960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3139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FEEF9B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0E835B4B" w14:textId="5BC0BAA0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iomanip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45BAC325" w14:textId="572BCBC2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8DD3F0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12EF575D" w14:textId="5F28B032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2F7408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62294F33" w14:textId="42F07A1D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readMatrix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5D047F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266CDC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3CF0A0A9" w14:textId="2615530B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="00EA3156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6503FAC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adjacency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7FA796E0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B541712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adjacency matrix ("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"x"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):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405E594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readMatrix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adjacency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1454904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A0EE7A8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inDegrees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  <w:proofErr w:type="gramEnd"/>
                          </w:p>
                          <w:p w14:paraId="38DA03A1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outDegrees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  <w:proofErr w:type="gramEnd"/>
                          </w:p>
                          <w:p w14:paraId="1ECA0B09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816200D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compute degrees</w:t>
                            </w:r>
                          </w:p>
                          <w:p w14:paraId="13D86D04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0DAE13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17FE9548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CB1BBB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97ACC58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outDegrees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adjacency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// sum of row = out-degree</w:t>
                            </w:r>
                          </w:p>
                          <w:p w14:paraId="26FE31A6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inDegrees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adjacency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/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>/ sum of column = in-degree</w:t>
                            </w:r>
                          </w:p>
                          <w:p w14:paraId="00C37371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65306A20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D6430AF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7AC6D7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Adjacency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 Matrix: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CF0111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&gt;(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adjacency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0CBCB22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53CD142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934BF3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1797C26C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"Node #"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": out-degree = 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outDegrees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</w:t>
                            </w:r>
                          </w:p>
                          <w:p w14:paraId="340A7A3C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", in-degree = 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inDegrees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10010D6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A92AEB1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844AB0B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D62B0AA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4E206AB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CAA92D2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6CF5FCD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C9B095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2C1846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bool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negative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5022A2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abs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F1905B9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DFD60FA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&amp;&amp;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C7E175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1C5200C8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0F4B786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goto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return_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digit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731525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A31ACF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EC4C716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while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E16648C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C1C0242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number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/=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98F8F0B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36F7681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622271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741F98B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C8C8C8"/>
                                <w:sz w:val="16"/>
                                <w:szCs w:val="16"/>
                                <w:lang w:eastAsia="en-US"/>
                              </w:rPr>
                              <w:t>return_digit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</w:t>
                            </w:r>
                          </w:p>
                          <w:p w14:paraId="590F03B7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digits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negative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00E627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32E53B8A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F29E6B7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2584BC32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034891A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2A7C9A77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padding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93E8FFD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0269EB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4A2FEF0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C1B02B9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3443C4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BC8B3FF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5DAE3FC9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])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padding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0D1EF7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10DD76B7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B1FF7F7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4788786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EF3F82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0830762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DBF0052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37C377C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"|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F6966E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99D004F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5721BB7A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right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44221CEC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6BBC6F4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 |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7053BE6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5ED7C93C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74FE51B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F14FC4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131EDD81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readMatrix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])</w:t>
                            </w:r>
                          </w:p>
                          <w:p w14:paraId="222449B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652C1577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740745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EBBD59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6FEE816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2C1A7E18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F6419FE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while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E45CC64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26BEC4C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value for ["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"][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"]: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F8F3BA9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4F0C5E5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break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13E4B3A4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7CC5F10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"* Invalid input. Please enter an integer.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667C368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clear</w:t>
                            </w:r>
                            <w:proofErr w:type="spellEnd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5C0110C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ignore</w:t>
                            </w:r>
                            <w:proofErr w:type="spellEnd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numeric_limits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streamsize</w:t>
                            </w:r>
                            <w:proofErr w:type="spellEnd"/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&gt;::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),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45ACFE7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6AE6A2E3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7073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D03D3BB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06DE6AC1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DB21BF9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7073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4E7D93A" w14:textId="77777777" w:rsidR="004C7073" w:rsidRPr="004C7073" w:rsidRDefault="004C707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9916907" w14:textId="77777777" w:rsidR="00702623" w:rsidRPr="004C7073" w:rsidRDefault="00702623" w:rsidP="004C707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1"/>
                                <w:szCs w:val="11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A371AF" id="_x0000_s1031" type="#_x0000_t202" style="width:468pt;height:57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" fillcolor="black [3213]" stroked="f" strokeweight=".5pt">
                <v:textbox>
                  <w:txbxContent>
                    <w:p w14:paraId="27FEEF9B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0E835B4B" w14:textId="5BC0BAA0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iomanip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45BAC325" w14:textId="572BCBC2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8DD3F0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12EF575D" w14:textId="5F28B032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2F7408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62294F33" w14:textId="42F07A1D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readMatrix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65D047F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266CDC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3CF0A0A9" w14:textId="2615530B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="00EA3156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6503FAC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adjacency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7FA796E0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B541712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adjacency matrix ("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"x"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):</w:t>
                      </w:r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405E594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readMatrix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adjacency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1454904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A0EE7A8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inDegrees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  <w:proofErr w:type="gramEnd"/>
                    </w:p>
                    <w:p w14:paraId="38DA03A1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outDegrees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  <w:proofErr w:type="gramEnd"/>
                    </w:p>
                    <w:p w14:paraId="1ECA0B09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816200D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compute degrees</w:t>
                      </w:r>
                    </w:p>
                    <w:p w14:paraId="13D86D04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0DAE13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17FE9548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CB1BBB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697ACC58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outDegrees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adjacency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r w:rsidRPr="004C707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// sum of row = out-degree</w:t>
                      </w:r>
                    </w:p>
                    <w:p w14:paraId="26FE31A6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inDegrees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adjacency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r w:rsidRPr="004C707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/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>/ sum of column = in-degree</w:t>
                      </w:r>
                    </w:p>
                    <w:p w14:paraId="00C37371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65306A20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0D6430AF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7AC6D7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Adjacency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 Matrix:</w:t>
                      </w:r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CF0111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&gt;(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adjacency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0CBCB22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53CD142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934BF3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1797C26C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"Node #"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": out-degree = 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outDegrees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</w:t>
                      </w:r>
                    </w:p>
                    <w:p w14:paraId="340A7A3C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 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", in-degree = 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inDegrees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10010D6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4A92AEB1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844AB0B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D62B0AA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4E206AB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CAA92D2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6CF5FCD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C9B095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2C1846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bool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negative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5022A2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abs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F1905B9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DFD60FA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&amp;&amp;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C7E175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1C5200C8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0F4B786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goto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return_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digit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731525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5A31ACF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EC4C716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while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&gt;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E16648C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C1C0242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number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/=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98F8F0B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36F7681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7622271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741F98B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C8C8C8"/>
                          <w:sz w:val="16"/>
                          <w:szCs w:val="16"/>
                          <w:lang w:eastAsia="en-US"/>
                        </w:rPr>
                        <w:t>return_digit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</w:t>
                      </w:r>
                    </w:p>
                    <w:p w14:paraId="590F03B7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digits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negative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?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: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00E627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32E53B8A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F29E6B7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2584BC32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034891A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2A7C9A77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padding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93E8FFD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0269EB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4A2FEF0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C1B02B9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3443C4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BC8B3FF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5DAE3FC9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])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padding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0D1EF7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10DD76B7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B1FF7F7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4788786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EF3F82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0830762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DBF0052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237C377C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"|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F6966E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99D004F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5721BB7A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right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setw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44221CEC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6BBC6F4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 |</w:t>
                      </w:r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7053BE6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5ED7C93C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74FE51B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F14FC4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131EDD81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readMatrix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])</w:t>
                      </w:r>
                    </w:p>
                    <w:p w14:paraId="222449B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652C1577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740745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2EBBD59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6FEE816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2C1A7E18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F6419FE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while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4C7073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E45CC64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{</w:t>
                      </w:r>
                    </w:p>
                    <w:p w14:paraId="26BEC4C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value for ["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"][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"]: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F8F3BA9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4F0C5E5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break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13E4B3A4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7CC5F10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"* Invalid input. Please enter an integer.</w:t>
                      </w:r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667C368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clear</w:t>
                      </w:r>
                      <w:proofErr w:type="spellEnd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5C0110C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ignore</w:t>
                      </w:r>
                      <w:proofErr w:type="spellEnd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numeric_limits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streamsize</w:t>
                      </w:r>
                      <w:proofErr w:type="spellEnd"/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&gt;::</w:t>
                      </w:r>
                      <w:r w:rsidRPr="004C7073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), 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</w:t>
                      </w:r>
                      <w:r w:rsidRPr="004C7073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r w:rsidRPr="004C7073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45ACFE7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}</w:t>
                      </w:r>
                    </w:p>
                    <w:p w14:paraId="6AE6A2E3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4C7073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7073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D03D3BB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06DE6AC1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DB21BF9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7073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4E7D93A" w14:textId="77777777" w:rsidR="004C7073" w:rsidRPr="004C7073" w:rsidRDefault="004C707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9916907" w14:textId="77777777" w:rsidR="00702623" w:rsidRPr="004C7073" w:rsidRDefault="00702623" w:rsidP="004C707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1"/>
                          <w:szCs w:val="11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860B7C" w14:textId="5D09815C" w:rsidR="004C7073" w:rsidRPr="00702623" w:rsidRDefault="004C7073" w:rsidP="00702623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0B486DB" wp14:editId="1EC36324">
                <wp:extent cx="5943600" cy="5943600"/>
                <wp:effectExtent l="0" t="0" r="0" b="0"/>
                <wp:docPr id="1378181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943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52D549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73CD1A46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printMatrix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],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E75D795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29DC350A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padding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7FEB862A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986E8AE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7991296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66AC0E2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8768761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6344F94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7FDDDB92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numDigits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])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padding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D3D6513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375B7F77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4C35D1EB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7C30E78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spacing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10EF33A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595C58C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DC85EA7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AE421DB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"|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CF3ABB1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B0E9D0A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4AAB4626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right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setw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max_spacing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];</w:t>
                            </w:r>
                            <w:proofErr w:type="gramEnd"/>
                          </w:p>
                          <w:p w14:paraId="27AEFE84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F66D834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 |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7814352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5006101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1A963064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ECB3BAE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template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&lt;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</w:t>
                            </w:r>
                          </w:p>
                          <w:p w14:paraId="25BD4367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readMatrix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])</w:t>
                            </w:r>
                          </w:p>
                          <w:p w14:paraId="68CF7AF1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7AAC560D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06E1D25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5B60E7FC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for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++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FB09CB1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25780C97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0987D1FA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while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3A8F247C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{</w:t>
                            </w:r>
                          </w:p>
                          <w:p w14:paraId="20777986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"Enter value for ["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"][</w:t>
                            </w:r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"]: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27DC04E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&gt;&gt;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D4733C5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   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break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3F99F8B0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0E655E7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"* Invalid input. Please enter an integer.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6F7A29D9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clear</w:t>
                            </w:r>
                            <w:proofErr w:type="spellEnd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3CA46D1B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   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cin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ignore</w:t>
                            </w:r>
                            <w:proofErr w:type="spellEnd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numeric_limits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&lt;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streamsize</w:t>
                            </w:r>
                            <w:proofErr w:type="spellEnd"/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&gt;::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max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),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AFA87A4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}</w:t>
                            </w:r>
                          </w:p>
                          <w:p w14:paraId="48326875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   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matrix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][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j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883917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value</w:t>
                            </w: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50DE2E17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69AFD2C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32EF7280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83917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27087989" w14:textId="77777777" w:rsidR="00883917" w:rsidRPr="00883917" w:rsidRDefault="00883917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188125D8" w14:textId="77777777" w:rsidR="004C7073" w:rsidRPr="00883917" w:rsidRDefault="004C7073" w:rsidP="00883917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0"/>
                                <w:szCs w:val="10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B486DB" id="_x0000_s1032" type="#_x0000_t202" style="width:468pt;height:4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" fillcolor="black [3213]" stroked="f" strokeweight=".5pt">
                <v:textbox>
                  <w:txbxContent>
                    <w:p w14:paraId="3B52D549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73CD1A46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printMatrix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], </w:t>
                      </w: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E75D795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29DC350A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padding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7FEB862A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986E8AE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7991296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66AC0E2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28768761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6344F94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7FDDDB92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numDigits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])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padding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7D3D6513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375B7F77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4C35D1EB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7C30E78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spacing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10EF33A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595C58C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DC85EA7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3AE421DB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"|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CF3ABB1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B0E9D0A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4AAB4626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right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setw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max_spacing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];</w:t>
                      </w:r>
                      <w:proofErr w:type="gramEnd"/>
                    </w:p>
                    <w:p w14:paraId="27AEFE84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7F66D834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 |</w:t>
                      </w:r>
                      <w:r w:rsidRPr="00883917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7814352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25006101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1A963064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ECB3BAE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template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&lt;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</w:t>
                      </w:r>
                    </w:p>
                    <w:p w14:paraId="25BD4367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readMatrix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])</w:t>
                      </w:r>
                    </w:p>
                    <w:p w14:paraId="68CF7AF1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7AAC560D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06E1D25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5B60E7FC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for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size_t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;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++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FB09CB1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{</w:t>
                      </w:r>
                    </w:p>
                    <w:p w14:paraId="25780C97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0987D1FA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while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883917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3A8F247C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{</w:t>
                      </w:r>
                    </w:p>
                    <w:p w14:paraId="20777986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"Enter value for ["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"][</w:t>
                      </w:r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"]: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27DC04E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&gt;&gt;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D4733C5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   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break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3F99F8B0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0E655E7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"* Invalid input. Please enter an integer.</w:t>
                      </w:r>
                      <w:r w:rsidRPr="00883917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6F7A29D9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clear</w:t>
                      </w:r>
                      <w:proofErr w:type="spellEnd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3CA46D1B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   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cin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.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ignore</w:t>
                      </w:r>
                      <w:proofErr w:type="spellEnd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numeric_limits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&lt;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streamsize</w:t>
                      </w:r>
                      <w:proofErr w:type="spellEnd"/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&gt;::</w:t>
                      </w:r>
                      <w:r w:rsidRPr="00883917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max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), </w:t>
                      </w:r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</w:t>
                      </w:r>
                      <w:r w:rsidRPr="00883917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r w:rsidRPr="00883917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AFA87A4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}</w:t>
                      </w:r>
                    </w:p>
                    <w:p w14:paraId="48326875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    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matrix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spell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i</w:t>
                      </w:r>
                      <w:proofErr w:type="spellEnd"/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][</w:t>
                      </w:r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j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83917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883917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value</w:t>
                      </w: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50DE2E17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}</w:t>
                      </w:r>
                    </w:p>
                    <w:p w14:paraId="769AFD2C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32EF7280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83917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27087989" w14:textId="77777777" w:rsidR="00883917" w:rsidRPr="00883917" w:rsidRDefault="00883917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188125D8" w14:textId="77777777" w:rsidR="004C7073" w:rsidRPr="00883917" w:rsidRDefault="004C7073" w:rsidP="00883917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0"/>
                          <w:szCs w:val="10"/>
                          <w:lang w:eastAsia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8342C4" w14:textId="12E755D9" w:rsidR="00B44A25" w:rsidRDefault="00B44A25" w:rsidP="00B44A25">
      <w:pPr>
        <w:pStyle w:val="Heading2"/>
      </w:pPr>
      <w:r>
        <w:lastRenderedPageBreak/>
        <w:t>OUTPUT:</w:t>
      </w:r>
    </w:p>
    <w:p w14:paraId="53BA4A71" w14:textId="1C9685EA" w:rsidR="007D70CA" w:rsidRPr="007D70CA" w:rsidRDefault="007D70CA" w:rsidP="007D70CA">
      <w:pPr>
        <w:rPr>
          <w:lang w:eastAsia="en-US"/>
        </w:rPr>
      </w:pPr>
      <w:r w:rsidRPr="007D70CA">
        <w:rPr>
          <w:lang w:eastAsia="en-US"/>
        </w:rPr>
        <w:drawing>
          <wp:inline distT="0" distB="0" distL="0" distR="0" wp14:anchorId="559C2D3C" wp14:editId="63803EB8">
            <wp:extent cx="5359400" cy="7226300"/>
            <wp:effectExtent l="0" t="0" r="0" b="0"/>
            <wp:docPr id="17011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81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0CA" w:rsidRPr="007D70CA" w:rsidSect="00226A0D"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C4E00" w14:textId="77777777" w:rsidR="00B44A25" w:rsidRDefault="00B44A25" w:rsidP="00D47962">
      <w:pPr>
        <w:spacing w:after="0" w:line="240" w:lineRule="auto"/>
      </w:pPr>
      <w:r>
        <w:separator/>
      </w:r>
    </w:p>
  </w:endnote>
  <w:endnote w:type="continuationSeparator" w:id="0">
    <w:p w14:paraId="38204D85" w14:textId="77777777" w:rsidR="00B44A25" w:rsidRDefault="00B44A25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ED1ABA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F2723C5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6EAF678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EFE27F7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3C2B2" w14:textId="77777777" w:rsidR="00B44A25" w:rsidRDefault="00B44A25" w:rsidP="00D47962">
      <w:pPr>
        <w:spacing w:after="0" w:line="240" w:lineRule="auto"/>
      </w:pPr>
      <w:r>
        <w:separator/>
      </w:r>
    </w:p>
  </w:footnote>
  <w:footnote w:type="continuationSeparator" w:id="0">
    <w:p w14:paraId="204DA337" w14:textId="77777777" w:rsidR="00B44A25" w:rsidRDefault="00B44A25" w:rsidP="00D479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25"/>
    <w:rsid w:val="00042D0E"/>
    <w:rsid w:val="00083135"/>
    <w:rsid w:val="000A0D91"/>
    <w:rsid w:val="000E32AC"/>
    <w:rsid w:val="00127B6E"/>
    <w:rsid w:val="0017103D"/>
    <w:rsid w:val="00223231"/>
    <w:rsid w:val="00226A0D"/>
    <w:rsid w:val="00277A09"/>
    <w:rsid w:val="00336248"/>
    <w:rsid w:val="003B568F"/>
    <w:rsid w:val="00452652"/>
    <w:rsid w:val="00490D9D"/>
    <w:rsid w:val="004C7073"/>
    <w:rsid w:val="004F4458"/>
    <w:rsid w:val="00587D7A"/>
    <w:rsid w:val="005C7E4D"/>
    <w:rsid w:val="00702623"/>
    <w:rsid w:val="007D70CA"/>
    <w:rsid w:val="00883917"/>
    <w:rsid w:val="008C1E79"/>
    <w:rsid w:val="00912B81"/>
    <w:rsid w:val="00AE3C43"/>
    <w:rsid w:val="00AF6494"/>
    <w:rsid w:val="00B13CC1"/>
    <w:rsid w:val="00B44A25"/>
    <w:rsid w:val="00D1336D"/>
    <w:rsid w:val="00D47962"/>
    <w:rsid w:val="00EA3156"/>
    <w:rsid w:val="00F2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3A7C2"/>
  <w15:chartTrackingRefBased/>
  <w15:docId w15:val="{7BF276F8-C38B-3F40-A34B-AD4D7F8F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mujtaba25/CS-110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template_a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template_a1.dotx</Template>
  <TotalTime>15</TotalTime>
  <Pages>11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20</cp:revision>
  <dcterms:created xsi:type="dcterms:W3CDTF">2025-11-24T18:34:00Z</dcterms:created>
  <dcterms:modified xsi:type="dcterms:W3CDTF">2025-11-24T18:53:00Z</dcterms:modified>
</cp:coreProperties>
</file>