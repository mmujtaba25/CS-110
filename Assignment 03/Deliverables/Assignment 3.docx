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5F01F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6BBDB93C" wp14:editId="6878358B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AB6F" w14:textId="77777777" w:rsidR="00D47962" w:rsidRDefault="00D47962" w:rsidP="00D47962">
      <w:pPr>
        <w:jc w:val="center"/>
      </w:pPr>
    </w:p>
    <w:p w14:paraId="62E27074" w14:textId="376791E2" w:rsidR="00D47962" w:rsidRDefault="0093790C" w:rsidP="00D47962">
      <w:pPr>
        <w:pStyle w:val="Title"/>
        <w:jc w:val="center"/>
      </w:pPr>
      <w:r>
        <w:t>Assignment 3</w:t>
      </w:r>
    </w:p>
    <w:p w14:paraId="2400F5A6" w14:textId="0C7C695A" w:rsidR="00D47962" w:rsidRDefault="0093790C" w:rsidP="00D47962">
      <w:pPr>
        <w:pStyle w:val="Subtitle"/>
        <w:jc w:val="center"/>
      </w:pPr>
      <w:r>
        <w:rPr>
          <w:b/>
          <w:bCs/>
        </w:rPr>
        <w:t>Tower Of Hanoi</w:t>
      </w:r>
    </w:p>
    <w:p w14:paraId="3956017C" w14:textId="77777777" w:rsidR="0093790C" w:rsidRDefault="0093790C" w:rsidP="0093790C"/>
    <w:p w14:paraId="6148BF9C" w14:textId="554ACB7A" w:rsidR="0093790C" w:rsidRDefault="00BB4793" w:rsidP="00D47962">
      <w:pPr>
        <w:jc w:val="center"/>
      </w:pPr>
      <w:hyperlink r:id="rId9" w:history="1">
        <w:r w:rsidRPr="00723734">
          <w:rPr>
            <w:rStyle w:val="Hyperlink"/>
          </w:rPr>
          <w:t>https://github.com/mmujtaba25/</w:t>
        </w:r>
        <w:r w:rsidRPr="00723734">
          <w:rPr>
            <w:rStyle w:val="Hyperlink"/>
          </w:rPr>
          <w:t>CS</w:t>
        </w:r>
        <w:r w:rsidRPr="00723734">
          <w:rPr>
            <w:rStyle w:val="Hyperlink"/>
          </w:rPr>
          <w:t>-110</w:t>
        </w:r>
      </w:hyperlink>
      <w:r w:rsidR="0093790C">
        <w:t xml:space="preserve"> </w:t>
      </w:r>
    </w:p>
    <w:p w14:paraId="51867FD8" w14:textId="77777777" w:rsidR="00D47962" w:rsidRDefault="00D47962" w:rsidP="00D47962">
      <w:pPr>
        <w:jc w:val="center"/>
      </w:pPr>
    </w:p>
    <w:p w14:paraId="2FE359A9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3FF37A37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7AA4774E" w14:textId="77777777" w:rsidR="00D47962" w:rsidRDefault="00D47962" w:rsidP="00D47962">
      <w:pPr>
        <w:jc w:val="center"/>
      </w:pPr>
      <w:hyperlink r:id="rId10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1281D7AF" w14:textId="77777777" w:rsidR="00D47962" w:rsidRDefault="00D47962" w:rsidP="00D47962">
      <w:pPr>
        <w:jc w:val="center"/>
      </w:pPr>
    </w:p>
    <w:p w14:paraId="1A3C2114" w14:textId="77777777" w:rsidR="00D47962" w:rsidRDefault="00D47962" w:rsidP="00D47962">
      <w:pPr>
        <w:pStyle w:val="Subtitle"/>
        <w:jc w:val="center"/>
      </w:pPr>
    </w:p>
    <w:p w14:paraId="0FCDC134" w14:textId="77777777" w:rsidR="00D47962" w:rsidRDefault="00D47962" w:rsidP="00D47962">
      <w:pPr>
        <w:pStyle w:val="Subtitle"/>
        <w:jc w:val="center"/>
      </w:pPr>
    </w:p>
    <w:p w14:paraId="63799F8F" w14:textId="77777777" w:rsidR="00D47962" w:rsidRDefault="00D47962" w:rsidP="00D47962">
      <w:pPr>
        <w:jc w:val="center"/>
      </w:pPr>
    </w:p>
    <w:p w14:paraId="188D198F" w14:textId="77777777" w:rsidR="00D47962" w:rsidRDefault="00D47962" w:rsidP="0093790C"/>
    <w:p w14:paraId="781A3FCA" w14:textId="77777777" w:rsidR="00D47962" w:rsidRDefault="00D47962" w:rsidP="00D47962">
      <w:pPr>
        <w:jc w:val="center"/>
      </w:pPr>
    </w:p>
    <w:p w14:paraId="220E151B" w14:textId="77777777" w:rsidR="00336248" w:rsidRDefault="00336248" w:rsidP="00D47962">
      <w:pPr>
        <w:jc w:val="center"/>
      </w:pPr>
    </w:p>
    <w:p w14:paraId="114C75DE" w14:textId="77777777" w:rsidR="00336248" w:rsidRDefault="00336248" w:rsidP="00D47962">
      <w:pPr>
        <w:jc w:val="center"/>
      </w:pPr>
    </w:p>
    <w:p w14:paraId="3D527CF2" w14:textId="77777777" w:rsidR="00336248" w:rsidRDefault="00336248" w:rsidP="00D47962">
      <w:pPr>
        <w:jc w:val="center"/>
      </w:pPr>
    </w:p>
    <w:p w14:paraId="20902BB4" w14:textId="77777777" w:rsidR="00D47962" w:rsidRDefault="00D47962" w:rsidP="00D47962">
      <w:pPr>
        <w:jc w:val="center"/>
      </w:pPr>
    </w:p>
    <w:p w14:paraId="55E95F6C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129772A5" w14:textId="77777777" w:rsidR="00394419" w:rsidRPr="00394419" w:rsidRDefault="00D47962" w:rsidP="00394419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sdt>
      <w:sdtPr>
        <w:id w:val="-773690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ja-JP"/>
        </w:rPr>
      </w:sdtEndPr>
      <w:sdtContent>
        <w:p w14:paraId="5715EE1F" w14:textId="026F2A30" w:rsidR="00394419" w:rsidRDefault="00394419">
          <w:pPr>
            <w:pStyle w:val="TOCHeading"/>
          </w:pPr>
          <w:r>
            <w:t>Table of Contents</w:t>
          </w:r>
        </w:p>
        <w:p w14:paraId="16D09D87" w14:textId="064137C6" w:rsidR="00E0621C" w:rsidRDefault="00394419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6036992" w:history="1">
            <w:r w:rsidR="00E0621C" w:rsidRPr="00665670">
              <w:rPr>
                <w:rStyle w:val="Hyperlink"/>
                <w:noProof/>
              </w:rPr>
              <w:t>Overview of requirements</w:t>
            </w:r>
            <w:r w:rsidR="00E0621C">
              <w:rPr>
                <w:noProof/>
                <w:webHidden/>
              </w:rPr>
              <w:tab/>
            </w:r>
            <w:r w:rsidR="00E0621C">
              <w:rPr>
                <w:noProof/>
                <w:webHidden/>
              </w:rPr>
              <w:fldChar w:fldCharType="begin"/>
            </w:r>
            <w:r w:rsidR="00E0621C">
              <w:rPr>
                <w:noProof/>
                <w:webHidden/>
              </w:rPr>
              <w:instrText xml:space="preserve"> PAGEREF _Toc216036992 \h </w:instrText>
            </w:r>
            <w:r w:rsidR="00E0621C">
              <w:rPr>
                <w:noProof/>
                <w:webHidden/>
              </w:rPr>
            </w:r>
            <w:r w:rsidR="00E0621C">
              <w:rPr>
                <w:noProof/>
                <w:webHidden/>
              </w:rPr>
              <w:fldChar w:fldCharType="separate"/>
            </w:r>
            <w:r w:rsidR="00E0621C">
              <w:rPr>
                <w:noProof/>
                <w:webHidden/>
              </w:rPr>
              <w:t>3</w:t>
            </w:r>
            <w:r w:rsidR="00E0621C">
              <w:rPr>
                <w:noProof/>
                <w:webHidden/>
              </w:rPr>
              <w:fldChar w:fldCharType="end"/>
            </w:r>
          </w:hyperlink>
        </w:p>
        <w:p w14:paraId="5C37FCD6" w14:textId="58BB185C" w:rsidR="00E0621C" w:rsidRDefault="00E0621C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036993" w:history="1">
            <w:r w:rsidRPr="00665670">
              <w:rPr>
                <w:rStyle w:val="Hyperlink"/>
                <w:noProof/>
              </w:rPr>
              <w:t>Source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B91CE" w14:textId="1F625F2C" w:rsidR="00E0621C" w:rsidRDefault="00E0621C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036994" w:history="1">
            <w:r w:rsidRPr="00665670">
              <w:rPr>
                <w:rStyle w:val="Hyperlink"/>
                <w:noProof/>
              </w:rPr>
              <w:t>Trace: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57389" w14:textId="76EC90A5" w:rsidR="00E0621C" w:rsidRDefault="00E0621C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hyperlink w:anchor="_Toc216036995" w:history="1">
            <w:r w:rsidRPr="00665670">
              <w:rPr>
                <w:rStyle w:val="Hyperlink"/>
                <w:noProof/>
              </w:rPr>
              <w:t>Screenshots of program output: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E3799" w14:textId="04A43F52" w:rsidR="00E0621C" w:rsidRDefault="00E0621C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hyperlink w:anchor="_Toc216036996" w:history="1">
            <w:r w:rsidRPr="00665670">
              <w:rPr>
                <w:rStyle w:val="Hyperlink"/>
                <w:noProof/>
              </w:rPr>
              <w:t>Trace document (Annex-I):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7A07A" w14:textId="0FB033B5" w:rsidR="00E0621C" w:rsidRDefault="00E0621C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036997" w:history="1">
            <w:r w:rsidRPr="00665670">
              <w:rPr>
                <w:rStyle w:val="Hyperlink"/>
                <w:noProof/>
              </w:rPr>
              <w:t>Function Calls for N disks (</w:t>
            </w:r>
            <m:oMath>
              <m:r>
                <m:rPr>
                  <m:nor/>
                </m:rPr>
                <w:rPr>
                  <w:rStyle w:val="Hyperlink"/>
                  <w:noProof/>
                </w:rPr>
                <m:t>2</m:t>
              </m:r>
              <m:r>
                <m:rPr>
                  <m:nor/>
                </m:rPr>
                <w:rPr>
                  <w:rStyle w:val="Hyperlink"/>
                  <w:noProof/>
                </w:rPr>
                <m:t>N</m:t>
              </m:r>
              <m:r>
                <m:rPr>
                  <m:sty m:val="bi"/>
                </m:rPr>
                <w:rPr>
                  <w:rStyle w:val="Hyperlink"/>
                  <w:rFonts w:ascii="Cambria Math" w:hAnsi="Cambria Math"/>
                  <w:noProof/>
                </w:rPr>
                <m:t xml:space="preserve"> </m:t>
              </m:r>
              <m:r>
                <m:rPr>
                  <m:nor/>
                </m:rPr>
                <w:rPr>
                  <w:rStyle w:val="Hyperlink"/>
                  <w:noProof/>
                </w:rPr>
                <m:t>- 1</m:t>
              </m:r>
            </m:oMath>
            <w:r w:rsidRPr="00665670">
              <w:rPr>
                <w:rStyle w:val="Hyperlink"/>
                <w:noProof/>
              </w:rPr>
              <w:t xml:space="preserve"> calls):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4557D" w14:textId="5811C1C2" w:rsidR="00E0621C" w:rsidRDefault="00E0621C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036998" w:history="1">
            <w:r w:rsidRPr="00665670">
              <w:rPr>
                <w:rStyle w:val="Hyperlink"/>
                <w:noProof/>
              </w:rPr>
              <w:t>Function Calls for 3 disks (7 calls):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08F46" w14:textId="72677E7E" w:rsidR="00E0621C" w:rsidRDefault="00E0621C">
          <w:pPr>
            <w:pStyle w:val="TOC2"/>
            <w:tabs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16036999" w:history="1">
            <w:r w:rsidRPr="00665670">
              <w:rPr>
                <w:rStyle w:val="Hyperlink"/>
                <w:noProof/>
              </w:rPr>
              <w:t>Function Calls for 5 disks (31 calls):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_Toc216036999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55BCE" w14:textId="6C640B5C" w:rsidR="00E0621C" w:rsidRDefault="00E0621C">
          <w:pPr>
            <w:pStyle w:val="TOC1"/>
            <w:tabs>
              <w:tab w:val="right" w:leader="dot" w:pos="9350"/>
            </w:tabs>
            <w:rPr>
              <w:b w:val="0"/>
              <w:bCs w:val="0"/>
              <w:i w:val="0"/>
              <w:iCs w:val="0"/>
              <w:noProof/>
              <w:kern w:val="2"/>
              <w:lang w:eastAsia="en-US"/>
              <w14:ligatures w14:val="standardContextual"/>
            </w:rPr>
          </w:pPr>
          <w:hyperlink w:anchor="_Toc216037000" w:history="1">
            <w:r w:rsidRPr="00665670">
              <w:rPr>
                <w:rStyle w:val="Hyperlink"/>
                <w:noProof/>
              </w:rPr>
              <w:t>Source code (Annex-II):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_Toc216037000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BAFC2" w14:textId="7E5FAC79" w:rsidR="00394419" w:rsidRPr="00394419" w:rsidRDefault="00394419" w:rsidP="00394419">
          <w:r>
            <w:rPr>
              <w:b/>
              <w:bCs/>
              <w:noProof/>
            </w:rPr>
            <w:fldChar w:fldCharType="end"/>
          </w:r>
        </w:p>
      </w:sdtContent>
    </w:sdt>
    <w:p w14:paraId="75C4FEE2" w14:textId="77777777" w:rsidR="00394419" w:rsidRDefault="00394419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595C7BF6" w14:textId="13A32B68" w:rsidR="007D632E" w:rsidRDefault="007D632E" w:rsidP="004607D5">
      <w:pPr>
        <w:pStyle w:val="Heading1"/>
      </w:pPr>
      <w:bookmarkStart w:id="0" w:name="_Toc216036992"/>
      <w:r>
        <w:t>Overview of requirements</w:t>
      </w:r>
      <w:bookmarkEnd w:id="0"/>
      <w:r>
        <w:t xml:space="preserve"> </w:t>
      </w:r>
    </w:p>
    <w:p w14:paraId="3CA32203" w14:textId="21F17B70" w:rsidR="004C5FF4" w:rsidRPr="004C5FF4" w:rsidRDefault="004C5FF4" w:rsidP="004C5FF4">
      <w:pPr>
        <w:pStyle w:val="Heading2"/>
      </w:pPr>
      <w:bookmarkStart w:id="1" w:name="_Toc216036993"/>
      <w:r>
        <w:t>Source Code:</w:t>
      </w:r>
      <w:bookmarkEnd w:id="1"/>
    </w:p>
    <w:p w14:paraId="4240AE1D" w14:textId="7B8FD6E2" w:rsidR="004607D5" w:rsidRDefault="004607D5" w:rsidP="004C5FF4">
      <w:pPr>
        <w:ind w:firstLine="720"/>
        <w:rPr>
          <w:lang w:eastAsia="en-US"/>
        </w:rPr>
      </w:pPr>
      <w:r>
        <w:rPr>
          <w:lang w:eastAsia="en-US"/>
        </w:rPr>
        <w:t>A working example of Tower of Hanoi</w:t>
      </w:r>
      <w:r w:rsidR="00657A19">
        <w:rPr>
          <w:lang w:eastAsia="en-US"/>
        </w:rPr>
        <w:t xml:space="preserve">, </w:t>
      </w:r>
      <w:r w:rsidR="007064FC">
        <w:rPr>
          <w:lang w:eastAsia="en-US"/>
        </w:rPr>
        <w:t xml:space="preserve">that prints the </w:t>
      </w:r>
      <w:r w:rsidR="009813C1">
        <w:rPr>
          <w:lang w:eastAsia="en-US"/>
        </w:rPr>
        <w:t>move sequence</w:t>
      </w:r>
      <w:r w:rsidR="007064FC">
        <w:rPr>
          <w:lang w:eastAsia="en-US"/>
        </w:rPr>
        <w:t xml:space="preserve"> to solve the </w:t>
      </w:r>
      <w:r w:rsidR="00657A19">
        <w:rPr>
          <w:lang w:eastAsia="en-US"/>
        </w:rPr>
        <w:t>gam</w:t>
      </w:r>
      <w:r w:rsidR="009813C1">
        <w:rPr>
          <w:lang w:eastAsia="en-US"/>
        </w:rPr>
        <w:t>e</w:t>
      </w:r>
      <w:r w:rsidR="00555600">
        <w:rPr>
          <w:lang w:eastAsia="en-US"/>
        </w:rPr>
        <w:t>.</w:t>
      </w:r>
      <w:r w:rsidR="00B1741F">
        <w:rPr>
          <w:lang w:eastAsia="en-US"/>
        </w:rPr>
        <w:t xml:space="preserve"> The program should work for </w:t>
      </w:r>
      <w:r w:rsidR="00B1741F" w:rsidRPr="00B1741F">
        <w:rPr>
          <w:b/>
          <w:bCs/>
          <w:lang w:eastAsia="en-US"/>
        </w:rPr>
        <w:t>5</w:t>
      </w:r>
      <w:r w:rsidR="00B1741F">
        <w:rPr>
          <w:lang w:eastAsia="en-US"/>
        </w:rPr>
        <w:t xml:space="preserve"> disks.</w:t>
      </w:r>
      <w:r w:rsidR="009813C1">
        <w:rPr>
          <w:lang w:eastAsia="en-US"/>
        </w:rPr>
        <w:t xml:space="preserve"> The program should be done </w:t>
      </w:r>
      <w:r w:rsidR="009813C1" w:rsidRPr="009813C1">
        <w:rPr>
          <w:b/>
          <w:bCs/>
          <w:lang w:eastAsia="en-US"/>
        </w:rPr>
        <w:t>recursively</w:t>
      </w:r>
      <w:r w:rsidR="009813C1">
        <w:rPr>
          <w:lang w:eastAsia="en-US"/>
        </w:rPr>
        <w:t>.</w:t>
      </w:r>
    </w:p>
    <w:p w14:paraId="583658F2" w14:textId="11E2DA75" w:rsidR="004C5FF4" w:rsidRPr="00394419" w:rsidRDefault="007064FC" w:rsidP="00394419">
      <w:pPr>
        <w:rPr>
          <w:b/>
          <w:bCs/>
        </w:rPr>
      </w:pPr>
      <w:r w:rsidRPr="00394419">
        <w:rPr>
          <w:b/>
          <w:bCs/>
        </w:rPr>
        <w:t>Source Code Requirements:</w:t>
      </w:r>
    </w:p>
    <w:p w14:paraId="67D7D512" w14:textId="2C843CEC" w:rsidR="00B1741F" w:rsidRPr="00B1741F" w:rsidRDefault="00B1741F" w:rsidP="00394419">
      <w:pPr>
        <w:pStyle w:val="ListParagraph"/>
        <w:numPr>
          <w:ilvl w:val="0"/>
          <w:numId w:val="3"/>
        </w:numPr>
      </w:pPr>
      <w:r>
        <w:t>Implementation of Function:</w:t>
      </w:r>
    </w:p>
    <w:p w14:paraId="0DDDC7B2" w14:textId="25EFA646" w:rsidR="004C5FF4" w:rsidRPr="004C5FF4" w:rsidRDefault="00747C59" w:rsidP="00E67D8C">
      <w:pPr>
        <w:spacing w:after="0"/>
      </w:pPr>
      <w:r>
        <w:rPr>
          <w:noProof/>
        </w:rPr>
        <mc:AlternateContent>
          <mc:Choice Requires="wps">
            <w:drawing>
              <wp:inline distT="0" distB="0" distL="0" distR="0" wp14:anchorId="75CA942F" wp14:editId="52E97300">
                <wp:extent cx="5943600" cy="277170"/>
                <wp:effectExtent l="0" t="0" r="0" b="2540"/>
                <wp:docPr id="18199222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771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231B27F" w14:textId="77777777" w:rsidR="00747C59" w:rsidRPr="00747C59" w:rsidRDefault="00747C59" w:rsidP="00413A0C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</w:pPr>
                            <w:r w:rsidRPr="00747C59">
                              <w:rPr>
                                <w:rFonts w:ascii="Menlo" w:eastAsia="Times New Roman" w:hAnsi="Menlo" w:cs="Menlo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void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47C59">
                              <w:rPr>
                                <w:rFonts w:ascii="Menlo" w:eastAsia="Times New Roman" w:hAnsi="Menlo" w:cs="Menlo"/>
                                <w:color w:val="DCDCAA"/>
                                <w:sz w:val="20"/>
                                <w:szCs w:val="20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747C59">
                              <w:rPr>
                                <w:rFonts w:ascii="Menlo" w:eastAsia="Times New Roman" w:hAnsi="Menlo" w:cs="Menlo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int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9CDCFE"/>
                                <w:sz w:val="20"/>
                                <w:szCs w:val="20"/>
                                <w:lang w:eastAsia="en-US"/>
                              </w:rPr>
                              <w:t>n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char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9CDCFE"/>
                                <w:sz w:val="20"/>
                                <w:szCs w:val="20"/>
                                <w:lang w:eastAsia="en-US"/>
                              </w:rPr>
                              <w:t>from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char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9CDCFE"/>
                                <w:sz w:val="20"/>
                                <w:szCs w:val="20"/>
                                <w:lang w:eastAsia="en-US"/>
                              </w:rPr>
                              <w:t>to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,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569CD6"/>
                                <w:sz w:val="20"/>
                                <w:szCs w:val="20"/>
                                <w:lang w:eastAsia="en-US"/>
                              </w:rPr>
                              <w:t>char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 xml:space="preserve"> </w:t>
                            </w:r>
                            <w:r w:rsidRPr="00747C59">
                              <w:rPr>
                                <w:rFonts w:ascii="Menlo" w:eastAsia="Times New Roman" w:hAnsi="Menlo" w:cs="Menlo"/>
                                <w:color w:val="9CDCFE"/>
                                <w:sz w:val="20"/>
                                <w:szCs w:val="20"/>
                                <w:lang w:eastAsia="en-US"/>
                              </w:rPr>
                              <w:t>aux</w:t>
                            </w:r>
                            <w:proofErr w:type="gramStart"/>
                            <w:r w:rsidRPr="00747C59">
                              <w:rPr>
                                <w:rFonts w:ascii="Menlo" w:eastAsia="Times New Roman" w:hAnsi="Menlo" w:cs="Menlo"/>
                                <w:color w:val="CCCCCC"/>
                                <w:sz w:val="20"/>
                                <w:szCs w:val="20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7997A26" w14:textId="77777777" w:rsidR="00747C59" w:rsidRPr="00747C59" w:rsidRDefault="00747C59" w:rsidP="00413A0C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5CA942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" fillcolor="black [3213]" stroked="f" strokeweight=".5pt">
                <v:textbox>
                  <w:txbxContent>
                    <w:p w14:paraId="4231B27F" w14:textId="77777777" w:rsidR="00747C59" w:rsidRPr="00747C59" w:rsidRDefault="00747C59" w:rsidP="00413A0C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</w:pPr>
                      <w:r w:rsidRPr="00747C59">
                        <w:rPr>
                          <w:rFonts w:ascii="Menlo" w:eastAsia="Times New Roman" w:hAnsi="Menlo" w:cs="Menlo"/>
                          <w:color w:val="569CD6"/>
                          <w:sz w:val="20"/>
                          <w:szCs w:val="20"/>
                          <w:lang w:eastAsia="en-US"/>
                        </w:rPr>
                        <w:t>void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747C59">
                        <w:rPr>
                          <w:rFonts w:ascii="Menlo" w:eastAsia="Times New Roman" w:hAnsi="Menlo" w:cs="Menlo"/>
                          <w:color w:val="DCDCAA"/>
                          <w:sz w:val="20"/>
                          <w:szCs w:val="20"/>
                          <w:lang w:eastAsia="en-US"/>
                        </w:rPr>
                        <w:t>hanoi</w:t>
                      </w:r>
                      <w:proofErr w:type="spellEnd"/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>(</w:t>
                      </w:r>
                      <w:proofErr w:type="gramEnd"/>
                      <w:r w:rsidRPr="00747C59">
                        <w:rPr>
                          <w:rFonts w:ascii="Menlo" w:eastAsia="Times New Roman" w:hAnsi="Menlo" w:cs="Menlo"/>
                          <w:color w:val="569CD6"/>
                          <w:sz w:val="20"/>
                          <w:szCs w:val="20"/>
                          <w:lang w:eastAsia="en-US"/>
                        </w:rPr>
                        <w:t>int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747C59">
                        <w:rPr>
                          <w:rFonts w:ascii="Menlo" w:eastAsia="Times New Roman" w:hAnsi="Menlo" w:cs="Menlo"/>
                          <w:color w:val="9CDCFE"/>
                          <w:sz w:val="20"/>
                          <w:szCs w:val="20"/>
                          <w:lang w:eastAsia="en-US"/>
                        </w:rPr>
                        <w:t>n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747C59">
                        <w:rPr>
                          <w:rFonts w:ascii="Menlo" w:eastAsia="Times New Roman" w:hAnsi="Menlo" w:cs="Menlo"/>
                          <w:color w:val="569CD6"/>
                          <w:sz w:val="20"/>
                          <w:szCs w:val="20"/>
                          <w:lang w:eastAsia="en-US"/>
                        </w:rPr>
                        <w:t>char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747C59">
                        <w:rPr>
                          <w:rFonts w:ascii="Menlo" w:eastAsia="Times New Roman" w:hAnsi="Menlo" w:cs="Menlo"/>
                          <w:color w:val="9CDCFE"/>
                          <w:sz w:val="20"/>
                          <w:szCs w:val="20"/>
                          <w:lang w:eastAsia="en-US"/>
                        </w:rPr>
                        <w:t>from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747C59">
                        <w:rPr>
                          <w:rFonts w:ascii="Menlo" w:eastAsia="Times New Roman" w:hAnsi="Menlo" w:cs="Menlo"/>
                          <w:color w:val="569CD6"/>
                          <w:sz w:val="20"/>
                          <w:szCs w:val="20"/>
                          <w:lang w:eastAsia="en-US"/>
                        </w:rPr>
                        <w:t>char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747C59">
                        <w:rPr>
                          <w:rFonts w:ascii="Menlo" w:eastAsia="Times New Roman" w:hAnsi="Menlo" w:cs="Menlo"/>
                          <w:color w:val="9CDCFE"/>
                          <w:sz w:val="20"/>
                          <w:szCs w:val="20"/>
                          <w:lang w:eastAsia="en-US"/>
                        </w:rPr>
                        <w:t>to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, </w:t>
                      </w:r>
                      <w:r w:rsidRPr="00747C59">
                        <w:rPr>
                          <w:rFonts w:ascii="Menlo" w:eastAsia="Times New Roman" w:hAnsi="Menlo" w:cs="Menlo"/>
                          <w:color w:val="569CD6"/>
                          <w:sz w:val="20"/>
                          <w:szCs w:val="20"/>
                          <w:lang w:eastAsia="en-US"/>
                        </w:rPr>
                        <w:t>char</w:t>
                      </w:r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 xml:space="preserve"> </w:t>
                      </w:r>
                      <w:r w:rsidRPr="00747C59">
                        <w:rPr>
                          <w:rFonts w:ascii="Menlo" w:eastAsia="Times New Roman" w:hAnsi="Menlo" w:cs="Menlo"/>
                          <w:color w:val="9CDCFE"/>
                          <w:sz w:val="20"/>
                          <w:szCs w:val="20"/>
                          <w:lang w:eastAsia="en-US"/>
                        </w:rPr>
                        <w:t>aux</w:t>
                      </w:r>
                      <w:proofErr w:type="gramStart"/>
                      <w:r w:rsidRPr="00747C59">
                        <w:rPr>
                          <w:rFonts w:ascii="Menlo" w:eastAsia="Times New Roman" w:hAnsi="Menlo" w:cs="Menlo"/>
                          <w:color w:val="CCCCCC"/>
                          <w:sz w:val="20"/>
                          <w:szCs w:val="20"/>
                          <w:lang w:eastAsia="en-US"/>
                        </w:rPr>
                        <w:t>);</w:t>
                      </w:r>
                      <w:proofErr w:type="gramEnd"/>
                    </w:p>
                    <w:p w14:paraId="07997A26" w14:textId="77777777" w:rsidR="00747C59" w:rsidRPr="00747C59" w:rsidRDefault="00747C59" w:rsidP="00413A0C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1FD9B74" w14:textId="1CB68404" w:rsidR="0041077B" w:rsidRDefault="004C5FF4" w:rsidP="004C5FF4">
      <w:pPr>
        <w:pStyle w:val="Heading2"/>
      </w:pPr>
      <w:bookmarkStart w:id="2" w:name="_Toc216036994"/>
      <w:r>
        <w:t>Trace:</w:t>
      </w:r>
      <w:bookmarkEnd w:id="2"/>
    </w:p>
    <w:p w14:paraId="6B14E667" w14:textId="449A8265" w:rsidR="004F7854" w:rsidRPr="004607D5" w:rsidRDefault="00687A0E" w:rsidP="001B0E8F">
      <w:pPr>
        <w:ind w:firstLine="720"/>
        <w:rPr>
          <w:lang w:eastAsia="en-US"/>
        </w:rPr>
      </w:pPr>
      <w:r>
        <w:rPr>
          <w:lang w:eastAsia="en-US"/>
        </w:rPr>
        <w:t>A detailed trace of the recursive calls showing the order in which calls are made and</w:t>
      </w:r>
      <w:r>
        <w:rPr>
          <w:lang w:eastAsia="en-US"/>
        </w:rPr>
        <w:t xml:space="preserve"> </w:t>
      </w:r>
      <w:r>
        <w:rPr>
          <w:lang w:eastAsia="en-US"/>
        </w:rPr>
        <w:t>completed</w:t>
      </w:r>
      <w:r w:rsidR="00BB684D">
        <w:rPr>
          <w:lang w:eastAsia="en-US"/>
        </w:rPr>
        <w:t>.</w:t>
      </w:r>
    </w:p>
    <w:p w14:paraId="4C0C7DE2" w14:textId="15EDD603" w:rsidR="007D632E" w:rsidRDefault="007D632E" w:rsidP="004607D5">
      <w:pPr>
        <w:pStyle w:val="Heading1"/>
      </w:pPr>
      <w:bookmarkStart w:id="3" w:name="_Toc216036995"/>
      <w:r>
        <w:t>Screenshots of program output</w:t>
      </w:r>
      <w:r w:rsidR="000270CF">
        <w:t>:</w:t>
      </w:r>
      <w:bookmarkEnd w:id="3"/>
    </w:p>
    <w:p w14:paraId="03F91AC1" w14:textId="12B9450B" w:rsidR="00BF5B91" w:rsidRPr="00D616E9" w:rsidRDefault="00BF5B91" w:rsidP="00A63BB8">
      <w:pPr>
        <w:rPr>
          <w:b/>
          <w:bCs/>
          <w:lang w:eastAsia="en-US"/>
        </w:rPr>
      </w:pPr>
      <w:r w:rsidRPr="00D616E9">
        <w:rPr>
          <w:b/>
          <w:bCs/>
        </w:rPr>
        <w:t xml:space="preserve">For 5 </w:t>
      </w:r>
      <w:r w:rsidR="00D616E9" w:rsidRPr="00D616E9">
        <w:rPr>
          <w:b/>
          <w:bCs/>
        </w:rPr>
        <w:t>D</w:t>
      </w:r>
      <w:r w:rsidRPr="00D616E9">
        <w:rPr>
          <w:b/>
          <w:bCs/>
        </w:rPr>
        <w:t>isks</w:t>
      </w:r>
    </w:p>
    <w:p w14:paraId="6BCFC22D" w14:textId="2068809D" w:rsidR="00BF5B91" w:rsidRDefault="00BF5B91" w:rsidP="00BF5B91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w:drawing>
          <wp:inline distT="0" distB="0" distL="0" distR="0" wp14:anchorId="641ACFB7" wp14:editId="18CD7F9E">
            <wp:extent cx="5943600" cy="3931920"/>
            <wp:effectExtent l="0" t="0" r="0" b="5080"/>
            <wp:docPr id="12408227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822700" name="Picture 124082270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-4036" b="4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31920"/>
                    </a:xfrm>
                    <a:prstGeom prst="rect">
                      <a:avLst/>
                    </a:prstGeom>
                    <a:solidFill>
                      <a:srgbClr val="181818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AFC5FE" w14:textId="4BCEBE77" w:rsidR="00D616E9" w:rsidRPr="00D616E9" w:rsidRDefault="00D616E9" w:rsidP="00BF5B91">
      <w:pPr>
        <w:rPr>
          <w:b/>
          <w:bCs/>
          <w:lang w:eastAsia="en-US"/>
        </w:rPr>
      </w:pPr>
      <w:r w:rsidRPr="00D616E9">
        <w:rPr>
          <w:b/>
          <w:bCs/>
          <w:lang w:eastAsia="en-US"/>
        </w:rPr>
        <w:t xml:space="preserve">For 3 </w:t>
      </w:r>
      <w:r>
        <w:rPr>
          <w:b/>
          <w:bCs/>
          <w:lang w:eastAsia="en-US"/>
        </w:rPr>
        <w:t>D</w:t>
      </w:r>
      <w:r w:rsidRPr="00D616E9">
        <w:rPr>
          <w:b/>
          <w:bCs/>
          <w:lang w:eastAsia="en-US"/>
        </w:rPr>
        <w:t>isks</w:t>
      </w:r>
    </w:p>
    <w:p w14:paraId="09B42DC2" w14:textId="0ECB512B" w:rsidR="00D616E9" w:rsidRPr="00BF5B91" w:rsidRDefault="00D616E9" w:rsidP="00BF5B91">
      <w:pPr>
        <w:rPr>
          <w:lang w:eastAsia="en-US"/>
        </w:rPr>
      </w:pPr>
      <w:r w:rsidRPr="00D616E9">
        <w:rPr>
          <w:lang w:eastAsia="en-US"/>
        </w:rPr>
        <w:drawing>
          <wp:inline distT="0" distB="0" distL="0" distR="0" wp14:anchorId="28F585E3" wp14:editId="2CDFF867">
            <wp:extent cx="5943600" cy="1641475"/>
            <wp:effectExtent l="0" t="0" r="0" b="0"/>
            <wp:docPr id="117721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150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2712" w14:textId="544093E6" w:rsidR="00DE6633" w:rsidRPr="00DE6633" w:rsidRDefault="007D632E" w:rsidP="0085395B">
      <w:pPr>
        <w:pStyle w:val="Heading1"/>
      </w:pPr>
      <w:bookmarkStart w:id="4" w:name="_Toc216036996"/>
      <w:r>
        <w:t>Trace document (Annex-I)</w:t>
      </w:r>
      <w:r w:rsidR="000270CF">
        <w:t>:</w:t>
      </w:r>
      <w:bookmarkEnd w:id="4"/>
    </w:p>
    <w:p w14:paraId="7B7D7BF7" w14:textId="590824CF" w:rsidR="00146DF9" w:rsidRPr="00146DF9" w:rsidRDefault="00146DF9" w:rsidP="00146DF9">
      <w:pPr>
        <w:pStyle w:val="Heading2"/>
      </w:pPr>
      <w:bookmarkStart w:id="5" w:name="_Toc216036997"/>
      <w:r>
        <w:t xml:space="preserve">Function Calls for </w:t>
      </w:r>
      <w:r>
        <w:t>N</w:t>
      </w:r>
      <w:r>
        <w:t xml:space="preserve"> disks</w:t>
      </w:r>
      <w:r w:rsidR="00C751A8">
        <w:t xml:space="preserve"> (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nor/>
              </m:rPr>
              <w:rPr>
                <w:rFonts w:asciiTheme="minorHAnsi" w:hAnsiTheme="minorHAnsi"/>
              </w:rPr>
              <m:t>2</m:t>
            </m:r>
          </m:e>
          <m:sup>
            <m:r>
              <m:rPr>
                <m:nor/>
              </m:rPr>
              <w:rPr>
                <w:rFonts w:asciiTheme="minorHAnsi" w:hAnsiTheme="minorHAnsi"/>
              </w:rPr>
              <m:t>N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Theme="minorHAnsi" w:hAnsiTheme="minorHAnsi"/>
          </w:rPr>
          <m:t>-</m:t>
        </m:r>
        <m:r>
          <m:rPr>
            <m:nor/>
          </m:rPr>
          <w:rPr>
            <w:rFonts w:asciiTheme="minorHAnsi" w:hAnsiTheme="minorHAnsi"/>
          </w:rPr>
          <m:t xml:space="preserve"> </m:t>
        </m:r>
        <m:r>
          <m:rPr>
            <m:nor/>
          </m:rPr>
          <w:rPr>
            <w:rFonts w:asciiTheme="minorHAnsi" w:hAnsiTheme="minorHAnsi"/>
          </w:rPr>
          <m:t>1</m:t>
        </m:r>
      </m:oMath>
      <w:r w:rsidR="00C751A8">
        <w:t xml:space="preserve"> calls)</w:t>
      </w:r>
      <w:r>
        <w:t>:</w:t>
      </w:r>
      <w:bookmarkEnd w:id="5"/>
    </w:p>
    <w:p w14:paraId="2A38F8B8" w14:textId="77777777" w:rsidR="006E5FEA" w:rsidRDefault="00E42E0A" w:rsidP="006E5FEA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7311ADD5" wp14:editId="5F9DA579">
                <wp:extent cx="5943600" cy="276860"/>
                <wp:effectExtent l="0" t="0" r="0" b="2540"/>
                <wp:docPr id="1566692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768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C1B6B8" w14:textId="77777777" w:rsidR="00E42E0A" w:rsidRPr="00E42E0A" w:rsidRDefault="00E42E0A" w:rsidP="00CE4FCE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E42E0A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E42E0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E42E0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N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from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to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E42E0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aux</w:t>
                            </w:r>
                            <w:proofErr w:type="gramStart"/>
                            <w:r w:rsidRPr="00E42E0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708B879C" w14:textId="77777777" w:rsidR="00E42E0A" w:rsidRPr="00747C59" w:rsidRDefault="00E42E0A" w:rsidP="00CE4FCE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311ADD5" id="_x0000_s1027" type="#_x0000_t202" style="width:468pt;height:21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" fillcolor="black [3213]" stroked="f" strokeweight=".5pt">
                <v:textbox>
                  <w:txbxContent>
                    <w:p w14:paraId="26C1B6B8" w14:textId="77777777" w:rsidR="00E42E0A" w:rsidRPr="00E42E0A" w:rsidRDefault="00E42E0A" w:rsidP="00CE4FCE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proofErr w:type="gramStart"/>
                      <w:r w:rsidRPr="00E42E0A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hanoi</w:t>
                      </w:r>
                      <w:proofErr w:type="spellEnd"/>
                      <w:r w:rsidRPr="00E42E0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proofErr w:type="gramEnd"/>
                      <w:r w:rsidRPr="00E42E0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N</w:t>
                      </w:r>
                      <w:r w:rsidRPr="00E42E0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E42E0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from</w:t>
                      </w:r>
                      <w:r w:rsidRPr="00E42E0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E42E0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to</w:t>
                      </w:r>
                      <w:r w:rsidRPr="00E42E0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E42E0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aux</w:t>
                      </w:r>
                      <w:proofErr w:type="gramStart"/>
                      <w:r w:rsidRPr="00E42E0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708B879C" w14:textId="77777777" w:rsidR="00E42E0A" w:rsidRPr="00747C59" w:rsidRDefault="00E42E0A" w:rsidP="00CE4FCE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9FD90C7" w14:textId="13CFE961" w:rsidR="00E61C87" w:rsidRDefault="00E61C87" w:rsidP="00CE4FCE">
      <w:pPr>
        <w:rPr>
          <w:lang w:eastAsia="en-US"/>
        </w:rPr>
      </w:pPr>
      <w:r>
        <w:rPr>
          <w:lang w:eastAsia="en-US"/>
        </w:rPr>
        <w:t>calls</w:t>
      </w:r>
    </w:p>
    <w:p w14:paraId="6E02FA9D" w14:textId="02E39271" w:rsidR="00E61C87" w:rsidRPr="00ED29CD" w:rsidRDefault="00437AD5" w:rsidP="00ED29CD">
      <w:pPr>
        <w:rPr>
          <w:lang w:eastAsia="en-US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F75B178" wp14:editId="25EDB53D">
                <wp:extent cx="5943600" cy="546265"/>
                <wp:effectExtent l="0" t="0" r="0" b="0"/>
                <wp:docPr id="173941771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4626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75A17E" w14:textId="77777777" w:rsidR="006E5FEA" w:rsidRPr="006E5FEA" w:rsidRDefault="006E5FEA" w:rsidP="006E5FE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N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-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B5CEA8"/>
                                <w:sz w:val="18"/>
                                <w:szCs w:val="18"/>
                                <w:lang w:eastAsia="en-US"/>
                              </w:rPr>
                              <w:t>1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from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aux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to</w:t>
                            </w:r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6C1522B" w14:textId="77777777" w:rsidR="006E5FEA" w:rsidRPr="006E5FEA" w:rsidRDefault="006E5FEA" w:rsidP="006E5FE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moveDisk</w:t>
                            </w:r>
                            <w:proofErr w:type="spellEnd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N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from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to</w:t>
                            </w:r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179FB9C" w14:textId="77777777" w:rsidR="006E5FEA" w:rsidRPr="006E5FEA" w:rsidRDefault="006E5FEA" w:rsidP="006E5FEA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</w:pPr>
                            <w:proofErr w:type="spellStart"/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DCDCAA"/>
                                <w:sz w:val="18"/>
                                <w:szCs w:val="18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N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D4D4D4"/>
                                <w:sz w:val="18"/>
                                <w:szCs w:val="18"/>
                                <w:lang w:eastAsia="en-US"/>
                              </w:rPr>
                              <w:t>-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B5CEA8"/>
                                <w:sz w:val="18"/>
                                <w:szCs w:val="18"/>
                                <w:lang w:eastAsia="en-US"/>
                              </w:rPr>
                              <w:t>1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aux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to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 xml:space="preserve">, </w:t>
                            </w:r>
                            <w:r w:rsidRPr="006E5FEA">
                              <w:rPr>
                                <w:rFonts w:ascii="Menlo" w:eastAsia="Times New Roman" w:hAnsi="Menlo" w:cs="Menlo"/>
                                <w:color w:val="9CDCFE"/>
                                <w:sz w:val="18"/>
                                <w:szCs w:val="18"/>
                                <w:lang w:eastAsia="en-US"/>
                              </w:rPr>
                              <w:t>from</w:t>
                            </w:r>
                            <w:proofErr w:type="gramStart"/>
                            <w:r w:rsidRPr="006E5FEA">
                              <w:rPr>
                                <w:rFonts w:ascii="Menlo" w:eastAsia="Times New Roman" w:hAnsi="Menlo" w:cs="Menlo"/>
                                <w:color w:val="CCCCCC"/>
                                <w:sz w:val="18"/>
                                <w:szCs w:val="18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B67F2AC" w14:textId="77777777" w:rsidR="00437AD5" w:rsidRPr="00747C59" w:rsidRDefault="00437AD5" w:rsidP="006E5FEA">
                            <w:pPr>
                              <w:spacing w:after="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F75B178" id="_x0000_s1028" type="#_x0000_t202" style="width:468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" fillcolor="black [3213]" stroked="f" strokeweight=".5pt">
                <v:textbox>
                  <w:txbxContent>
                    <w:p w14:paraId="6775A17E" w14:textId="77777777" w:rsidR="006E5FEA" w:rsidRPr="006E5FEA" w:rsidRDefault="006E5FEA" w:rsidP="006E5FE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hanoi</w:t>
                      </w:r>
                      <w:proofErr w:type="spellEnd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proofErr w:type="gramEnd"/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N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6E5FEA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-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6E5FEA">
                        <w:rPr>
                          <w:rFonts w:ascii="Menlo" w:eastAsia="Times New Roman" w:hAnsi="Menlo" w:cs="Menlo"/>
                          <w:color w:val="B5CEA8"/>
                          <w:sz w:val="18"/>
                          <w:szCs w:val="18"/>
                          <w:lang w:eastAsia="en-US"/>
                        </w:rPr>
                        <w:t>1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from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aux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to</w:t>
                      </w:r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26C1522B" w14:textId="77777777" w:rsidR="006E5FEA" w:rsidRPr="006E5FEA" w:rsidRDefault="006E5FEA" w:rsidP="006E5FE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moveDisk</w:t>
                      </w:r>
                      <w:proofErr w:type="spellEnd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proofErr w:type="gramEnd"/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N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from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to</w:t>
                      </w:r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6179FB9C" w14:textId="77777777" w:rsidR="006E5FEA" w:rsidRPr="006E5FEA" w:rsidRDefault="006E5FEA" w:rsidP="006E5FEA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</w:pPr>
                      <w:proofErr w:type="spellStart"/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DCDCAA"/>
                          <w:sz w:val="18"/>
                          <w:szCs w:val="18"/>
                          <w:lang w:eastAsia="en-US"/>
                        </w:rPr>
                        <w:t>hanoi</w:t>
                      </w:r>
                      <w:proofErr w:type="spellEnd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(</w:t>
                      </w:r>
                      <w:proofErr w:type="gramEnd"/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N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6E5FEA">
                        <w:rPr>
                          <w:rFonts w:ascii="Menlo" w:eastAsia="Times New Roman" w:hAnsi="Menlo" w:cs="Menlo"/>
                          <w:color w:val="D4D4D4"/>
                          <w:sz w:val="18"/>
                          <w:szCs w:val="18"/>
                          <w:lang w:eastAsia="en-US"/>
                        </w:rPr>
                        <w:t>-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 </w:t>
                      </w:r>
                      <w:r w:rsidRPr="006E5FEA">
                        <w:rPr>
                          <w:rFonts w:ascii="Menlo" w:eastAsia="Times New Roman" w:hAnsi="Menlo" w:cs="Menlo"/>
                          <w:color w:val="B5CEA8"/>
                          <w:sz w:val="18"/>
                          <w:szCs w:val="18"/>
                          <w:lang w:eastAsia="en-US"/>
                        </w:rPr>
                        <w:t>1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aux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to</w:t>
                      </w:r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 xml:space="preserve">, </w:t>
                      </w:r>
                      <w:r w:rsidRPr="006E5FEA">
                        <w:rPr>
                          <w:rFonts w:ascii="Menlo" w:eastAsia="Times New Roman" w:hAnsi="Menlo" w:cs="Menlo"/>
                          <w:color w:val="9CDCFE"/>
                          <w:sz w:val="18"/>
                          <w:szCs w:val="18"/>
                          <w:lang w:eastAsia="en-US"/>
                        </w:rPr>
                        <w:t>from</w:t>
                      </w:r>
                      <w:proofErr w:type="gramStart"/>
                      <w:r w:rsidRPr="006E5FEA">
                        <w:rPr>
                          <w:rFonts w:ascii="Menlo" w:eastAsia="Times New Roman" w:hAnsi="Menlo" w:cs="Menlo"/>
                          <w:color w:val="CCCCCC"/>
                          <w:sz w:val="18"/>
                          <w:szCs w:val="18"/>
                          <w:lang w:eastAsia="en-US"/>
                        </w:rPr>
                        <w:t>);</w:t>
                      </w:r>
                      <w:proofErr w:type="gramEnd"/>
                    </w:p>
                    <w:p w14:paraId="1B67F2AC" w14:textId="77777777" w:rsidR="00437AD5" w:rsidRPr="00747C59" w:rsidRDefault="00437AD5" w:rsidP="006E5FEA">
                      <w:pPr>
                        <w:spacing w:after="0" w:line="240" w:lineRule="auto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A94014B" w14:textId="0C6C84FC" w:rsidR="001B013D" w:rsidRDefault="00A731B9" w:rsidP="001B013D">
      <w:pPr>
        <w:pStyle w:val="Heading2"/>
      </w:pPr>
      <w:bookmarkStart w:id="6" w:name="_Toc216036998"/>
      <w:r>
        <w:t>Function Calls for 3 disks</w:t>
      </w:r>
      <w:r w:rsidR="005C4D46">
        <w:t xml:space="preserve"> (</w:t>
      </w:r>
      <w:r w:rsidR="00842962">
        <w:t>7 calls</w:t>
      </w:r>
      <w:r w:rsidR="005C4D46">
        <w:t>)</w:t>
      </w:r>
      <w:r>
        <w:t>:</w:t>
      </w:r>
      <w:bookmarkEnd w:id="6"/>
    </w:p>
    <w:p w14:paraId="400DC44E" w14:textId="39E80025" w:rsidR="00CA49DC" w:rsidRDefault="0085395B" w:rsidP="00C112A0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275D0C0A" wp14:editId="51092C67">
            <wp:extent cx="5930900" cy="3200400"/>
            <wp:effectExtent l="12700" t="0" r="12700" b="0"/>
            <wp:docPr id="324538704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14:paraId="49F3E2EC" w14:textId="5426DB11" w:rsidR="00CA49DC" w:rsidRDefault="00CA49DC" w:rsidP="00CA49DC">
      <w:pPr>
        <w:pStyle w:val="Heading2"/>
      </w:pPr>
      <w:bookmarkStart w:id="7" w:name="_Toc216036999"/>
      <w:r>
        <w:lastRenderedPageBreak/>
        <w:t xml:space="preserve">Function Calls for </w:t>
      </w:r>
      <w:r>
        <w:t>5</w:t>
      </w:r>
      <w:r>
        <w:t xml:space="preserve"> disks</w:t>
      </w:r>
      <w:r w:rsidR="00842962">
        <w:t xml:space="preserve"> (31 calls)</w:t>
      </w:r>
      <w:r>
        <w:t>:</w:t>
      </w:r>
      <w:bookmarkEnd w:id="7"/>
    </w:p>
    <w:p w14:paraId="63384D61" w14:textId="20EEFE98" w:rsidR="00214AA9" w:rsidRPr="00D375E9" w:rsidRDefault="00CA49DC" w:rsidP="00D375E9">
      <w:pPr>
        <w:rPr>
          <w:lang w:eastAsia="en-US"/>
        </w:rPr>
      </w:pPr>
      <w:r>
        <w:rPr>
          <w:noProof/>
          <w:lang w:eastAsia="en-US"/>
          <w14:ligatures w14:val="standardContextual"/>
        </w:rPr>
        <w:drawing>
          <wp:inline distT="0" distB="0" distL="0" distR="0" wp14:anchorId="1B6B79CF" wp14:editId="238E3CD0">
            <wp:extent cx="5930900" cy="7638143"/>
            <wp:effectExtent l="0" t="12700" r="0" b="7620"/>
            <wp:docPr id="186638158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8" r:lo="rId19" r:qs="rId20" r:cs="rId21"/>
              </a:graphicData>
            </a:graphic>
          </wp:inline>
        </w:drawing>
      </w:r>
      <w:r w:rsidR="00214AA9">
        <w:br w:type="page"/>
      </w:r>
    </w:p>
    <w:p w14:paraId="575FCE55" w14:textId="354CED4C" w:rsidR="0093790C" w:rsidRDefault="007D632E" w:rsidP="004607D5">
      <w:pPr>
        <w:pStyle w:val="Heading1"/>
      </w:pPr>
      <w:bookmarkStart w:id="8" w:name="_Toc216037000"/>
      <w:r>
        <w:lastRenderedPageBreak/>
        <w:t>Source code (Annex-II</w:t>
      </w:r>
      <w:r w:rsidR="000270CF">
        <w:t>):</w:t>
      </w:r>
      <w:bookmarkEnd w:id="8"/>
    </w:p>
    <w:p w14:paraId="659915B6" w14:textId="035AEBBF" w:rsidR="00E12252" w:rsidRPr="00E12252" w:rsidRDefault="00E12252" w:rsidP="00E12252">
      <w:pPr>
        <w:rPr>
          <w:lang w:eastAsia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5212A486" wp14:editId="4E417034">
                <wp:extent cx="5943600" cy="4045470"/>
                <wp:effectExtent l="0" t="0" r="0" b="6350"/>
                <wp:docPr id="1309074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404547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3FB82AB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42D0BC94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DF472A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inline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moveDisk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disk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CBA0872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7E2F6BA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"Move disk &lt;"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disk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"&gt; from &lt;"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"&gt; to &lt;"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"&gt;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91FF40B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9E225DC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3D336ED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aux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58EED8F2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E059441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7156160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A455899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NUM_DISKS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164AC51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NUM_DISKS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'A'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'C'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'B'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4E3364E2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24B21A8E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FB17501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5E282C7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char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aux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4DBFD6D9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53A21268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base case; move one disk</w:t>
                            </w:r>
                          </w:p>
                          <w:p w14:paraId="0BA8F5E1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if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(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BED60E6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CAB3F2F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moveDisk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20A3A9A5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  <w:proofErr w:type="gramEnd"/>
                          </w:p>
                          <w:p w14:paraId="41AFE1ED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37B29C7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76FE6140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move (n - 1) disks from (from) to (aux)</w:t>
                            </w:r>
                          </w:p>
                          <w:p w14:paraId="17E5C9AA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aux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65764A82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now the remaining disk in (from) is biggest one</w:t>
                            </w:r>
                          </w:p>
                          <w:p w14:paraId="06154F92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move biggest disk from (form) to (to)</w:t>
                            </w:r>
                          </w:p>
                          <w:p w14:paraId="7A9A4E8E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moveDisk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0CC49879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6A9955"/>
                                <w:sz w:val="16"/>
                                <w:szCs w:val="16"/>
                                <w:lang w:eastAsia="en-US"/>
                              </w:rPr>
                              <w:t xml:space="preserve">    // move (n - 1) disks from (aux) to (to)</w:t>
                            </w:r>
                          </w:p>
                          <w:p w14:paraId="6D1A093C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hanoi</w:t>
                            </w:r>
                            <w:proofErr w:type="spellEnd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n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aux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to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214AA9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from</w:t>
                            </w:r>
                            <w:proofErr w:type="gramStart"/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  <w:proofErr w:type="gramEnd"/>
                          </w:p>
                          <w:p w14:paraId="1AE1343E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14AA9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4C9DE226" w14:textId="77777777" w:rsidR="00214AA9" w:rsidRPr="00214AA9" w:rsidRDefault="00214AA9" w:rsidP="00214AA9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791C94E" w14:textId="77777777" w:rsidR="00E12252" w:rsidRPr="00214AA9" w:rsidRDefault="00E12252" w:rsidP="00214AA9">
                            <w:pPr>
                              <w:spacing w:after="0"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12A486" id="_x0000_s1029" type="#_x0000_t202" style="width:468pt;height:31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" fillcolor="black [3213]" stroked="f" strokeweight=".5pt">
                <v:textbox>
                  <w:txbxContent>
                    <w:p w14:paraId="63FB82AB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42D0BC94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DF472A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inline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moveDisk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disk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CBA0872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7E2F6BA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"Move disk &lt;"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disk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"&gt; from &lt;"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"&gt; to &lt;"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"&gt;</w:t>
                      </w:r>
                      <w:r w:rsidRPr="00214AA9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91FF40B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9E225DC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3D336ED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hanoi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aux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58EED8F2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E059441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7156160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A455899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constexpr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NUM_DISKS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164AC51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hanoi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NUM_DISKS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'A'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'C'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'B'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4E3364E2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14AA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24B21A8E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FB17501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5E282C7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hanoi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char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aux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4DBFD6D9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53A21268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base case; move one disk</w:t>
                      </w:r>
                    </w:p>
                    <w:p w14:paraId="0BA8F5E1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214AA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if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(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BED60E6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{</w:t>
                      </w:r>
                    </w:p>
                    <w:p w14:paraId="0CAB3F2F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moveDisk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20A3A9A5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  <w:proofErr w:type="gramEnd"/>
                    </w:p>
                    <w:p w14:paraId="41AFE1ED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}</w:t>
                      </w:r>
                    </w:p>
                    <w:p w14:paraId="137B29C7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76FE6140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move (n - 1) disks from (from) to (aux)</w:t>
                      </w:r>
                    </w:p>
                    <w:p w14:paraId="17E5C9AA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hanoi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aux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65764A82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now the remaining disk in (from) is biggest one</w:t>
                      </w:r>
                    </w:p>
                    <w:p w14:paraId="06154F92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move biggest disk from (form) to (to)</w:t>
                      </w:r>
                    </w:p>
                    <w:p w14:paraId="7A9A4E8E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moveDisk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0CC49879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6A9955"/>
                          <w:sz w:val="16"/>
                          <w:szCs w:val="16"/>
                          <w:lang w:eastAsia="en-US"/>
                        </w:rPr>
                        <w:t xml:space="preserve">    // move (n - 1) disks from (aux) to (to)</w:t>
                      </w:r>
                    </w:p>
                    <w:p w14:paraId="6D1A093C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hanoi</w:t>
                      </w:r>
                      <w:proofErr w:type="spellEnd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n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214AA9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aux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to</w:t>
                      </w: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214AA9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from</w:t>
                      </w:r>
                      <w:proofErr w:type="gramStart"/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  <w:proofErr w:type="gramEnd"/>
                    </w:p>
                    <w:p w14:paraId="1AE1343E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214AA9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4C9DE226" w14:textId="77777777" w:rsidR="00214AA9" w:rsidRPr="00214AA9" w:rsidRDefault="00214AA9" w:rsidP="00214AA9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791C94E" w14:textId="77777777" w:rsidR="00E12252" w:rsidRPr="00214AA9" w:rsidRDefault="00E12252" w:rsidP="00214AA9">
                      <w:pPr>
                        <w:spacing w:after="0" w:line="240" w:lineRule="auto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sectPr w:rsidR="00E12252" w:rsidRPr="00E12252" w:rsidSect="00226A0D"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7CB68" w14:textId="77777777" w:rsidR="0093790C" w:rsidRDefault="0093790C" w:rsidP="00D47962">
      <w:pPr>
        <w:spacing w:after="0" w:line="240" w:lineRule="auto"/>
      </w:pPr>
      <w:r>
        <w:separator/>
      </w:r>
    </w:p>
  </w:endnote>
  <w:endnote w:type="continuationSeparator" w:id="0">
    <w:p w14:paraId="4F110979" w14:textId="77777777" w:rsidR="0093790C" w:rsidRDefault="0093790C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06D485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413D824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CF66EBC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502E296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88807" w14:textId="77777777" w:rsidR="0093790C" w:rsidRDefault="0093790C" w:rsidP="00D47962">
      <w:pPr>
        <w:spacing w:after="0" w:line="240" w:lineRule="auto"/>
      </w:pPr>
      <w:r>
        <w:separator/>
      </w:r>
    </w:p>
  </w:footnote>
  <w:footnote w:type="continuationSeparator" w:id="0">
    <w:p w14:paraId="0BA3DC73" w14:textId="77777777" w:rsidR="0093790C" w:rsidRDefault="0093790C" w:rsidP="00D4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69D2"/>
    <w:multiLevelType w:val="hybridMultilevel"/>
    <w:tmpl w:val="51C67F82"/>
    <w:lvl w:ilvl="0" w:tplc="A126955C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21719"/>
    <w:multiLevelType w:val="hybridMultilevel"/>
    <w:tmpl w:val="337A1C04"/>
    <w:lvl w:ilvl="0" w:tplc="A280ABC4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A419E8"/>
    <w:multiLevelType w:val="hybridMultilevel"/>
    <w:tmpl w:val="A4B2C97A"/>
    <w:lvl w:ilvl="0" w:tplc="07B4D9F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975264">
    <w:abstractNumId w:val="2"/>
  </w:num>
  <w:num w:numId="2" w16cid:durableId="944768301">
    <w:abstractNumId w:val="1"/>
  </w:num>
  <w:num w:numId="3" w16cid:durableId="1295795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90C"/>
    <w:rsid w:val="000270CF"/>
    <w:rsid w:val="000D2E4F"/>
    <w:rsid w:val="000D7DA3"/>
    <w:rsid w:val="00127B6E"/>
    <w:rsid w:val="00135542"/>
    <w:rsid w:val="0014643C"/>
    <w:rsid w:val="00146DF9"/>
    <w:rsid w:val="0017103D"/>
    <w:rsid w:val="00176BD0"/>
    <w:rsid w:val="00186A56"/>
    <w:rsid w:val="001B013D"/>
    <w:rsid w:val="001B0E8F"/>
    <w:rsid w:val="001C0A0D"/>
    <w:rsid w:val="001C0BBB"/>
    <w:rsid w:val="001F2CE6"/>
    <w:rsid w:val="00214AA9"/>
    <w:rsid w:val="00223231"/>
    <w:rsid w:val="00226A0D"/>
    <w:rsid w:val="0025715A"/>
    <w:rsid w:val="00270A40"/>
    <w:rsid w:val="00336248"/>
    <w:rsid w:val="00394419"/>
    <w:rsid w:val="003D3497"/>
    <w:rsid w:val="0041077B"/>
    <w:rsid w:val="00413A0C"/>
    <w:rsid w:val="00416375"/>
    <w:rsid w:val="00437AD5"/>
    <w:rsid w:val="004607D5"/>
    <w:rsid w:val="00480EC3"/>
    <w:rsid w:val="00490D9D"/>
    <w:rsid w:val="004959D0"/>
    <w:rsid w:val="004C5FF4"/>
    <w:rsid w:val="004F7854"/>
    <w:rsid w:val="00504940"/>
    <w:rsid w:val="00516291"/>
    <w:rsid w:val="00555600"/>
    <w:rsid w:val="005928B0"/>
    <w:rsid w:val="005B7888"/>
    <w:rsid w:val="005C4D46"/>
    <w:rsid w:val="005C7E4D"/>
    <w:rsid w:val="005D4698"/>
    <w:rsid w:val="006043AF"/>
    <w:rsid w:val="00657A19"/>
    <w:rsid w:val="00687A0E"/>
    <w:rsid w:val="006E5FEA"/>
    <w:rsid w:val="007064FC"/>
    <w:rsid w:val="00747C59"/>
    <w:rsid w:val="0076171E"/>
    <w:rsid w:val="00780EF2"/>
    <w:rsid w:val="007B2B32"/>
    <w:rsid w:val="007D632E"/>
    <w:rsid w:val="007E507E"/>
    <w:rsid w:val="00827F62"/>
    <w:rsid w:val="00842962"/>
    <w:rsid w:val="0085395B"/>
    <w:rsid w:val="00862EE7"/>
    <w:rsid w:val="008B74C2"/>
    <w:rsid w:val="008B7B46"/>
    <w:rsid w:val="008E39AE"/>
    <w:rsid w:val="00901CAD"/>
    <w:rsid w:val="009266C7"/>
    <w:rsid w:val="0093790C"/>
    <w:rsid w:val="009420FA"/>
    <w:rsid w:val="009813C1"/>
    <w:rsid w:val="009A0ABC"/>
    <w:rsid w:val="009D014E"/>
    <w:rsid w:val="00A34C58"/>
    <w:rsid w:val="00A55B27"/>
    <w:rsid w:val="00A63BB8"/>
    <w:rsid w:val="00A731B9"/>
    <w:rsid w:val="00AC5C89"/>
    <w:rsid w:val="00B1741F"/>
    <w:rsid w:val="00B216E4"/>
    <w:rsid w:val="00B314F6"/>
    <w:rsid w:val="00B75A4B"/>
    <w:rsid w:val="00B95914"/>
    <w:rsid w:val="00BB4793"/>
    <w:rsid w:val="00BB684D"/>
    <w:rsid w:val="00BC54D8"/>
    <w:rsid w:val="00BF5B91"/>
    <w:rsid w:val="00C112A0"/>
    <w:rsid w:val="00C25664"/>
    <w:rsid w:val="00C43C68"/>
    <w:rsid w:val="00C7157C"/>
    <w:rsid w:val="00C751A8"/>
    <w:rsid w:val="00CA49DC"/>
    <w:rsid w:val="00CD24B7"/>
    <w:rsid w:val="00CE4FCE"/>
    <w:rsid w:val="00D1336D"/>
    <w:rsid w:val="00D375E9"/>
    <w:rsid w:val="00D47962"/>
    <w:rsid w:val="00D616E9"/>
    <w:rsid w:val="00D87DE9"/>
    <w:rsid w:val="00DA5054"/>
    <w:rsid w:val="00DB0982"/>
    <w:rsid w:val="00DE6633"/>
    <w:rsid w:val="00E0621C"/>
    <w:rsid w:val="00E12252"/>
    <w:rsid w:val="00E2013A"/>
    <w:rsid w:val="00E42E0A"/>
    <w:rsid w:val="00E60502"/>
    <w:rsid w:val="00E61C87"/>
    <w:rsid w:val="00E62DA2"/>
    <w:rsid w:val="00E67D8C"/>
    <w:rsid w:val="00ED29CD"/>
    <w:rsid w:val="00ED75F5"/>
    <w:rsid w:val="00F244F1"/>
    <w:rsid w:val="00F77747"/>
    <w:rsid w:val="00F8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75B72"/>
  <w15:chartTrackingRefBased/>
  <w15:docId w15:val="{8057C6A7-90FF-8047-ADF9-668238FD9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  <w:style w:type="character" w:styleId="PlaceholderText">
    <w:name w:val="Placeholder Text"/>
    <w:basedOn w:val="DefaultParagraphFont"/>
    <w:uiPriority w:val="99"/>
    <w:semiHidden/>
    <w:rsid w:val="00747C59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394419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94419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394419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394419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394419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394419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394419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394419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94419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394419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Data" Target="diagrams/data1.xml"/><Relationship Id="rId18" Type="http://schemas.openxmlformats.org/officeDocument/2006/relationships/diagramData" Target="diagrams/data2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diagramColors" Target="diagrams/colors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microsoft.com/office/2007/relationships/diagramDrawing" Target="diagrams/drawing1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diagramColors" Target="diagrams/colors1.xml"/><Relationship Id="rId20" Type="http://schemas.openxmlformats.org/officeDocument/2006/relationships/diagramQuickStyle" Target="diagrams/quickStyl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diagramQuickStyle" Target="diagrams/quickStyle1.xml"/><Relationship Id="rId23" Type="http://schemas.openxmlformats.org/officeDocument/2006/relationships/footer" Target="footer1.xml"/><Relationship Id="rId10" Type="http://schemas.openxmlformats.org/officeDocument/2006/relationships/hyperlink" Target="mailto:mmujtaba.bese25seecs@seecs.edu.pk" TargetMode="External"/><Relationship Id="rId19" Type="http://schemas.openxmlformats.org/officeDocument/2006/relationships/diagramLayout" Target="diagrams/layout2.xml"/><Relationship Id="rId4" Type="http://schemas.openxmlformats.org/officeDocument/2006/relationships/settings" Target="settings.xml"/><Relationship Id="rId9" Type="http://schemas.openxmlformats.org/officeDocument/2006/relationships/hyperlink" Target="https://github.com/mmujtaba25/CS-110" TargetMode="External"/><Relationship Id="rId14" Type="http://schemas.openxmlformats.org/officeDocument/2006/relationships/diagramLayout" Target="diagrams/layout1.xml"/><Relationship Id="rId22" Type="http://schemas.microsoft.com/office/2007/relationships/diagramDrawing" Target="diagrams/drawing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template_a1.dotx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7EE84FDD-C9E3-434B-8F40-6AB5C05CD464}" type="doc">
      <dgm:prSet loTypeId="urn:microsoft.com/office/officeart/2009/3/layout/HorizontalOrganizationChart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611B7AAA-8751-E146-90B8-3619F5F6692A}">
      <dgm:prSet phldrT="[Text]" custT="1"/>
      <dgm:spPr>
        <a:ln w="25400"/>
      </dgm:spPr>
      <dgm:t>
        <a:bodyPr/>
        <a:lstStyle/>
        <a:p>
          <a:r>
            <a:rPr lang="en-US" sz="1000"/>
            <a:t>hanoi(3, 'A', 'C', 'B')</a:t>
          </a:r>
        </a:p>
      </dgm:t>
    </dgm:pt>
    <dgm:pt modelId="{A17282C7-958D-4A4C-945E-D8F6FD6511AA}" type="parTrans" cxnId="{3F08B55B-4738-4D4B-9803-D843580E9A85}">
      <dgm:prSet/>
      <dgm:spPr/>
      <dgm:t>
        <a:bodyPr/>
        <a:lstStyle/>
        <a:p>
          <a:endParaRPr lang="en-US" sz="1200"/>
        </a:p>
      </dgm:t>
    </dgm:pt>
    <dgm:pt modelId="{E6C2B575-8551-9045-9C91-8144E8E9BB84}" type="sibTrans" cxnId="{3F08B55B-4738-4D4B-9803-D843580E9A85}">
      <dgm:prSet/>
      <dgm:spPr/>
      <dgm:t>
        <a:bodyPr/>
        <a:lstStyle/>
        <a:p>
          <a:endParaRPr lang="en-US" sz="1200"/>
        </a:p>
      </dgm:t>
    </dgm:pt>
    <dgm:pt modelId="{CE51ED23-476C-1C4B-B646-1D612209EACF}">
      <dgm:prSet phldrT="[Text]" custT="1"/>
      <dgm:spPr>
        <a:ln w="25400"/>
      </dgm:spPr>
      <dgm:t>
        <a:bodyPr/>
        <a:lstStyle/>
        <a:p>
          <a:r>
            <a:rPr lang="en-US" sz="1000"/>
            <a:t>hanoi(2, 'A', 'B', 'C')</a:t>
          </a:r>
        </a:p>
      </dgm:t>
    </dgm:pt>
    <dgm:pt modelId="{D0F619A6-F660-BF47-B173-9493D9041B36}" type="parTrans" cxnId="{DBE61EB4-61D4-204B-8D58-C956EA162F33}">
      <dgm:prSet/>
      <dgm:spPr/>
      <dgm:t>
        <a:bodyPr/>
        <a:lstStyle/>
        <a:p>
          <a:endParaRPr lang="en-US" sz="1200"/>
        </a:p>
      </dgm:t>
    </dgm:pt>
    <dgm:pt modelId="{BD91A9EF-B4EE-9842-91BB-8402CBFD3CA4}" type="sibTrans" cxnId="{DBE61EB4-61D4-204B-8D58-C956EA162F33}">
      <dgm:prSet/>
      <dgm:spPr/>
      <dgm:t>
        <a:bodyPr/>
        <a:lstStyle/>
        <a:p>
          <a:endParaRPr lang="en-US" sz="1200"/>
        </a:p>
      </dgm:t>
    </dgm:pt>
    <dgm:pt modelId="{5F311DDA-6507-F640-B3D0-1E08E13AD987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moveDisk(3, 'A', 'C')</a:t>
          </a:r>
        </a:p>
      </dgm:t>
    </dgm:pt>
    <dgm:pt modelId="{2268726D-8C45-A640-9BCF-45DB11A7A19D}" type="sibTrans" cxnId="{EA05F813-1F22-5D4C-9ADE-A8645398DCE1}">
      <dgm:prSet/>
      <dgm:spPr/>
      <dgm:t>
        <a:bodyPr/>
        <a:lstStyle/>
        <a:p>
          <a:endParaRPr lang="en-US" sz="1200"/>
        </a:p>
      </dgm:t>
    </dgm:pt>
    <dgm:pt modelId="{5A51DB2C-40CA-1046-95D3-B28A792EE356}" type="parTrans" cxnId="{EA05F813-1F22-5D4C-9ADE-A8645398DCE1}">
      <dgm:prSet/>
      <dgm:spPr/>
      <dgm:t>
        <a:bodyPr/>
        <a:lstStyle/>
        <a:p>
          <a:endParaRPr lang="en-US" sz="1200"/>
        </a:p>
      </dgm:t>
    </dgm:pt>
    <dgm:pt modelId="{71B39390-EDD2-7142-8B20-CBFDC59560E5}">
      <dgm:prSet phldrT="[Text]" custT="1"/>
      <dgm:spPr>
        <a:ln w="25400"/>
      </dgm:spPr>
      <dgm:t>
        <a:bodyPr/>
        <a:lstStyle/>
        <a:p>
          <a:r>
            <a:rPr lang="en-US" sz="1000"/>
            <a:t>hanoi(1, 'A', 'C', 'B')</a:t>
          </a:r>
        </a:p>
      </dgm:t>
    </dgm:pt>
    <dgm:pt modelId="{6AF8B06D-CE0A-9B43-8B38-0DA5CEB548C7}" type="parTrans" cxnId="{ED5A4E4F-4467-8A45-9909-35B2D15DAA45}">
      <dgm:prSet/>
      <dgm:spPr/>
      <dgm:t>
        <a:bodyPr/>
        <a:lstStyle/>
        <a:p>
          <a:endParaRPr lang="en-US" sz="1200"/>
        </a:p>
      </dgm:t>
    </dgm:pt>
    <dgm:pt modelId="{74D777C5-5634-8845-8800-04D833AD1A5C}" type="sibTrans" cxnId="{ED5A4E4F-4467-8A45-9909-35B2D15DAA45}">
      <dgm:prSet/>
      <dgm:spPr/>
      <dgm:t>
        <a:bodyPr/>
        <a:lstStyle/>
        <a:p>
          <a:endParaRPr lang="en-US" sz="1200"/>
        </a:p>
      </dgm:t>
    </dgm:pt>
    <dgm:pt modelId="{669912DD-B2FB-0B42-A178-08217D2397E0}">
      <dgm:prSet phldrT="[Text]" custT="1"/>
      <dgm:spPr>
        <a:ln w="25400"/>
      </dgm:spPr>
      <dgm:t>
        <a:bodyPr/>
        <a:lstStyle/>
        <a:p>
          <a:r>
            <a:rPr lang="en-US" sz="1000"/>
            <a:t>hanoi(1, 'C', 'B', 'A')</a:t>
          </a:r>
        </a:p>
      </dgm:t>
    </dgm:pt>
    <dgm:pt modelId="{72B1881E-2F55-4B43-BD5A-FEDBA5A67C3C}" type="parTrans" cxnId="{086D138B-9343-C141-8E12-2ABAAB532106}">
      <dgm:prSet/>
      <dgm:spPr/>
      <dgm:t>
        <a:bodyPr/>
        <a:lstStyle/>
        <a:p>
          <a:endParaRPr lang="en-US" sz="1200"/>
        </a:p>
      </dgm:t>
    </dgm:pt>
    <dgm:pt modelId="{8A54A605-C3BC-EA4C-BDA8-9E23C207AE26}" type="sibTrans" cxnId="{086D138B-9343-C141-8E12-2ABAAB532106}">
      <dgm:prSet/>
      <dgm:spPr/>
      <dgm:t>
        <a:bodyPr/>
        <a:lstStyle/>
        <a:p>
          <a:endParaRPr lang="en-US" sz="1200"/>
        </a:p>
      </dgm:t>
    </dgm:pt>
    <dgm:pt modelId="{DA2D7A84-334F-4D4E-8826-B600CD201D81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moveDisk(2, 'A', 'B')</a:t>
          </a:r>
        </a:p>
      </dgm:t>
    </dgm:pt>
    <dgm:pt modelId="{8B077C37-F7D1-F34B-AEAE-B6AE731D050D}" type="parTrans" cxnId="{FC7A1E37-D75C-B040-BD10-E0E5F2404BE2}">
      <dgm:prSet/>
      <dgm:spPr/>
      <dgm:t>
        <a:bodyPr/>
        <a:lstStyle/>
        <a:p>
          <a:endParaRPr lang="en-US" sz="1200"/>
        </a:p>
      </dgm:t>
    </dgm:pt>
    <dgm:pt modelId="{6B313C87-224E-274E-9F71-D55A09513DAA}" type="sibTrans" cxnId="{FC7A1E37-D75C-B040-BD10-E0E5F2404BE2}">
      <dgm:prSet/>
      <dgm:spPr/>
      <dgm:t>
        <a:bodyPr/>
        <a:lstStyle/>
        <a:p>
          <a:endParaRPr lang="en-US" sz="1200"/>
        </a:p>
      </dgm:t>
    </dgm:pt>
    <dgm:pt modelId="{13AC8A8F-ABF2-4545-AF82-F4E20516759E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moveDisk(1, 'A', 'C')</a:t>
          </a:r>
        </a:p>
      </dgm:t>
    </dgm:pt>
    <dgm:pt modelId="{C4788150-D0BE-6246-B1EF-B036A30B898C}" type="parTrans" cxnId="{4B2C8A2A-C290-6343-8AE9-33BC95A9C570}">
      <dgm:prSet/>
      <dgm:spPr/>
      <dgm:t>
        <a:bodyPr/>
        <a:lstStyle/>
        <a:p>
          <a:endParaRPr lang="en-US" sz="1200"/>
        </a:p>
      </dgm:t>
    </dgm:pt>
    <dgm:pt modelId="{E03ADE3B-5D45-284F-98D5-621C618330C6}" type="sibTrans" cxnId="{4B2C8A2A-C290-6343-8AE9-33BC95A9C570}">
      <dgm:prSet/>
      <dgm:spPr/>
      <dgm:t>
        <a:bodyPr/>
        <a:lstStyle/>
        <a:p>
          <a:endParaRPr lang="en-US" sz="1200"/>
        </a:p>
      </dgm:t>
    </dgm:pt>
    <dgm:pt modelId="{ADC9033F-6577-B94F-8347-E21CAE1538EE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moveDisk(1, 'C', 'B')</a:t>
          </a:r>
        </a:p>
      </dgm:t>
    </dgm:pt>
    <dgm:pt modelId="{1AD8BA28-27D2-C542-ADD0-8548701CB28B}" type="parTrans" cxnId="{F5A8887E-1DA1-0B43-AAE9-7EB27AE30628}">
      <dgm:prSet/>
      <dgm:spPr/>
      <dgm:t>
        <a:bodyPr/>
        <a:lstStyle/>
        <a:p>
          <a:endParaRPr lang="en-US" sz="1200"/>
        </a:p>
      </dgm:t>
    </dgm:pt>
    <dgm:pt modelId="{88B910CA-D21A-C74A-A5B1-B3EB9650941B}" type="sibTrans" cxnId="{F5A8887E-1DA1-0B43-AAE9-7EB27AE30628}">
      <dgm:prSet/>
      <dgm:spPr/>
      <dgm:t>
        <a:bodyPr/>
        <a:lstStyle/>
        <a:p>
          <a:endParaRPr lang="en-US" sz="1200"/>
        </a:p>
      </dgm:t>
    </dgm:pt>
    <dgm:pt modelId="{51BAC102-5B4B-DA49-9BFD-DB1D3DB5760F}">
      <dgm:prSet phldrT="[Text]" custT="1"/>
      <dgm:spPr>
        <a:ln w="25400"/>
      </dgm:spPr>
      <dgm:t>
        <a:bodyPr/>
        <a:lstStyle/>
        <a:p>
          <a:r>
            <a:rPr lang="en-US" sz="1000"/>
            <a:t>hanoi(2, 'B', 'C', 'A')</a:t>
          </a:r>
        </a:p>
      </dgm:t>
    </dgm:pt>
    <dgm:pt modelId="{883670D1-9860-9240-8715-35EA408E5247}" type="parTrans" cxnId="{1B0B835D-98D5-DA49-AE9B-6E006F11CCD4}">
      <dgm:prSet/>
      <dgm:spPr/>
      <dgm:t>
        <a:bodyPr/>
        <a:lstStyle/>
        <a:p>
          <a:endParaRPr lang="en-US" sz="1200"/>
        </a:p>
      </dgm:t>
    </dgm:pt>
    <dgm:pt modelId="{E56E89E6-7077-5C40-809F-373173EB4739}" type="sibTrans" cxnId="{1B0B835D-98D5-DA49-AE9B-6E006F11CCD4}">
      <dgm:prSet/>
      <dgm:spPr/>
      <dgm:t>
        <a:bodyPr/>
        <a:lstStyle/>
        <a:p>
          <a:endParaRPr lang="en-US" sz="1200"/>
        </a:p>
      </dgm:t>
    </dgm:pt>
    <dgm:pt modelId="{3763FA0B-E2D7-FC47-9722-983640A1F704}">
      <dgm:prSet phldrT="[Text]" custT="1"/>
      <dgm:spPr>
        <a:ln w="25400"/>
      </dgm:spPr>
      <dgm:t>
        <a:bodyPr/>
        <a:lstStyle/>
        <a:p>
          <a:r>
            <a:rPr lang="en-US" sz="1000"/>
            <a:t>hanoi(1, 'B', 'A', 'C')</a:t>
          </a:r>
        </a:p>
      </dgm:t>
    </dgm:pt>
    <dgm:pt modelId="{CBBD3D8B-3FEA-C14D-A28B-D77211A3301F}" type="parTrans" cxnId="{4CECBD7C-59AE-2B41-806F-A9B129C4454E}">
      <dgm:prSet/>
      <dgm:spPr/>
      <dgm:t>
        <a:bodyPr/>
        <a:lstStyle/>
        <a:p>
          <a:endParaRPr lang="en-US" sz="1200"/>
        </a:p>
      </dgm:t>
    </dgm:pt>
    <dgm:pt modelId="{A75F1071-C812-294E-BC39-8B5654366BA6}" type="sibTrans" cxnId="{4CECBD7C-59AE-2B41-806F-A9B129C4454E}">
      <dgm:prSet/>
      <dgm:spPr/>
      <dgm:t>
        <a:bodyPr/>
        <a:lstStyle/>
        <a:p>
          <a:endParaRPr lang="en-US" sz="1200"/>
        </a:p>
      </dgm:t>
    </dgm:pt>
    <dgm:pt modelId="{B628C543-FCB0-E74D-9750-B692DF0B705A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moveDisk(2, 'B', 'C')</a:t>
          </a:r>
        </a:p>
      </dgm:t>
    </dgm:pt>
    <dgm:pt modelId="{7EB0FC51-2942-EB4F-9CAC-A2EEB8F669CA}" type="parTrans" cxnId="{1C422903-B6FF-5846-A219-A529B28C6397}">
      <dgm:prSet/>
      <dgm:spPr/>
      <dgm:t>
        <a:bodyPr/>
        <a:lstStyle/>
        <a:p>
          <a:endParaRPr lang="en-US" sz="1200"/>
        </a:p>
      </dgm:t>
    </dgm:pt>
    <dgm:pt modelId="{EB6786AA-D9F2-D546-8894-DC9B57128D54}" type="sibTrans" cxnId="{1C422903-B6FF-5846-A219-A529B28C6397}">
      <dgm:prSet/>
      <dgm:spPr/>
      <dgm:t>
        <a:bodyPr/>
        <a:lstStyle/>
        <a:p>
          <a:endParaRPr lang="en-US" sz="1200"/>
        </a:p>
      </dgm:t>
    </dgm:pt>
    <dgm:pt modelId="{2181D6A5-426D-5642-A17F-7EA6A1D9EA99}">
      <dgm:prSet phldrT="[Text]" custT="1"/>
      <dgm:spPr>
        <a:ln w="25400"/>
      </dgm:spPr>
      <dgm:t>
        <a:bodyPr/>
        <a:lstStyle/>
        <a:p>
          <a:r>
            <a:rPr lang="en-US" sz="1000"/>
            <a:t>hanoi(1, 'A', 'C', 'B')</a:t>
          </a:r>
        </a:p>
      </dgm:t>
    </dgm:pt>
    <dgm:pt modelId="{BC12F40F-6397-3C4A-A852-815896661485}" type="parTrans" cxnId="{693648E5-F924-AD4F-8670-BBC3DFD4D5F9}">
      <dgm:prSet/>
      <dgm:spPr/>
      <dgm:t>
        <a:bodyPr/>
        <a:lstStyle/>
        <a:p>
          <a:endParaRPr lang="en-US" sz="1200"/>
        </a:p>
      </dgm:t>
    </dgm:pt>
    <dgm:pt modelId="{19044555-AC14-0D46-840B-579F83292C4C}" type="sibTrans" cxnId="{693648E5-F924-AD4F-8670-BBC3DFD4D5F9}">
      <dgm:prSet/>
      <dgm:spPr/>
      <dgm:t>
        <a:bodyPr/>
        <a:lstStyle/>
        <a:p>
          <a:endParaRPr lang="en-US" sz="1200"/>
        </a:p>
      </dgm:t>
    </dgm:pt>
    <dgm:pt modelId="{8A06638E-3208-BD4F-8A74-E99BC28D8B0F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moveDisk(1, 'B', 'A')</a:t>
          </a:r>
        </a:p>
      </dgm:t>
    </dgm:pt>
    <dgm:pt modelId="{E8F78542-E863-E940-AA3D-D40087673860}" type="parTrans" cxnId="{BEAE19D0-6FA6-1947-A9C8-CDE392CA8904}">
      <dgm:prSet/>
      <dgm:spPr/>
      <dgm:t>
        <a:bodyPr/>
        <a:lstStyle/>
        <a:p>
          <a:endParaRPr lang="en-US" sz="1200"/>
        </a:p>
      </dgm:t>
    </dgm:pt>
    <dgm:pt modelId="{82C44B7C-7853-104B-9FE3-CCC753FF1502}" type="sibTrans" cxnId="{BEAE19D0-6FA6-1947-A9C8-CDE392CA8904}">
      <dgm:prSet/>
      <dgm:spPr/>
      <dgm:t>
        <a:bodyPr/>
        <a:lstStyle/>
        <a:p>
          <a:endParaRPr lang="en-US" sz="1200"/>
        </a:p>
      </dgm:t>
    </dgm:pt>
    <dgm:pt modelId="{DD7AA621-7CF2-3A42-BA97-5ED98A2896FD}">
      <dgm:prSet phldrT="[Text]" custT="1"/>
      <dgm:spPr>
        <a:ln w="25400">
          <a:solidFill>
            <a:schemeClr val="accent1"/>
          </a:solidFill>
        </a:ln>
      </dgm:spPr>
      <dgm:t>
        <a:bodyPr/>
        <a:lstStyle/>
        <a:p>
          <a:r>
            <a:rPr lang="en-US" sz="1000" b="1">
              <a:solidFill>
                <a:schemeClr val="accent4"/>
              </a:solidFill>
            </a:rPr>
            <a:t>moveDisk(1, 'A', 'C')</a:t>
          </a:r>
        </a:p>
      </dgm:t>
    </dgm:pt>
    <dgm:pt modelId="{7F40F015-4767-3540-A691-D22A5AF9D4CD}" type="parTrans" cxnId="{B6B97FF3-7A4F-2B48-BC95-B2FF77ABEC3C}">
      <dgm:prSet/>
      <dgm:spPr/>
      <dgm:t>
        <a:bodyPr/>
        <a:lstStyle/>
        <a:p>
          <a:endParaRPr lang="en-US" sz="1200"/>
        </a:p>
      </dgm:t>
    </dgm:pt>
    <dgm:pt modelId="{5B38A924-F2DC-A748-98EC-9FA5EBB00EA0}" type="sibTrans" cxnId="{B6B97FF3-7A4F-2B48-BC95-B2FF77ABEC3C}">
      <dgm:prSet/>
      <dgm:spPr/>
      <dgm:t>
        <a:bodyPr/>
        <a:lstStyle/>
        <a:p>
          <a:endParaRPr lang="en-US" sz="1200"/>
        </a:p>
      </dgm:t>
    </dgm:pt>
    <dgm:pt modelId="{BE8CDBD6-A5A7-A643-906F-47883C159B5C}" type="pres">
      <dgm:prSet presAssocID="{7EE84FDD-C9E3-434B-8F40-6AB5C05CD46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CD933D3-F9CB-D940-BB07-518AC6637896}" type="pres">
      <dgm:prSet presAssocID="{611B7AAA-8751-E146-90B8-3619F5F6692A}" presName="hierRoot1" presStyleCnt="0">
        <dgm:presLayoutVars>
          <dgm:hierBranch val="init"/>
        </dgm:presLayoutVars>
      </dgm:prSet>
      <dgm:spPr/>
    </dgm:pt>
    <dgm:pt modelId="{6013FAE4-2A45-CC40-B3DF-F458A038483F}" type="pres">
      <dgm:prSet presAssocID="{611B7AAA-8751-E146-90B8-3619F5F6692A}" presName="rootComposite1" presStyleCnt="0"/>
      <dgm:spPr/>
    </dgm:pt>
    <dgm:pt modelId="{2C41DBAE-B77A-2D4A-BFBD-2922B20717E9}" type="pres">
      <dgm:prSet presAssocID="{611B7AAA-8751-E146-90B8-3619F5F6692A}" presName="rootText1" presStyleLbl="node0" presStyleIdx="0" presStyleCnt="1">
        <dgm:presLayoutVars>
          <dgm:chPref val="3"/>
        </dgm:presLayoutVars>
      </dgm:prSet>
      <dgm:spPr/>
    </dgm:pt>
    <dgm:pt modelId="{FC71894F-0170-DB4C-A282-857401B44880}" type="pres">
      <dgm:prSet presAssocID="{611B7AAA-8751-E146-90B8-3619F5F6692A}" presName="rootConnector1" presStyleLbl="node1" presStyleIdx="0" presStyleCnt="0"/>
      <dgm:spPr/>
    </dgm:pt>
    <dgm:pt modelId="{5889D792-20FF-1A45-B7D3-CAA5A429BB9C}" type="pres">
      <dgm:prSet presAssocID="{611B7AAA-8751-E146-90B8-3619F5F6692A}" presName="hierChild2" presStyleCnt="0"/>
      <dgm:spPr/>
    </dgm:pt>
    <dgm:pt modelId="{BB263F79-2BE9-854C-95B8-D15A5BC18D26}" type="pres">
      <dgm:prSet presAssocID="{D0F619A6-F660-BF47-B173-9493D9041B36}" presName="Name64" presStyleLbl="parChTrans1D2" presStyleIdx="0" presStyleCnt="3"/>
      <dgm:spPr/>
    </dgm:pt>
    <dgm:pt modelId="{FE69C3AF-5FB6-4048-9414-315290ED97E6}" type="pres">
      <dgm:prSet presAssocID="{CE51ED23-476C-1C4B-B646-1D612209EACF}" presName="hierRoot2" presStyleCnt="0">
        <dgm:presLayoutVars>
          <dgm:hierBranch val="init"/>
        </dgm:presLayoutVars>
      </dgm:prSet>
      <dgm:spPr/>
    </dgm:pt>
    <dgm:pt modelId="{408256FB-6316-B646-AEE2-EDCA8E747AC3}" type="pres">
      <dgm:prSet presAssocID="{CE51ED23-476C-1C4B-B646-1D612209EACF}" presName="rootComposite" presStyleCnt="0"/>
      <dgm:spPr/>
    </dgm:pt>
    <dgm:pt modelId="{546CD957-3672-6747-AC23-C414B11CC629}" type="pres">
      <dgm:prSet presAssocID="{CE51ED23-476C-1C4B-B646-1D612209EACF}" presName="rootText" presStyleLbl="node2" presStyleIdx="0" presStyleCnt="3">
        <dgm:presLayoutVars>
          <dgm:chPref val="3"/>
        </dgm:presLayoutVars>
      </dgm:prSet>
      <dgm:spPr/>
    </dgm:pt>
    <dgm:pt modelId="{C2EE5A04-98C4-4D4D-A227-D8700C001AE9}" type="pres">
      <dgm:prSet presAssocID="{CE51ED23-476C-1C4B-B646-1D612209EACF}" presName="rootConnector" presStyleLbl="node2" presStyleIdx="0" presStyleCnt="3"/>
      <dgm:spPr/>
    </dgm:pt>
    <dgm:pt modelId="{DF05EAEE-874C-4C49-AF1E-A24AEB69ED0B}" type="pres">
      <dgm:prSet presAssocID="{CE51ED23-476C-1C4B-B646-1D612209EACF}" presName="hierChild4" presStyleCnt="0"/>
      <dgm:spPr/>
    </dgm:pt>
    <dgm:pt modelId="{E79E4C87-1B68-984F-AD18-A8CAEEF1F053}" type="pres">
      <dgm:prSet presAssocID="{6AF8B06D-CE0A-9B43-8B38-0DA5CEB548C7}" presName="Name64" presStyleLbl="parChTrans1D3" presStyleIdx="0" presStyleCnt="6"/>
      <dgm:spPr/>
    </dgm:pt>
    <dgm:pt modelId="{41ECEEE0-4985-224E-88B3-3F4F91D2F342}" type="pres">
      <dgm:prSet presAssocID="{71B39390-EDD2-7142-8B20-CBFDC59560E5}" presName="hierRoot2" presStyleCnt="0">
        <dgm:presLayoutVars>
          <dgm:hierBranch val="init"/>
        </dgm:presLayoutVars>
      </dgm:prSet>
      <dgm:spPr/>
    </dgm:pt>
    <dgm:pt modelId="{7B0B9F5A-8637-AF4D-9FC7-8288A77BBA72}" type="pres">
      <dgm:prSet presAssocID="{71B39390-EDD2-7142-8B20-CBFDC59560E5}" presName="rootComposite" presStyleCnt="0"/>
      <dgm:spPr/>
    </dgm:pt>
    <dgm:pt modelId="{B936CCA0-7B6A-644A-BEE4-0915BE8B0097}" type="pres">
      <dgm:prSet presAssocID="{71B39390-EDD2-7142-8B20-CBFDC59560E5}" presName="rootText" presStyleLbl="node3" presStyleIdx="0" presStyleCnt="6">
        <dgm:presLayoutVars>
          <dgm:chPref val="3"/>
        </dgm:presLayoutVars>
      </dgm:prSet>
      <dgm:spPr/>
    </dgm:pt>
    <dgm:pt modelId="{11DB9944-67F8-EF4F-8D6A-F5B9618716FE}" type="pres">
      <dgm:prSet presAssocID="{71B39390-EDD2-7142-8B20-CBFDC59560E5}" presName="rootConnector" presStyleLbl="node3" presStyleIdx="0" presStyleCnt="6"/>
      <dgm:spPr/>
    </dgm:pt>
    <dgm:pt modelId="{713FC095-C86D-8942-8D75-DDBB642E4741}" type="pres">
      <dgm:prSet presAssocID="{71B39390-EDD2-7142-8B20-CBFDC59560E5}" presName="hierChild4" presStyleCnt="0"/>
      <dgm:spPr/>
    </dgm:pt>
    <dgm:pt modelId="{1D32E7E9-5F76-C94D-A10F-8E417385C23B}" type="pres">
      <dgm:prSet presAssocID="{C4788150-D0BE-6246-B1EF-B036A30B898C}" presName="Name64" presStyleLbl="parChTrans1D4" presStyleIdx="0" presStyleCnt="4"/>
      <dgm:spPr/>
    </dgm:pt>
    <dgm:pt modelId="{677885B9-BB71-C540-B583-1CB8AE72B9EB}" type="pres">
      <dgm:prSet presAssocID="{13AC8A8F-ABF2-4545-AF82-F4E20516759E}" presName="hierRoot2" presStyleCnt="0">
        <dgm:presLayoutVars>
          <dgm:hierBranch val="init"/>
        </dgm:presLayoutVars>
      </dgm:prSet>
      <dgm:spPr/>
    </dgm:pt>
    <dgm:pt modelId="{F52ED156-E0D4-2549-AFDE-86948D69112A}" type="pres">
      <dgm:prSet presAssocID="{13AC8A8F-ABF2-4545-AF82-F4E20516759E}" presName="rootComposite" presStyleCnt="0"/>
      <dgm:spPr/>
    </dgm:pt>
    <dgm:pt modelId="{095A7030-F239-AB42-B96A-D0AF5B3EE0FD}" type="pres">
      <dgm:prSet presAssocID="{13AC8A8F-ABF2-4545-AF82-F4E20516759E}" presName="rootText" presStyleLbl="node4" presStyleIdx="0" presStyleCnt="4">
        <dgm:presLayoutVars>
          <dgm:chPref val="3"/>
        </dgm:presLayoutVars>
      </dgm:prSet>
      <dgm:spPr/>
    </dgm:pt>
    <dgm:pt modelId="{5DDF10FE-75C4-BD4F-BB0F-8108C3544816}" type="pres">
      <dgm:prSet presAssocID="{13AC8A8F-ABF2-4545-AF82-F4E20516759E}" presName="rootConnector" presStyleLbl="node4" presStyleIdx="0" presStyleCnt="4"/>
      <dgm:spPr/>
    </dgm:pt>
    <dgm:pt modelId="{44B80CB5-364A-DF48-A5B9-B03B56A27C3F}" type="pres">
      <dgm:prSet presAssocID="{13AC8A8F-ABF2-4545-AF82-F4E20516759E}" presName="hierChild4" presStyleCnt="0"/>
      <dgm:spPr/>
    </dgm:pt>
    <dgm:pt modelId="{CAA9C7D2-1FBC-9B45-AF6B-E90975F5A6E9}" type="pres">
      <dgm:prSet presAssocID="{13AC8A8F-ABF2-4545-AF82-F4E20516759E}" presName="hierChild5" presStyleCnt="0"/>
      <dgm:spPr/>
    </dgm:pt>
    <dgm:pt modelId="{13AF7B0A-79F1-3F47-90E8-DF133D20529C}" type="pres">
      <dgm:prSet presAssocID="{71B39390-EDD2-7142-8B20-CBFDC59560E5}" presName="hierChild5" presStyleCnt="0"/>
      <dgm:spPr/>
    </dgm:pt>
    <dgm:pt modelId="{9BB7D241-790F-A541-9863-AF350B006238}" type="pres">
      <dgm:prSet presAssocID="{8B077C37-F7D1-F34B-AEAE-B6AE731D050D}" presName="Name64" presStyleLbl="parChTrans1D3" presStyleIdx="1" presStyleCnt="6"/>
      <dgm:spPr/>
    </dgm:pt>
    <dgm:pt modelId="{037F43E8-3258-0F46-838D-7FE085F64737}" type="pres">
      <dgm:prSet presAssocID="{DA2D7A84-334F-4D4E-8826-B600CD201D81}" presName="hierRoot2" presStyleCnt="0">
        <dgm:presLayoutVars>
          <dgm:hierBranch val="init"/>
        </dgm:presLayoutVars>
      </dgm:prSet>
      <dgm:spPr/>
    </dgm:pt>
    <dgm:pt modelId="{00FFF4BF-2A03-DD46-9575-62D6A09F40C1}" type="pres">
      <dgm:prSet presAssocID="{DA2D7A84-334F-4D4E-8826-B600CD201D81}" presName="rootComposite" presStyleCnt="0"/>
      <dgm:spPr/>
    </dgm:pt>
    <dgm:pt modelId="{0DD4128B-A28A-EA44-A8CA-C02248FAA9A4}" type="pres">
      <dgm:prSet presAssocID="{DA2D7A84-334F-4D4E-8826-B600CD201D81}" presName="rootText" presStyleLbl="node3" presStyleIdx="1" presStyleCnt="6">
        <dgm:presLayoutVars>
          <dgm:chPref val="3"/>
        </dgm:presLayoutVars>
      </dgm:prSet>
      <dgm:spPr/>
    </dgm:pt>
    <dgm:pt modelId="{A7F7A521-24AE-F348-BDF2-19CA69BB25BE}" type="pres">
      <dgm:prSet presAssocID="{DA2D7A84-334F-4D4E-8826-B600CD201D81}" presName="rootConnector" presStyleLbl="node3" presStyleIdx="1" presStyleCnt="6"/>
      <dgm:spPr/>
    </dgm:pt>
    <dgm:pt modelId="{21F01943-DCCE-1D49-8739-122E8753B2C3}" type="pres">
      <dgm:prSet presAssocID="{DA2D7A84-334F-4D4E-8826-B600CD201D81}" presName="hierChild4" presStyleCnt="0"/>
      <dgm:spPr/>
    </dgm:pt>
    <dgm:pt modelId="{DCAE327C-6F85-C845-83FE-912FC889BADB}" type="pres">
      <dgm:prSet presAssocID="{DA2D7A84-334F-4D4E-8826-B600CD201D81}" presName="hierChild5" presStyleCnt="0"/>
      <dgm:spPr/>
    </dgm:pt>
    <dgm:pt modelId="{955950AC-D10D-FB48-A994-013CBF96E7B9}" type="pres">
      <dgm:prSet presAssocID="{72B1881E-2F55-4B43-BD5A-FEDBA5A67C3C}" presName="Name64" presStyleLbl="parChTrans1D3" presStyleIdx="2" presStyleCnt="6"/>
      <dgm:spPr/>
    </dgm:pt>
    <dgm:pt modelId="{564AFAFB-02EF-9B49-AF98-A7A0F86C6318}" type="pres">
      <dgm:prSet presAssocID="{669912DD-B2FB-0B42-A178-08217D2397E0}" presName="hierRoot2" presStyleCnt="0">
        <dgm:presLayoutVars>
          <dgm:hierBranch val="init"/>
        </dgm:presLayoutVars>
      </dgm:prSet>
      <dgm:spPr/>
    </dgm:pt>
    <dgm:pt modelId="{2CAD78D9-0B51-704D-9A1E-438C145D7927}" type="pres">
      <dgm:prSet presAssocID="{669912DD-B2FB-0B42-A178-08217D2397E0}" presName="rootComposite" presStyleCnt="0"/>
      <dgm:spPr/>
    </dgm:pt>
    <dgm:pt modelId="{448E1223-49D4-6040-8CEF-3754F26526F9}" type="pres">
      <dgm:prSet presAssocID="{669912DD-B2FB-0B42-A178-08217D2397E0}" presName="rootText" presStyleLbl="node3" presStyleIdx="2" presStyleCnt="6">
        <dgm:presLayoutVars>
          <dgm:chPref val="3"/>
        </dgm:presLayoutVars>
      </dgm:prSet>
      <dgm:spPr/>
    </dgm:pt>
    <dgm:pt modelId="{86F4CC0A-51B7-574B-95D4-9728472CB5E0}" type="pres">
      <dgm:prSet presAssocID="{669912DD-B2FB-0B42-A178-08217D2397E0}" presName="rootConnector" presStyleLbl="node3" presStyleIdx="2" presStyleCnt="6"/>
      <dgm:spPr/>
    </dgm:pt>
    <dgm:pt modelId="{05B7E34D-7AA4-8D42-AE3D-25FEA794AE81}" type="pres">
      <dgm:prSet presAssocID="{669912DD-B2FB-0B42-A178-08217D2397E0}" presName="hierChild4" presStyleCnt="0"/>
      <dgm:spPr/>
    </dgm:pt>
    <dgm:pt modelId="{A80E2887-A790-624D-A193-F83DD0E2D0CA}" type="pres">
      <dgm:prSet presAssocID="{1AD8BA28-27D2-C542-ADD0-8548701CB28B}" presName="Name64" presStyleLbl="parChTrans1D4" presStyleIdx="1" presStyleCnt="4"/>
      <dgm:spPr/>
    </dgm:pt>
    <dgm:pt modelId="{A4E55B87-0C10-C748-A68F-53863F110301}" type="pres">
      <dgm:prSet presAssocID="{ADC9033F-6577-B94F-8347-E21CAE1538EE}" presName="hierRoot2" presStyleCnt="0">
        <dgm:presLayoutVars>
          <dgm:hierBranch val="init"/>
        </dgm:presLayoutVars>
      </dgm:prSet>
      <dgm:spPr/>
    </dgm:pt>
    <dgm:pt modelId="{EBEFD7D2-790B-4C46-A937-D78567D08F8C}" type="pres">
      <dgm:prSet presAssocID="{ADC9033F-6577-B94F-8347-E21CAE1538EE}" presName="rootComposite" presStyleCnt="0"/>
      <dgm:spPr/>
    </dgm:pt>
    <dgm:pt modelId="{A4139A8B-C3F0-9540-8F2A-D675B1C36C0E}" type="pres">
      <dgm:prSet presAssocID="{ADC9033F-6577-B94F-8347-E21CAE1538EE}" presName="rootText" presStyleLbl="node4" presStyleIdx="1" presStyleCnt="4">
        <dgm:presLayoutVars>
          <dgm:chPref val="3"/>
        </dgm:presLayoutVars>
      </dgm:prSet>
      <dgm:spPr/>
    </dgm:pt>
    <dgm:pt modelId="{87EAE88C-8856-0C4D-ACCD-48C74631F2FD}" type="pres">
      <dgm:prSet presAssocID="{ADC9033F-6577-B94F-8347-E21CAE1538EE}" presName="rootConnector" presStyleLbl="node4" presStyleIdx="1" presStyleCnt="4"/>
      <dgm:spPr/>
    </dgm:pt>
    <dgm:pt modelId="{C508652F-607F-BD4A-B528-8C85ED81DEBD}" type="pres">
      <dgm:prSet presAssocID="{ADC9033F-6577-B94F-8347-E21CAE1538EE}" presName="hierChild4" presStyleCnt="0"/>
      <dgm:spPr/>
    </dgm:pt>
    <dgm:pt modelId="{F8E67911-A502-3E46-B3B2-C5C7E89F74FA}" type="pres">
      <dgm:prSet presAssocID="{ADC9033F-6577-B94F-8347-E21CAE1538EE}" presName="hierChild5" presStyleCnt="0"/>
      <dgm:spPr/>
    </dgm:pt>
    <dgm:pt modelId="{B60CBD67-79A0-3840-9C38-EFD515E136C3}" type="pres">
      <dgm:prSet presAssocID="{669912DD-B2FB-0B42-A178-08217D2397E0}" presName="hierChild5" presStyleCnt="0"/>
      <dgm:spPr/>
    </dgm:pt>
    <dgm:pt modelId="{B6EAAAE9-00F4-754A-984F-2B6D3DB8A77A}" type="pres">
      <dgm:prSet presAssocID="{CE51ED23-476C-1C4B-B646-1D612209EACF}" presName="hierChild5" presStyleCnt="0"/>
      <dgm:spPr/>
    </dgm:pt>
    <dgm:pt modelId="{07EF6C88-7E7F-D748-8AC5-0B4474038EE8}" type="pres">
      <dgm:prSet presAssocID="{5A51DB2C-40CA-1046-95D3-B28A792EE356}" presName="Name64" presStyleLbl="parChTrans1D2" presStyleIdx="1" presStyleCnt="3"/>
      <dgm:spPr/>
    </dgm:pt>
    <dgm:pt modelId="{2AB08A8F-DA7B-A541-945F-FC213F190AFF}" type="pres">
      <dgm:prSet presAssocID="{5F311DDA-6507-F640-B3D0-1E08E13AD987}" presName="hierRoot2" presStyleCnt="0">
        <dgm:presLayoutVars>
          <dgm:hierBranch val="init"/>
        </dgm:presLayoutVars>
      </dgm:prSet>
      <dgm:spPr/>
    </dgm:pt>
    <dgm:pt modelId="{56D45AC3-85C2-754F-9F9F-E96A7972EBBA}" type="pres">
      <dgm:prSet presAssocID="{5F311DDA-6507-F640-B3D0-1E08E13AD987}" presName="rootComposite" presStyleCnt="0"/>
      <dgm:spPr/>
    </dgm:pt>
    <dgm:pt modelId="{2016E641-53F9-A043-A662-8486C1CF959F}" type="pres">
      <dgm:prSet presAssocID="{5F311DDA-6507-F640-B3D0-1E08E13AD987}" presName="rootText" presStyleLbl="node2" presStyleIdx="1" presStyleCnt="3" custLinFactNeighborX="515" custLinFactNeighborY="70890">
        <dgm:presLayoutVars>
          <dgm:chPref val="3"/>
        </dgm:presLayoutVars>
      </dgm:prSet>
      <dgm:spPr/>
    </dgm:pt>
    <dgm:pt modelId="{16496C2A-BD72-214D-B450-FB0E2998E74B}" type="pres">
      <dgm:prSet presAssocID="{5F311DDA-6507-F640-B3D0-1E08E13AD987}" presName="rootConnector" presStyleLbl="node2" presStyleIdx="1" presStyleCnt="3"/>
      <dgm:spPr/>
    </dgm:pt>
    <dgm:pt modelId="{5225A24C-99B5-5C4B-92AD-FAB11E19D731}" type="pres">
      <dgm:prSet presAssocID="{5F311DDA-6507-F640-B3D0-1E08E13AD987}" presName="hierChild4" presStyleCnt="0"/>
      <dgm:spPr/>
    </dgm:pt>
    <dgm:pt modelId="{A95D1C01-E396-844A-AEA7-E61CB4F6338E}" type="pres">
      <dgm:prSet presAssocID="{5F311DDA-6507-F640-B3D0-1E08E13AD987}" presName="hierChild5" presStyleCnt="0"/>
      <dgm:spPr/>
    </dgm:pt>
    <dgm:pt modelId="{425F6B00-FD88-1A4C-B3B7-BBD49722969B}" type="pres">
      <dgm:prSet presAssocID="{883670D1-9860-9240-8715-35EA408E5247}" presName="Name64" presStyleLbl="parChTrans1D2" presStyleIdx="2" presStyleCnt="3"/>
      <dgm:spPr/>
    </dgm:pt>
    <dgm:pt modelId="{90B6C6E0-8B8D-E24A-B86A-33AFF1947CF1}" type="pres">
      <dgm:prSet presAssocID="{51BAC102-5B4B-DA49-9BFD-DB1D3DB5760F}" presName="hierRoot2" presStyleCnt="0">
        <dgm:presLayoutVars>
          <dgm:hierBranch val="init"/>
        </dgm:presLayoutVars>
      </dgm:prSet>
      <dgm:spPr/>
    </dgm:pt>
    <dgm:pt modelId="{E6E59F20-0F6A-BA4E-B50C-63AF2FD2FC7B}" type="pres">
      <dgm:prSet presAssocID="{51BAC102-5B4B-DA49-9BFD-DB1D3DB5760F}" presName="rootComposite" presStyleCnt="0"/>
      <dgm:spPr/>
    </dgm:pt>
    <dgm:pt modelId="{9C05DB6A-6D21-AC46-91B2-9A0D6FAE58F3}" type="pres">
      <dgm:prSet presAssocID="{51BAC102-5B4B-DA49-9BFD-DB1D3DB5760F}" presName="rootText" presStyleLbl="node2" presStyleIdx="2" presStyleCnt="3">
        <dgm:presLayoutVars>
          <dgm:chPref val="3"/>
        </dgm:presLayoutVars>
      </dgm:prSet>
      <dgm:spPr/>
    </dgm:pt>
    <dgm:pt modelId="{15F7C1E2-C8E3-0F4A-929F-D85A545BB011}" type="pres">
      <dgm:prSet presAssocID="{51BAC102-5B4B-DA49-9BFD-DB1D3DB5760F}" presName="rootConnector" presStyleLbl="node2" presStyleIdx="2" presStyleCnt="3"/>
      <dgm:spPr/>
    </dgm:pt>
    <dgm:pt modelId="{8D73610D-D101-154E-B3F3-1C64810231FA}" type="pres">
      <dgm:prSet presAssocID="{51BAC102-5B4B-DA49-9BFD-DB1D3DB5760F}" presName="hierChild4" presStyleCnt="0"/>
      <dgm:spPr/>
    </dgm:pt>
    <dgm:pt modelId="{E9B260F4-5178-084F-9D34-22499FE2FB8F}" type="pres">
      <dgm:prSet presAssocID="{CBBD3D8B-3FEA-C14D-A28B-D77211A3301F}" presName="Name64" presStyleLbl="parChTrans1D3" presStyleIdx="3" presStyleCnt="6"/>
      <dgm:spPr/>
    </dgm:pt>
    <dgm:pt modelId="{DB3A93EB-BF59-274D-BD19-83757ADD4A61}" type="pres">
      <dgm:prSet presAssocID="{3763FA0B-E2D7-FC47-9722-983640A1F704}" presName="hierRoot2" presStyleCnt="0">
        <dgm:presLayoutVars>
          <dgm:hierBranch val="init"/>
        </dgm:presLayoutVars>
      </dgm:prSet>
      <dgm:spPr/>
    </dgm:pt>
    <dgm:pt modelId="{2FB83329-3FA8-0B42-9F40-3ADFBBFD7A74}" type="pres">
      <dgm:prSet presAssocID="{3763FA0B-E2D7-FC47-9722-983640A1F704}" presName="rootComposite" presStyleCnt="0"/>
      <dgm:spPr/>
    </dgm:pt>
    <dgm:pt modelId="{3C099C41-6387-FF41-A544-D24A74D25520}" type="pres">
      <dgm:prSet presAssocID="{3763FA0B-E2D7-FC47-9722-983640A1F704}" presName="rootText" presStyleLbl="node3" presStyleIdx="3" presStyleCnt="6">
        <dgm:presLayoutVars>
          <dgm:chPref val="3"/>
        </dgm:presLayoutVars>
      </dgm:prSet>
      <dgm:spPr/>
    </dgm:pt>
    <dgm:pt modelId="{2CED7E13-C533-0341-A94D-F89B872FBEDB}" type="pres">
      <dgm:prSet presAssocID="{3763FA0B-E2D7-FC47-9722-983640A1F704}" presName="rootConnector" presStyleLbl="node3" presStyleIdx="3" presStyleCnt="6"/>
      <dgm:spPr/>
    </dgm:pt>
    <dgm:pt modelId="{073ECEF1-8BB7-FC4B-B525-ED855ACB89D6}" type="pres">
      <dgm:prSet presAssocID="{3763FA0B-E2D7-FC47-9722-983640A1F704}" presName="hierChild4" presStyleCnt="0"/>
      <dgm:spPr/>
    </dgm:pt>
    <dgm:pt modelId="{09B3524A-1681-E14D-9C18-E31F0DD2C16B}" type="pres">
      <dgm:prSet presAssocID="{E8F78542-E863-E940-AA3D-D40087673860}" presName="Name64" presStyleLbl="parChTrans1D4" presStyleIdx="2" presStyleCnt="4"/>
      <dgm:spPr/>
    </dgm:pt>
    <dgm:pt modelId="{72E674F7-549E-E948-B04F-0EA30248FB15}" type="pres">
      <dgm:prSet presAssocID="{8A06638E-3208-BD4F-8A74-E99BC28D8B0F}" presName="hierRoot2" presStyleCnt="0">
        <dgm:presLayoutVars>
          <dgm:hierBranch val="init"/>
        </dgm:presLayoutVars>
      </dgm:prSet>
      <dgm:spPr/>
    </dgm:pt>
    <dgm:pt modelId="{B2A3028B-D8E7-3C4F-AF33-D20C837D5AE5}" type="pres">
      <dgm:prSet presAssocID="{8A06638E-3208-BD4F-8A74-E99BC28D8B0F}" presName="rootComposite" presStyleCnt="0"/>
      <dgm:spPr/>
    </dgm:pt>
    <dgm:pt modelId="{924A4E9B-E9D7-094A-A549-66835315D2BE}" type="pres">
      <dgm:prSet presAssocID="{8A06638E-3208-BD4F-8A74-E99BC28D8B0F}" presName="rootText" presStyleLbl="node4" presStyleIdx="2" presStyleCnt="4">
        <dgm:presLayoutVars>
          <dgm:chPref val="3"/>
        </dgm:presLayoutVars>
      </dgm:prSet>
      <dgm:spPr/>
    </dgm:pt>
    <dgm:pt modelId="{A12A0B82-ABE5-CD44-AC8F-F99703247B48}" type="pres">
      <dgm:prSet presAssocID="{8A06638E-3208-BD4F-8A74-E99BC28D8B0F}" presName="rootConnector" presStyleLbl="node4" presStyleIdx="2" presStyleCnt="4"/>
      <dgm:spPr/>
    </dgm:pt>
    <dgm:pt modelId="{86205F39-C83D-1A45-A041-FD129B8EC6FE}" type="pres">
      <dgm:prSet presAssocID="{8A06638E-3208-BD4F-8A74-E99BC28D8B0F}" presName="hierChild4" presStyleCnt="0"/>
      <dgm:spPr/>
    </dgm:pt>
    <dgm:pt modelId="{C667A125-E92F-EC4F-9407-AB2991A75B17}" type="pres">
      <dgm:prSet presAssocID="{8A06638E-3208-BD4F-8A74-E99BC28D8B0F}" presName="hierChild5" presStyleCnt="0"/>
      <dgm:spPr/>
    </dgm:pt>
    <dgm:pt modelId="{828AB3FB-BDE8-3B45-BAF9-F99D8735D577}" type="pres">
      <dgm:prSet presAssocID="{3763FA0B-E2D7-FC47-9722-983640A1F704}" presName="hierChild5" presStyleCnt="0"/>
      <dgm:spPr/>
    </dgm:pt>
    <dgm:pt modelId="{813B4CC3-0D17-544F-88CD-D42C99261F33}" type="pres">
      <dgm:prSet presAssocID="{7EB0FC51-2942-EB4F-9CAC-A2EEB8F669CA}" presName="Name64" presStyleLbl="parChTrans1D3" presStyleIdx="4" presStyleCnt="6"/>
      <dgm:spPr/>
    </dgm:pt>
    <dgm:pt modelId="{4B9581DD-D65C-3A4F-B66D-807822B44D72}" type="pres">
      <dgm:prSet presAssocID="{B628C543-FCB0-E74D-9750-B692DF0B705A}" presName="hierRoot2" presStyleCnt="0">
        <dgm:presLayoutVars>
          <dgm:hierBranch val="init"/>
        </dgm:presLayoutVars>
      </dgm:prSet>
      <dgm:spPr/>
    </dgm:pt>
    <dgm:pt modelId="{71B7E4CC-9EC2-E948-B7E5-DD89184B38ED}" type="pres">
      <dgm:prSet presAssocID="{B628C543-FCB0-E74D-9750-B692DF0B705A}" presName="rootComposite" presStyleCnt="0"/>
      <dgm:spPr/>
    </dgm:pt>
    <dgm:pt modelId="{98B9756D-3304-A14C-AF81-90C046DF4CFF}" type="pres">
      <dgm:prSet presAssocID="{B628C543-FCB0-E74D-9750-B692DF0B705A}" presName="rootText" presStyleLbl="node3" presStyleIdx="4" presStyleCnt="6">
        <dgm:presLayoutVars>
          <dgm:chPref val="3"/>
        </dgm:presLayoutVars>
      </dgm:prSet>
      <dgm:spPr/>
    </dgm:pt>
    <dgm:pt modelId="{0E6FAA98-2041-924D-BDDD-EADA8FAFC9D2}" type="pres">
      <dgm:prSet presAssocID="{B628C543-FCB0-E74D-9750-B692DF0B705A}" presName="rootConnector" presStyleLbl="node3" presStyleIdx="4" presStyleCnt="6"/>
      <dgm:spPr/>
    </dgm:pt>
    <dgm:pt modelId="{185EA1CD-A7B1-B641-96DD-A749EA83D549}" type="pres">
      <dgm:prSet presAssocID="{B628C543-FCB0-E74D-9750-B692DF0B705A}" presName="hierChild4" presStyleCnt="0"/>
      <dgm:spPr/>
    </dgm:pt>
    <dgm:pt modelId="{1C2B46A4-5551-A841-9EF2-9D0C0F52DCC2}" type="pres">
      <dgm:prSet presAssocID="{B628C543-FCB0-E74D-9750-B692DF0B705A}" presName="hierChild5" presStyleCnt="0"/>
      <dgm:spPr/>
    </dgm:pt>
    <dgm:pt modelId="{9BAA31E8-FFC0-5948-9426-C83ECAFD5899}" type="pres">
      <dgm:prSet presAssocID="{BC12F40F-6397-3C4A-A852-815896661485}" presName="Name64" presStyleLbl="parChTrans1D3" presStyleIdx="5" presStyleCnt="6"/>
      <dgm:spPr/>
    </dgm:pt>
    <dgm:pt modelId="{D36AE54A-39FA-DD40-81AD-6D1AF4595F80}" type="pres">
      <dgm:prSet presAssocID="{2181D6A5-426D-5642-A17F-7EA6A1D9EA99}" presName="hierRoot2" presStyleCnt="0">
        <dgm:presLayoutVars>
          <dgm:hierBranch val="init"/>
        </dgm:presLayoutVars>
      </dgm:prSet>
      <dgm:spPr/>
    </dgm:pt>
    <dgm:pt modelId="{F28AD0AA-A356-4849-AC59-B29F50E16813}" type="pres">
      <dgm:prSet presAssocID="{2181D6A5-426D-5642-A17F-7EA6A1D9EA99}" presName="rootComposite" presStyleCnt="0"/>
      <dgm:spPr/>
    </dgm:pt>
    <dgm:pt modelId="{000D459A-5709-A841-94E2-09E99D986F3C}" type="pres">
      <dgm:prSet presAssocID="{2181D6A5-426D-5642-A17F-7EA6A1D9EA99}" presName="rootText" presStyleLbl="node3" presStyleIdx="5" presStyleCnt="6">
        <dgm:presLayoutVars>
          <dgm:chPref val="3"/>
        </dgm:presLayoutVars>
      </dgm:prSet>
      <dgm:spPr/>
    </dgm:pt>
    <dgm:pt modelId="{51F0C7CD-A6F9-D240-B491-0416AAEDE4E7}" type="pres">
      <dgm:prSet presAssocID="{2181D6A5-426D-5642-A17F-7EA6A1D9EA99}" presName="rootConnector" presStyleLbl="node3" presStyleIdx="5" presStyleCnt="6"/>
      <dgm:spPr/>
    </dgm:pt>
    <dgm:pt modelId="{463EA379-EC46-274D-A9A7-712A39D012C4}" type="pres">
      <dgm:prSet presAssocID="{2181D6A5-426D-5642-A17F-7EA6A1D9EA99}" presName="hierChild4" presStyleCnt="0"/>
      <dgm:spPr/>
    </dgm:pt>
    <dgm:pt modelId="{D7999F33-862D-DF4A-9CE0-876FE7A94C29}" type="pres">
      <dgm:prSet presAssocID="{7F40F015-4767-3540-A691-D22A5AF9D4CD}" presName="Name64" presStyleLbl="parChTrans1D4" presStyleIdx="3" presStyleCnt="4"/>
      <dgm:spPr/>
    </dgm:pt>
    <dgm:pt modelId="{E3302F00-61DA-E746-8069-5EF8C0D27CEF}" type="pres">
      <dgm:prSet presAssocID="{DD7AA621-7CF2-3A42-BA97-5ED98A2896FD}" presName="hierRoot2" presStyleCnt="0">
        <dgm:presLayoutVars>
          <dgm:hierBranch val="init"/>
        </dgm:presLayoutVars>
      </dgm:prSet>
      <dgm:spPr/>
    </dgm:pt>
    <dgm:pt modelId="{74A34AC4-A4FA-074A-AD24-B7131978F173}" type="pres">
      <dgm:prSet presAssocID="{DD7AA621-7CF2-3A42-BA97-5ED98A2896FD}" presName="rootComposite" presStyleCnt="0"/>
      <dgm:spPr/>
    </dgm:pt>
    <dgm:pt modelId="{DC101367-44D5-8A4E-AC20-29BAF8CE43CF}" type="pres">
      <dgm:prSet presAssocID="{DD7AA621-7CF2-3A42-BA97-5ED98A2896FD}" presName="rootText" presStyleLbl="node4" presStyleIdx="3" presStyleCnt="4">
        <dgm:presLayoutVars>
          <dgm:chPref val="3"/>
        </dgm:presLayoutVars>
      </dgm:prSet>
      <dgm:spPr/>
    </dgm:pt>
    <dgm:pt modelId="{C3E9DB3C-4640-5F4B-94EE-22E2B2BF509A}" type="pres">
      <dgm:prSet presAssocID="{DD7AA621-7CF2-3A42-BA97-5ED98A2896FD}" presName="rootConnector" presStyleLbl="node4" presStyleIdx="3" presStyleCnt="4"/>
      <dgm:spPr/>
    </dgm:pt>
    <dgm:pt modelId="{6760B43A-56D5-E242-9FF8-8D9F3C2C542E}" type="pres">
      <dgm:prSet presAssocID="{DD7AA621-7CF2-3A42-BA97-5ED98A2896FD}" presName="hierChild4" presStyleCnt="0"/>
      <dgm:spPr/>
    </dgm:pt>
    <dgm:pt modelId="{5D04AC72-303F-0A43-87A5-E8246D11C1FD}" type="pres">
      <dgm:prSet presAssocID="{DD7AA621-7CF2-3A42-BA97-5ED98A2896FD}" presName="hierChild5" presStyleCnt="0"/>
      <dgm:spPr/>
    </dgm:pt>
    <dgm:pt modelId="{BDDC9059-1C77-5E4E-B8F6-7E10781FEC18}" type="pres">
      <dgm:prSet presAssocID="{2181D6A5-426D-5642-A17F-7EA6A1D9EA99}" presName="hierChild5" presStyleCnt="0"/>
      <dgm:spPr/>
    </dgm:pt>
    <dgm:pt modelId="{0D168CA6-246E-5549-8C2E-78ED44A163E0}" type="pres">
      <dgm:prSet presAssocID="{51BAC102-5B4B-DA49-9BFD-DB1D3DB5760F}" presName="hierChild5" presStyleCnt="0"/>
      <dgm:spPr/>
    </dgm:pt>
    <dgm:pt modelId="{A5327B2C-EAEE-6E4B-98D3-5DB3C6E70162}" type="pres">
      <dgm:prSet presAssocID="{611B7AAA-8751-E146-90B8-3619F5F6692A}" presName="hierChild3" presStyleCnt="0"/>
      <dgm:spPr/>
    </dgm:pt>
  </dgm:ptLst>
  <dgm:cxnLst>
    <dgm:cxn modelId="{1C422903-B6FF-5846-A219-A529B28C6397}" srcId="{51BAC102-5B4B-DA49-9BFD-DB1D3DB5760F}" destId="{B628C543-FCB0-E74D-9750-B692DF0B705A}" srcOrd="1" destOrd="0" parTransId="{7EB0FC51-2942-EB4F-9CAC-A2EEB8F669CA}" sibTransId="{EB6786AA-D9F2-D546-8894-DC9B57128D54}"/>
    <dgm:cxn modelId="{3576B008-71B7-6248-AA44-1291680C1A53}" type="presOf" srcId="{5A51DB2C-40CA-1046-95D3-B28A792EE356}" destId="{07EF6C88-7E7F-D748-8AC5-0B4474038EE8}" srcOrd="0" destOrd="0" presId="urn:microsoft.com/office/officeart/2009/3/layout/HorizontalOrganizationChart"/>
    <dgm:cxn modelId="{6FBE770B-12DE-F348-9BAC-E401C6AA959B}" type="presOf" srcId="{1AD8BA28-27D2-C542-ADD0-8548701CB28B}" destId="{A80E2887-A790-624D-A193-F83DD0E2D0CA}" srcOrd="0" destOrd="0" presId="urn:microsoft.com/office/officeart/2009/3/layout/HorizontalOrganizationChart"/>
    <dgm:cxn modelId="{91B1920D-CB16-CC47-ABF8-C314424E2E0D}" type="presOf" srcId="{3763FA0B-E2D7-FC47-9722-983640A1F704}" destId="{3C099C41-6387-FF41-A544-D24A74D25520}" srcOrd="0" destOrd="0" presId="urn:microsoft.com/office/officeart/2009/3/layout/HorizontalOrganizationChart"/>
    <dgm:cxn modelId="{EA05F813-1F22-5D4C-9ADE-A8645398DCE1}" srcId="{611B7AAA-8751-E146-90B8-3619F5F6692A}" destId="{5F311DDA-6507-F640-B3D0-1E08E13AD987}" srcOrd="1" destOrd="0" parTransId="{5A51DB2C-40CA-1046-95D3-B28A792EE356}" sibTransId="{2268726D-8C45-A640-9BCF-45DB11A7A19D}"/>
    <dgm:cxn modelId="{51447416-0E9F-F740-9CB7-084800DB4455}" type="presOf" srcId="{13AC8A8F-ABF2-4545-AF82-F4E20516759E}" destId="{095A7030-F239-AB42-B96A-D0AF5B3EE0FD}" srcOrd="0" destOrd="0" presId="urn:microsoft.com/office/officeart/2009/3/layout/HorizontalOrganizationChart"/>
    <dgm:cxn modelId="{AB724B17-1685-2941-B6B4-B08ED75BCC2E}" type="presOf" srcId="{DA2D7A84-334F-4D4E-8826-B600CD201D81}" destId="{A7F7A521-24AE-F348-BDF2-19CA69BB25BE}" srcOrd="1" destOrd="0" presId="urn:microsoft.com/office/officeart/2009/3/layout/HorizontalOrganizationChart"/>
    <dgm:cxn modelId="{28C6A527-5636-2448-8ACE-537F8BC6D83D}" type="presOf" srcId="{7EE84FDD-C9E3-434B-8F40-6AB5C05CD464}" destId="{BE8CDBD6-A5A7-A643-906F-47883C159B5C}" srcOrd="0" destOrd="0" presId="urn:microsoft.com/office/officeart/2009/3/layout/HorizontalOrganizationChart"/>
    <dgm:cxn modelId="{4B2C8A2A-C290-6343-8AE9-33BC95A9C570}" srcId="{71B39390-EDD2-7142-8B20-CBFDC59560E5}" destId="{13AC8A8F-ABF2-4545-AF82-F4E20516759E}" srcOrd="0" destOrd="0" parTransId="{C4788150-D0BE-6246-B1EF-B036A30B898C}" sibTransId="{E03ADE3B-5D45-284F-98D5-621C618330C6}"/>
    <dgm:cxn modelId="{8437462D-CE29-1442-A20F-F499264A332F}" type="presOf" srcId="{8A06638E-3208-BD4F-8A74-E99BC28D8B0F}" destId="{924A4E9B-E9D7-094A-A549-66835315D2BE}" srcOrd="0" destOrd="0" presId="urn:microsoft.com/office/officeart/2009/3/layout/HorizontalOrganizationChart"/>
    <dgm:cxn modelId="{FC7A1E37-D75C-B040-BD10-E0E5F2404BE2}" srcId="{CE51ED23-476C-1C4B-B646-1D612209EACF}" destId="{DA2D7A84-334F-4D4E-8826-B600CD201D81}" srcOrd="1" destOrd="0" parTransId="{8B077C37-F7D1-F34B-AEAE-B6AE731D050D}" sibTransId="{6B313C87-224E-274E-9F71-D55A09513DAA}"/>
    <dgm:cxn modelId="{D162FA38-C742-6D46-BFFF-6BBFB7ACDC4F}" type="presOf" srcId="{13AC8A8F-ABF2-4545-AF82-F4E20516759E}" destId="{5DDF10FE-75C4-BD4F-BB0F-8108C3544816}" srcOrd="1" destOrd="0" presId="urn:microsoft.com/office/officeart/2009/3/layout/HorizontalOrganizationChart"/>
    <dgm:cxn modelId="{F41E6A39-15F2-8E49-9453-0214A629C4B9}" type="presOf" srcId="{5F311DDA-6507-F640-B3D0-1E08E13AD987}" destId="{16496C2A-BD72-214D-B450-FB0E2998E74B}" srcOrd="1" destOrd="0" presId="urn:microsoft.com/office/officeart/2009/3/layout/HorizontalOrganizationChart"/>
    <dgm:cxn modelId="{EF17003C-A304-6A43-961B-772BFD0FDBDE}" type="presOf" srcId="{7F40F015-4767-3540-A691-D22A5AF9D4CD}" destId="{D7999F33-862D-DF4A-9CE0-876FE7A94C29}" srcOrd="0" destOrd="0" presId="urn:microsoft.com/office/officeart/2009/3/layout/HorizontalOrganizationChart"/>
    <dgm:cxn modelId="{5F006B42-7038-C34A-86F3-8674A27A6515}" type="presOf" srcId="{883670D1-9860-9240-8715-35EA408E5247}" destId="{425F6B00-FD88-1A4C-B3B7-BBD49722969B}" srcOrd="0" destOrd="0" presId="urn:microsoft.com/office/officeart/2009/3/layout/HorizontalOrganizationChart"/>
    <dgm:cxn modelId="{7FD5054E-57EE-1240-9B2F-669329789CD3}" type="presOf" srcId="{ADC9033F-6577-B94F-8347-E21CAE1538EE}" destId="{87EAE88C-8856-0C4D-ACCD-48C74631F2FD}" srcOrd="1" destOrd="0" presId="urn:microsoft.com/office/officeart/2009/3/layout/HorizontalOrganizationChart"/>
    <dgm:cxn modelId="{ED5A4E4F-4467-8A45-9909-35B2D15DAA45}" srcId="{CE51ED23-476C-1C4B-B646-1D612209EACF}" destId="{71B39390-EDD2-7142-8B20-CBFDC59560E5}" srcOrd="0" destOrd="0" parTransId="{6AF8B06D-CE0A-9B43-8B38-0DA5CEB548C7}" sibTransId="{74D777C5-5634-8845-8800-04D833AD1A5C}"/>
    <dgm:cxn modelId="{A7B46553-6CDB-2646-848B-9CF73FDABFF4}" type="presOf" srcId="{E8F78542-E863-E940-AA3D-D40087673860}" destId="{09B3524A-1681-E14D-9C18-E31F0DD2C16B}" srcOrd="0" destOrd="0" presId="urn:microsoft.com/office/officeart/2009/3/layout/HorizontalOrganizationChart"/>
    <dgm:cxn modelId="{0A678355-A040-4746-B5A2-0E4B621437E7}" type="presOf" srcId="{611B7AAA-8751-E146-90B8-3619F5F6692A}" destId="{2C41DBAE-B77A-2D4A-BFBD-2922B20717E9}" srcOrd="0" destOrd="0" presId="urn:microsoft.com/office/officeart/2009/3/layout/HorizontalOrganizationChart"/>
    <dgm:cxn modelId="{86F7E355-1936-034A-B817-A2AE4393747B}" type="presOf" srcId="{BC12F40F-6397-3C4A-A852-815896661485}" destId="{9BAA31E8-FFC0-5948-9426-C83ECAFD5899}" srcOrd="0" destOrd="0" presId="urn:microsoft.com/office/officeart/2009/3/layout/HorizontalOrganizationChart"/>
    <dgm:cxn modelId="{3F08B55B-4738-4D4B-9803-D843580E9A85}" srcId="{7EE84FDD-C9E3-434B-8F40-6AB5C05CD464}" destId="{611B7AAA-8751-E146-90B8-3619F5F6692A}" srcOrd="0" destOrd="0" parTransId="{A17282C7-958D-4A4C-945E-D8F6FD6511AA}" sibTransId="{E6C2B575-8551-9045-9C91-8144E8E9BB84}"/>
    <dgm:cxn modelId="{1B0B835D-98D5-DA49-AE9B-6E006F11CCD4}" srcId="{611B7AAA-8751-E146-90B8-3619F5F6692A}" destId="{51BAC102-5B4B-DA49-9BFD-DB1D3DB5760F}" srcOrd="2" destOrd="0" parTransId="{883670D1-9860-9240-8715-35EA408E5247}" sibTransId="{E56E89E6-7077-5C40-809F-373173EB4739}"/>
    <dgm:cxn modelId="{C9FEB460-588E-B544-BCA6-89B2CC762515}" type="presOf" srcId="{ADC9033F-6577-B94F-8347-E21CAE1538EE}" destId="{A4139A8B-C3F0-9540-8F2A-D675B1C36C0E}" srcOrd="0" destOrd="0" presId="urn:microsoft.com/office/officeart/2009/3/layout/HorizontalOrganizationChart"/>
    <dgm:cxn modelId="{6117B068-4568-2049-85F1-DA00CBCFB5C4}" type="presOf" srcId="{3763FA0B-E2D7-FC47-9722-983640A1F704}" destId="{2CED7E13-C533-0341-A94D-F89B872FBEDB}" srcOrd="1" destOrd="0" presId="urn:microsoft.com/office/officeart/2009/3/layout/HorizontalOrganizationChart"/>
    <dgm:cxn modelId="{F7656474-68D0-D445-A769-A9BEB5D1E5E5}" type="presOf" srcId="{71B39390-EDD2-7142-8B20-CBFDC59560E5}" destId="{B936CCA0-7B6A-644A-BEE4-0915BE8B0097}" srcOrd="0" destOrd="0" presId="urn:microsoft.com/office/officeart/2009/3/layout/HorizontalOrganizationChart"/>
    <dgm:cxn modelId="{4CECBD7C-59AE-2B41-806F-A9B129C4454E}" srcId="{51BAC102-5B4B-DA49-9BFD-DB1D3DB5760F}" destId="{3763FA0B-E2D7-FC47-9722-983640A1F704}" srcOrd="0" destOrd="0" parTransId="{CBBD3D8B-3FEA-C14D-A28B-D77211A3301F}" sibTransId="{A75F1071-C812-294E-BC39-8B5654366BA6}"/>
    <dgm:cxn modelId="{F5A8887E-1DA1-0B43-AAE9-7EB27AE30628}" srcId="{669912DD-B2FB-0B42-A178-08217D2397E0}" destId="{ADC9033F-6577-B94F-8347-E21CAE1538EE}" srcOrd="0" destOrd="0" parTransId="{1AD8BA28-27D2-C542-ADD0-8548701CB28B}" sibTransId="{88B910CA-D21A-C74A-A5B1-B3EB9650941B}"/>
    <dgm:cxn modelId="{3A219E82-EFDF-C74F-B287-00F8ADC70FDA}" type="presOf" srcId="{72B1881E-2F55-4B43-BD5A-FEDBA5A67C3C}" destId="{955950AC-D10D-FB48-A994-013CBF96E7B9}" srcOrd="0" destOrd="0" presId="urn:microsoft.com/office/officeart/2009/3/layout/HorizontalOrganizationChart"/>
    <dgm:cxn modelId="{D8DCD484-204B-0040-9B16-1027F79189FF}" type="presOf" srcId="{DA2D7A84-334F-4D4E-8826-B600CD201D81}" destId="{0DD4128B-A28A-EA44-A8CA-C02248FAA9A4}" srcOrd="0" destOrd="0" presId="urn:microsoft.com/office/officeart/2009/3/layout/HorizontalOrganizationChart"/>
    <dgm:cxn modelId="{DE904987-C847-6A49-9022-7564DC195984}" type="presOf" srcId="{B628C543-FCB0-E74D-9750-B692DF0B705A}" destId="{98B9756D-3304-A14C-AF81-90C046DF4CFF}" srcOrd="0" destOrd="0" presId="urn:microsoft.com/office/officeart/2009/3/layout/HorizontalOrganizationChart"/>
    <dgm:cxn modelId="{FFDA188A-614C-F241-ADB8-0D3697C891AB}" type="presOf" srcId="{51BAC102-5B4B-DA49-9BFD-DB1D3DB5760F}" destId="{15F7C1E2-C8E3-0F4A-929F-D85A545BB011}" srcOrd="1" destOrd="0" presId="urn:microsoft.com/office/officeart/2009/3/layout/HorizontalOrganizationChart"/>
    <dgm:cxn modelId="{086D138B-9343-C141-8E12-2ABAAB532106}" srcId="{CE51ED23-476C-1C4B-B646-1D612209EACF}" destId="{669912DD-B2FB-0B42-A178-08217D2397E0}" srcOrd="2" destOrd="0" parTransId="{72B1881E-2F55-4B43-BD5A-FEDBA5A67C3C}" sibTransId="{8A54A605-C3BC-EA4C-BDA8-9E23C207AE26}"/>
    <dgm:cxn modelId="{B5F8FB99-6B3A-C245-8D22-EC1DAECDB930}" type="presOf" srcId="{6AF8B06D-CE0A-9B43-8B38-0DA5CEB548C7}" destId="{E79E4C87-1B68-984F-AD18-A8CAEEF1F053}" srcOrd="0" destOrd="0" presId="urn:microsoft.com/office/officeart/2009/3/layout/HorizontalOrganizationChart"/>
    <dgm:cxn modelId="{D672C79F-8189-524B-B351-3139EFF51E80}" type="presOf" srcId="{5F311DDA-6507-F640-B3D0-1E08E13AD987}" destId="{2016E641-53F9-A043-A662-8486C1CF959F}" srcOrd="0" destOrd="0" presId="urn:microsoft.com/office/officeart/2009/3/layout/HorizontalOrganizationChart"/>
    <dgm:cxn modelId="{558867A0-85D5-B44D-AEC1-8A6759FA46D5}" type="presOf" srcId="{611B7AAA-8751-E146-90B8-3619F5F6692A}" destId="{FC71894F-0170-DB4C-A282-857401B44880}" srcOrd="1" destOrd="0" presId="urn:microsoft.com/office/officeart/2009/3/layout/HorizontalOrganizationChart"/>
    <dgm:cxn modelId="{62896BA1-5682-B34F-A9E6-2F8AB6D7E465}" type="presOf" srcId="{D0F619A6-F660-BF47-B173-9493D9041B36}" destId="{BB263F79-2BE9-854C-95B8-D15A5BC18D26}" srcOrd="0" destOrd="0" presId="urn:microsoft.com/office/officeart/2009/3/layout/HorizontalOrganizationChart"/>
    <dgm:cxn modelId="{D60AA8AD-451C-3F4C-9542-F25BC1220123}" type="presOf" srcId="{CBBD3D8B-3FEA-C14D-A28B-D77211A3301F}" destId="{E9B260F4-5178-084F-9D34-22499FE2FB8F}" srcOrd="0" destOrd="0" presId="urn:microsoft.com/office/officeart/2009/3/layout/HorizontalOrganizationChart"/>
    <dgm:cxn modelId="{DBE61EB4-61D4-204B-8D58-C956EA162F33}" srcId="{611B7AAA-8751-E146-90B8-3619F5F6692A}" destId="{CE51ED23-476C-1C4B-B646-1D612209EACF}" srcOrd="0" destOrd="0" parTransId="{D0F619A6-F660-BF47-B173-9493D9041B36}" sibTransId="{BD91A9EF-B4EE-9842-91BB-8402CBFD3CA4}"/>
    <dgm:cxn modelId="{7DCDE5B4-572E-0A42-A1BC-8AEB83454AF3}" type="presOf" srcId="{C4788150-D0BE-6246-B1EF-B036A30B898C}" destId="{1D32E7E9-5F76-C94D-A10F-8E417385C23B}" srcOrd="0" destOrd="0" presId="urn:microsoft.com/office/officeart/2009/3/layout/HorizontalOrganizationChart"/>
    <dgm:cxn modelId="{609BD2B8-8C48-9B4F-B8BE-7B4A2080E025}" type="presOf" srcId="{669912DD-B2FB-0B42-A178-08217D2397E0}" destId="{448E1223-49D4-6040-8CEF-3754F26526F9}" srcOrd="0" destOrd="0" presId="urn:microsoft.com/office/officeart/2009/3/layout/HorizontalOrganizationChart"/>
    <dgm:cxn modelId="{77E039BB-94A3-144E-9ED8-5069C34C38B0}" type="presOf" srcId="{B628C543-FCB0-E74D-9750-B692DF0B705A}" destId="{0E6FAA98-2041-924D-BDDD-EADA8FAFC9D2}" srcOrd="1" destOrd="0" presId="urn:microsoft.com/office/officeart/2009/3/layout/HorizontalOrganizationChart"/>
    <dgm:cxn modelId="{862FDCC1-5D2B-0349-A74F-323313BBC351}" type="presOf" srcId="{DD7AA621-7CF2-3A42-BA97-5ED98A2896FD}" destId="{DC101367-44D5-8A4E-AC20-29BAF8CE43CF}" srcOrd="0" destOrd="0" presId="urn:microsoft.com/office/officeart/2009/3/layout/HorizontalOrganizationChart"/>
    <dgm:cxn modelId="{75A4DAC4-997C-7A4C-854A-D96F78285E07}" type="presOf" srcId="{669912DD-B2FB-0B42-A178-08217D2397E0}" destId="{86F4CC0A-51B7-574B-95D4-9728472CB5E0}" srcOrd="1" destOrd="0" presId="urn:microsoft.com/office/officeart/2009/3/layout/HorizontalOrganizationChart"/>
    <dgm:cxn modelId="{BEAE19D0-6FA6-1947-A9C8-CDE392CA8904}" srcId="{3763FA0B-E2D7-FC47-9722-983640A1F704}" destId="{8A06638E-3208-BD4F-8A74-E99BC28D8B0F}" srcOrd="0" destOrd="0" parTransId="{E8F78542-E863-E940-AA3D-D40087673860}" sibTransId="{82C44B7C-7853-104B-9FE3-CCC753FF1502}"/>
    <dgm:cxn modelId="{0DDC3BD6-320A-CE45-8BC1-E24C83A5C1EE}" type="presOf" srcId="{8A06638E-3208-BD4F-8A74-E99BC28D8B0F}" destId="{A12A0B82-ABE5-CD44-AC8F-F99703247B48}" srcOrd="1" destOrd="0" presId="urn:microsoft.com/office/officeart/2009/3/layout/HorizontalOrganizationChart"/>
    <dgm:cxn modelId="{0B685DD9-F16C-B546-B0F1-B87C8329EDD9}" type="presOf" srcId="{8B077C37-F7D1-F34B-AEAE-B6AE731D050D}" destId="{9BB7D241-790F-A541-9863-AF350B006238}" srcOrd="0" destOrd="0" presId="urn:microsoft.com/office/officeart/2009/3/layout/HorizontalOrganizationChart"/>
    <dgm:cxn modelId="{FCD81BE0-E11B-0E46-9D04-98D730BDC9DC}" type="presOf" srcId="{51BAC102-5B4B-DA49-9BFD-DB1D3DB5760F}" destId="{9C05DB6A-6D21-AC46-91B2-9A0D6FAE58F3}" srcOrd="0" destOrd="0" presId="urn:microsoft.com/office/officeart/2009/3/layout/HorizontalOrganizationChart"/>
    <dgm:cxn modelId="{693648E5-F924-AD4F-8670-BBC3DFD4D5F9}" srcId="{51BAC102-5B4B-DA49-9BFD-DB1D3DB5760F}" destId="{2181D6A5-426D-5642-A17F-7EA6A1D9EA99}" srcOrd="2" destOrd="0" parTransId="{BC12F40F-6397-3C4A-A852-815896661485}" sibTransId="{19044555-AC14-0D46-840B-579F83292C4C}"/>
    <dgm:cxn modelId="{5C2EF2EC-EA3C-AC43-984E-F445F9473997}" type="presOf" srcId="{7EB0FC51-2942-EB4F-9CAC-A2EEB8F669CA}" destId="{813B4CC3-0D17-544F-88CD-D42C99261F33}" srcOrd="0" destOrd="0" presId="urn:microsoft.com/office/officeart/2009/3/layout/HorizontalOrganizationChart"/>
    <dgm:cxn modelId="{FC860BEE-3AFC-C14C-B5E3-9C46794184CC}" type="presOf" srcId="{CE51ED23-476C-1C4B-B646-1D612209EACF}" destId="{546CD957-3672-6747-AC23-C414B11CC629}" srcOrd="0" destOrd="0" presId="urn:microsoft.com/office/officeart/2009/3/layout/HorizontalOrganizationChart"/>
    <dgm:cxn modelId="{6B41F2EF-AF23-AA4A-A1E4-FBF404ECDF02}" type="presOf" srcId="{DD7AA621-7CF2-3A42-BA97-5ED98A2896FD}" destId="{C3E9DB3C-4640-5F4B-94EE-22E2B2BF509A}" srcOrd="1" destOrd="0" presId="urn:microsoft.com/office/officeart/2009/3/layout/HorizontalOrganizationChart"/>
    <dgm:cxn modelId="{E8EB4FF2-2E0D-2246-80B6-908692F75138}" type="presOf" srcId="{71B39390-EDD2-7142-8B20-CBFDC59560E5}" destId="{11DB9944-67F8-EF4F-8D6A-F5B9618716FE}" srcOrd="1" destOrd="0" presId="urn:microsoft.com/office/officeart/2009/3/layout/HorizontalOrganizationChart"/>
    <dgm:cxn modelId="{B6B97FF3-7A4F-2B48-BC95-B2FF77ABEC3C}" srcId="{2181D6A5-426D-5642-A17F-7EA6A1D9EA99}" destId="{DD7AA621-7CF2-3A42-BA97-5ED98A2896FD}" srcOrd="0" destOrd="0" parTransId="{7F40F015-4767-3540-A691-D22A5AF9D4CD}" sibTransId="{5B38A924-F2DC-A748-98EC-9FA5EBB00EA0}"/>
    <dgm:cxn modelId="{05DA55F6-13F6-5E47-9646-6FFBDE5EC236}" type="presOf" srcId="{CE51ED23-476C-1C4B-B646-1D612209EACF}" destId="{C2EE5A04-98C4-4D4D-A227-D8700C001AE9}" srcOrd="1" destOrd="0" presId="urn:microsoft.com/office/officeart/2009/3/layout/HorizontalOrganizationChart"/>
    <dgm:cxn modelId="{D56327FD-12EF-F445-B178-6062C7488C40}" type="presOf" srcId="{2181D6A5-426D-5642-A17F-7EA6A1D9EA99}" destId="{000D459A-5709-A841-94E2-09E99D986F3C}" srcOrd="0" destOrd="0" presId="urn:microsoft.com/office/officeart/2009/3/layout/HorizontalOrganizationChart"/>
    <dgm:cxn modelId="{2C8B66FD-8DFE-FE48-9E5D-936431315D1D}" type="presOf" srcId="{2181D6A5-426D-5642-A17F-7EA6A1D9EA99}" destId="{51F0C7CD-A6F9-D240-B491-0416AAEDE4E7}" srcOrd="1" destOrd="0" presId="urn:microsoft.com/office/officeart/2009/3/layout/HorizontalOrganizationChart"/>
    <dgm:cxn modelId="{90539967-5939-1541-ACC6-D296ADB68399}" type="presParOf" srcId="{BE8CDBD6-A5A7-A643-906F-47883C159B5C}" destId="{DCD933D3-F9CB-D940-BB07-518AC6637896}" srcOrd="0" destOrd="0" presId="urn:microsoft.com/office/officeart/2009/3/layout/HorizontalOrganizationChart"/>
    <dgm:cxn modelId="{2ACFDC15-88B6-0841-B858-73507E1B8707}" type="presParOf" srcId="{DCD933D3-F9CB-D940-BB07-518AC6637896}" destId="{6013FAE4-2A45-CC40-B3DF-F458A038483F}" srcOrd="0" destOrd="0" presId="urn:microsoft.com/office/officeart/2009/3/layout/HorizontalOrganizationChart"/>
    <dgm:cxn modelId="{390D4C5A-DD3F-734C-8B8B-B593B571EA4C}" type="presParOf" srcId="{6013FAE4-2A45-CC40-B3DF-F458A038483F}" destId="{2C41DBAE-B77A-2D4A-BFBD-2922B20717E9}" srcOrd="0" destOrd="0" presId="urn:microsoft.com/office/officeart/2009/3/layout/HorizontalOrganizationChart"/>
    <dgm:cxn modelId="{702DA328-119C-8442-8728-2A3B7859C4B4}" type="presParOf" srcId="{6013FAE4-2A45-CC40-B3DF-F458A038483F}" destId="{FC71894F-0170-DB4C-A282-857401B44880}" srcOrd="1" destOrd="0" presId="urn:microsoft.com/office/officeart/2009/3/layout/HorizontalOrganizationChart"/>
    <dgm:cxn modelId="{A1E3FEFB-5689-AF4C-A00A-0ECCA04E725F}" type="presParOf" srcId="{DCD933D3-F9CB-D940-BB07-518AC6637896}" destId="{5889D792-20FF-1A45-B7D3-CAA5A429BB9C}" srcOrd="1" destOrd="0" presId="urn:microsoft.com/office/officeart/2009/3/layout/HorizontalOrganizationChart"/>
    <dgm:cxn modelId="{C2C376F3-9E1A-854E-BDD7-2A21A53860F8}" type="presParOf" srcId="{5889D792-20FF-1A45-B7D3-CAA5A429BB9C}" destId="{BB263F79-2BE9-854C-95B8-D15A5BC18D26}" srcOrd="0" destOrd="0" presId="urn:microsoft.com/office/officeart/2009/3/layout/HorizontalOrganizationChart"/>
    <dgm:cxn modelId="{99BE682E-FDB0-4545-95C0-C10D25A2AB98}" type="presParOf" srcId="{5889D792-20FF-1A45-B7D3-CAA5A429BB9C}" destId="{FE69C3AF-5FB6-4048-9414-315290ED97E6}" srcOrd="1" destOrd="0" presId="urn:microsoft.com/office/officeart/2009/3/layout/HorizontalOrganizationChart"/>
    <dgm:cxn modelId="{297B77ED-0294-CB46-8D48-E37131E632EC}" type="presParOf" srcId="{FE69C3AF-5FB6-4048-9414-315290ED97E6}" destId="{408256FB-6316-B646-AEE2-EDCA8E747AC3}" srcOrd="0" destOrd="0" presId="urn:microsoft.com/office/officeart/2009/3/layout/HorizontalOrganizationChart"/>
    <dgm:cxn modelId="{1385BEDD-F0E1-FB4F-8A82-E8B835D07168}" type="presParOf" srcId="{408256FB-6316-B646-AEE2-EDCA8E747AC3}" destId="{546CD957-3672-6747-AC23-C414B11CC629}" srcOrd="0" destOrd="0" presId="urn:microsoft.com/office/officeart/2009/3/layout/HorizontalOrganizationChart"/>
    <dgm:cxn modelId="{9922D698-C7CB-294C-9246-0BD87BB48710}" type="presParOf" srcId="{408256FB-6316-B646-AEE2-EDCA8E747AC3}" destId="{C2EE5A04-98C4-4D4D-A227-D8700C001AE9}" srcOrd="1" destOrd="0" presId="urn:microsoft.com/office/officeart/2009/3/layout/HorizontalOrganizationChart"/>
    <dgm:cxn modelId="{2C27D3CF-910E-8E47-902B-066DBBB879A6}" type="presParOf" srcId="{FE69C3AF-5FB6-4048-9414-315290ED97E6}" destId="{DF05EAEE-874C-4C49-AF1E-A24AEB69ED0B}" srcOrd="1" destOrd="0" presId="urn:microsoft.com/office/officeart/2009/3/layout/HorizontalOrganizationChart"/>
    <dgm:cxn modelId="{B3C65D5A-D1D2-5548-8AD4-BFCA14548CC8}" type="presParOf" srcId="{DF05EAEE-874C-4C49-AF1E-A24AEB69ED0B}" destId="{E79E4C87-1B68-984F-AD18-A8CAEEF1F053}" srcOrd="0" destOrd="0" presId="urn:microsoft.com/office/officeart/2009/3/layout/HorizontalOrganizationChart"/>
    <dgm:cxn modelId="{592DA1C4-6A38-8241-A680-E4B6275E5EF3}" type="presParOf" srcId="{DF05EAEE-874C-4C49-AF1E-A24AEB69ED0B}" destId="{41ECEEE0-4985-224E-88B3-3F4F91D2F342}" srcOrd="1" destOrd="0" presId="urn:microsoft.com/office/officeart/2009/3/layout/HorizontalOrganizationChart"/>
    <dgm:cxn modelId="{18F35179-83B5-8F4C-B38C-A8FA30997646}" type="presParOf" srcId="{41ECEEE0-4985-224E-88B3-3F4F91D2F342}" destId="{7B0B9F5A-8637-AF4D-9FC7-8288A77BBA72}" srcOrd="0" destOrd="0" presId="urn:microsoft.com/office/officeart/2009/3/layout/HorizontalOrganizationChart"/>
    <dgm:cxn modelId="{DCBC38C4-24F9-884E-937E-BFDD6AFD1416}" type="presParOf" srcId="{7B0B9F5A-8637-AF4D-9FC7-8288A77BBA72}" destId="{B936CCA0-7B6A-644A-BEE4-0915BE8B0097}" srcOrd="0" destOrd="0" presId="urn:microsoft.com/office/officeart/2009/3/layout/HorizontalOrganizationChart"/>
    <dgm:cxn modelId="{667213DA-9B9C-0241-8522-A84BBF484B93}" type="presParOf" srcId="{7B0B9F5A-8637-AF4D-9FC7-8288A77BBA72}" destId="{11DB9944-67F8-EF4F-8D6A-F5B9618716FE}" srcOrd="1" destOrd="0" presId="urn:microsoft.com/office/officeart/2009/3/layout/HorizontalOrganizationChart"/>
    <dgm:cxn modelId="{F55411B4-E390-344E-ABF6-C5DFC1BE9E3E}" type="presParOf" srcId="{41ECEEE0-4985-224E-88B3-3F4F91D2F342}" destId="{713FC095-C86D-8942-8D75-DDBB642E4741}" srcOrd="1" destOrd="0" presId="urn:microsoft.com/office/officeart/2009/3/layout/HorizontalOrganizationChart"/>
    <dgm:cxn modelId="{C343C6B4-5ACE-FD46-8646-FD77C6AC6EF0}" type="presParOf" srcId="{713FC095-C86D-8942-8D75-DDBB642E4741}" destId="{1D32E7E9-5F76-C94D-A10F-8E417385C23B}" srcOrd="0" destOrd="0" presId="urn:microsoft.com/office/officeart/2009/3/layout/HorizontalOrganizationChart"/>
    <dgm:cxn modelId="{197518FA-0A3C-0040-8EED-4842BF262A8E}" type="presParOf" srcId="{713FC095-C86D-8942-8D75-DDBB642E4741}" destId="{677885B9-BB71-C540-B583-1CB8AE72B9EB}" srcOrd="1" destOrd="0" presId="urn:microsoft.com/office/officeart/2009/3/layout/HorizontalOrganizationChart"/>
    <dgm:cxn modelId="{91ECEE6D-B6F2-174D-92DA-F7E6B8175ADD}" type="presParOf" srcId="{677885B9-BB71-C540-B583-1CB8AE72B9EB}" destId="{F52ED156-E0D4-2549-AFDE-86948D69112A}" srcOrd="0" destOrd="0" presId="urn:microsoft.com/office/officeart/2009/3/layout/HorizontalOrganizationChart"/>
    <dgm:cxn modelId="{E89D7286-6F03-444F-ADEE-94A048C8F97F}" type="presParOf" srcId="{F52ED156-E0D4-2549-AFDE-86948D69112A}" destId="{095A7030-F239-AB42-B96A-D0AF5B3EE0FD}" srcOrd="0" destOrd="0" presId="urn:microsoft.com/office/officeart/2009/3/layout/HorizontalOrganizationChart"/>
    <dgm:cxn modelId="{B8520C2F-C089-B04B-ADD2-F78A7DF1CC9B}" type="presParOf" srcId="{F52ED156-E0D4-2549-AFDE-86948D69112A}" destId="{5DDF10FE-75C4-BD4F-BB0F-8108C3544816}" srcOrd="1" destOrd="0" presId="urn:microsoft.com/office/officeart/2009/3/layout/HorizontalOrganizationChart"/>
    <dgm:cxn modelId="{0225E307-DAE4-5B4B-B96F-FC68519E565D}" type="presParOf" srcId="{677885B9-BB71-C540-B583-1CB8AE72B9EB}" destId="{44B80CB5-364A-DF48-A5B9-B03B56A27C3F}" srcOrd="1" destOrd="0" presId="urn:microsoft.com/office/officeart/2009/3/layout/HorizontalOrganizationChart"/>
    <dgm:cxn modelId="{655642E3-3E9C-264C-ADB2-0548C31CA8AE}" type="presParOf" srcId="{677885B9-BB71-C540-B583-1CB8AE72B9EB}" destId="{CAA9C7D2-1FBC-9B45-AF6B-E90975F5A6E9}" srcOrd="2" destOrd="0" presId="urn:microsoft.com/office/officeart/2009/3/layout/HorizontalOrganizationChart"/>
    <dgm:cxn modelId="{954737BF-F74A-AB42-9F96-31B4ABEC244B}" type="presParOf" srcId="{41ECEEE0-4985-224E-88B3-3F4F91D2F342}" destId="{13AF7B0A-79F1-3F47-90E8-DF133D20529C}" srcOrd="2" destOrd="0" presId="urn:microsoft.com/office/officeart/2009/3/layout/HorizontalOrganizationChart"/>
    <dgm:cxn modelId="{EDBE4BBF-94DF-E040-A781-6A319BD7E872}" type="presParOf" srcId="{DF05EAEE-874C-4C49-AF1E-A24AEB69ED0B}" destId="{9BB7D241-790F-A541-9863-AF350B006238}" srcOrd="2" destOrd="0" presId="urn:microsoft.com/office/officeart/2009/3/layout/HorizontalOrganizationChart"/>
    <dgm:cxn modelId="{A47A0660-492A-7B43-A677-58509AC18207}" type="presParOf" srcId="{DF05EAEE-874C-4C49-AF1E-A24AEB69ED0B}" destId="{037F43E8-3258-0F46-838D-7FE085F64737}" srcOrd="3" destOrd="0" presId="urn:microsoft.com/office/officeart/2009/3/layout/HorizontalOrganizationChart"/>
    <dgm:cxn modelId="{A8125388-70F8-8245-9A04-24AB52DD557B}" type="presParOf" srcId="{037F43E8-3258-0F46-838D-7FE085F64737}" destId="{00FFF4BF-2A03-DD46-9575-62D6A09F40C1}" srcOrd="0" destOrd="0" presId="urn:microsoft.com/office/officeart/2009/3/layout/HorizontalOrganizationChart"/>
    <dgm:cxn modelId="{F9F5CDE9-76EF-4E4D-9357-B85178A95E05}" type="presParOf" srcId="{00FFF4BF-2A03-DD46-9575-62D6A09F40C1}" destId="{0DD4128B-A28A-EA44-A8CA-C02248FAA9A4}" srcOrd="0" destOrd="0" presId="urn:microsoft.com/office/officeart/2009/3/layout/HorizontalOrganizationChart"/>
    <dgm:cxn modelId="{EEF2FABD-FA31-C34C-BD40-54D2819B1E14}" type="presParOf" srcId="{00FFF4BF-2A03-DD46-9575-62D6A09F40C1}" destId="{A7F7A521-24AE-F348-BDF2-19CA69BB25BE}" srcOrd="1" destOrd="0" presId="urn:microsoft.com/office/officeart/2009/3/layout/HorizontalOrganizationChart"/>
    <dgm:cxn modelId="{4469C631-41C7-5746-8E8A-585D1FB7314B}" type="presParOf" srcId="{037F43E8-3258-0F46-838D-7FE085F64737}" destId="{21F01943-DCCE-1D49-8739-122E8753B2C3}" srcOrd="1" destOrd="0" presId="urn:microsoft.com/office/officeart/2009/3/layout/HorizontalOrganizationChart"/>
    <dgm:cxn modelId="{6F84C9EB-234B-864B-A6AD-2ABE6798FD58}" type="presParOf" srcId="{037F43E8-3258-0F46-838D-7FE085F64737}" destId="{DCAE327C-6F85-C845-83FE-912FC889BADB}" srcOrd="2" destOrd="0" presId="urn:microsoft.com/office/officeart/2009/3/layout/HorizontalOrganizationChart"/>
    <dgm:cxn modelId="{0A648504-9D6D-4D4E-ADE0-C88AEF75926E}" type="presParOf" srcId="{DF05EAEE-874C-4C49-AF1E-A24AEB69ED0B}" destId="{955950AC-D10D-FB48-A994-013CBF96E7B9}" srcOrd="4" destOrd="0" presId="urn:microsoft.com/office/officeart/2009/3/layout/HorizontalOrganizationChart"/>
    <dgm:cxn modelId="{A309B293-9C44-5E43-B534-7A05CAFE983B}" type="presParOf" srcId="{DF05EAEE-874C-4C49-AF1E-A24AEB69ED0B}" destId="{564AFAFB-02EF-9B49-AF98-A7A0F86C6318}" srcOrd="5" destOrd="0" presId="urn:microsoft.com/office/officeart/2009/3/layout/HorizontalOrganizationChart"/>
    <dgm:cxn modelId="{1DA3DC85-9F13-3E4B-B362-1848B176EBED}" type="presParOf" srcId="{564AFAFB-02EF-9B49-AF98-A7A0F86C6318}" destId="{2CAD78D9-0B51-704D-9A1E-438C145D7927}" srcOrd="0" destOrd="0" presId="urn:microsoft.com/office/officeart/2009/3/layout/HorizontalOrganizationChart"/>
    <dgm:cxn modelId="{56FECA79-9249-7F48-9A90-E9E5113FB8F7}" type="presParOf" srcId="{2CAD78D9-0B51-704D-9A1E-438C145D7927}" destId="{448E1223-49D4-6040-8CEF-3754F26526F9}" srcOrd="0" destOrd="0" presId="urn:microsoft.com/office/officeart/2009/3/layout/HorizontalOrganizationChart"/>
    <dgm:cxn modelId="{5BB1F789-BABD-5840-A6A0-9C4A75F5E008}" type="presParOf" srcId="{2CAD78D9-0B51-704D-9A1E-438C145D7927}" destId="{86F4CC0A-51B7-574B-95D4-9728472CB5E0}" srcOrd="1" destOrd="0" presId="urn:microsoft.com/office/officeart/2009/3/layout/HorizontalOrganizationChart"/>
    <dgm:cxn modelId="{C391EBFE-8531-6047-9452-B57CFDDBB144}" type="presParOf" srcId="{564AFAFB-02EF-9B49-AF98-A7A0F86C6318}" destId="{05B7E34D-7AA4-8D42-AE3D-25FEA794AE81}" srcOrd="1" destOrd="0" presId="urn:microsoft.com/office/officeart/2009/3/layout/HorizontalOrganizationChart"/>
    <dgm:cxn modelId="{D4821CD4-7C39-0B48-9076-8A0C8A7CD223}" type="presParOf" srcId="{05B7E34D-7AA4-8D42-AE3D-25FEA794AE81}" destId="{A80E2887-A790-624D-A193-F83DD0E2D0CA}" srcOrd="0" destOrd="0" presId="urn:microsoft.com/office/officeart/2009/3/layout/HorizontalOrganizationChart"/>
    <dgm:cxn modelId="{D0472B08-C224-AE4C-901A-C520443EFC44}" type="presParOf" srcId="{05B7E34D-7AA4-8D42-AE3D-25FEA794AE81}" destId="{A4E55B87-0C10-C748-A68F-53863F110301}" srcOrd="1" destOrd="0" presId="urn:microsoft.com/office/officeart/2009/3/layout/HorizontalOrganizationChart"/>
    <dgm:cxn modelId="{FE2DD7F8-E410-B943-A94C-DE717668CE28}" type="presParOf" srcId="{A4E55B87-0C10-C748-A68F-53863F110301}" destId="{EBEFD7D2-790B-4C46-A937-D78567D08F8C}" srcOrd="0" destOrd="0" presId="urn:microsoft.com/office/officeart/2009/3/layout/HorizontalOrganizationChart"/>
    <dgm:cxn modelId="{FD4FFD4B-E64B-FB48-9E4A-81F1FAE66792}" type="presParOf" srcId="{EBEFD7D2-790B-4C46-A937-D78567D08F8C}" destId="{A4139A8B-C3F0-9540-8F2A-D675B1C36C0E}" srcOrd="0" destOrd="0" presId="urn:microsoft.com/office/officeart/2009/3/layout/HorizontalOrganizationChart"/>
    <dgm:cxn modelId="{04E4284F-68F7-F245-945C-9AD0313DF292}" type="presParOf" srcId="{EBEFD7D2-790B-4C46-A937-D78567D08F8C}" destId="{87EAE88C-8856-0C4D-ACCD-48C74631F2FD}" srcOrd="1" destOrd="0" presId="urn:microsoft.com/office/officeart/2009/3/layout/HorizontalOrganizationChart"/>
    <dgm:cxn modelId="{D9FE6F1A-DB64-5248-AE7B-01E038E9773F}" type="presParOf" srcId="{A4E55B87-0C10-C748-A68F-53863F110301}" destId="{C508652F-607F-BD4A-B528-8C85ED81DEBD}" srcOrd="1" destOrd="0" presId="urn:microsoft.com/office/officeart/2009/3/layout/HorizontalOrganizationChart"/>
    <dgm:cxn modelId="{27A3239F-7781-4A46-9925-4B01DAC2BA2B}" type="presParOf" srcId="{A4E55B87-0C10-C748-A68F-53863F110301}" destId="{F8E67911-A502-3E46-B3B2-C5C7E89F74FA}" srcOrd="2" destOrd="0" presId="urn:microsoft.com/office/officeart/2009/3/layout/HorizontalOrganizationChart"/>
    <dgm:cxn modelId="{03676FF2-7057-014E-B9EC-E68BB4855102}" type="presParOf" srcId="{564AFAFB-02EF-9B49-AF98-A7A0F86C6318}" destId="{B60CBD67-79A0-3840-9C38-EFD515E136C3}" srcOrd="2" destOrd="0" presId="urn:microsoft.com/office/officeart/2009/3/layout/HorizontalOrganizationChart"/>
    <dgm:cxn modelId="{A6F06EB5-34EF-234E-9F51-5BD696EBC6DC}" type="presParOf" srcId="{FE69C3AF-5FB6-4048-9414-315290ED97E6}" destId="{B6EAAAE9-00F4-754A-984F-2B6D3DB8A77A}" srcOrd="2" destOrd="0" presId="urn:microsoft.com/office/officeart/2009/3/layout/HorizontalOrganizationChart"/>
    <dgm:cxn modelId="{FA670D17-A70C-F14B-B61A-9BD0196E3145}" type="presParOf" srcId="{5889D792-20FF-1A45-B7D3-CAA5A429BB9C}" destId="{07EF6C88-7E7F-D748-8AC5-0B4474038EE8}" srcOrd="2" destOrd="0" presId="urn:microsoft.com/office/officeart/2009/3/layout/HorizontalOrganizationChart"/>
    <dgm:cxn modelId="{4C724320-172D-8B4B-871F-FF6C22FBF3F7}" type="presParOf" srcId="{5889D792-20FF-1A45-B7D3-CAA5A429BB9C}" destId="{2AB08A8F-DA7B-A541-945F-FC213F190AFF}" srcOrd="3" destOrd="0" presId="urn:microsoft.com/office/officeart/2009/3/layout/HorizontalOrganizationChart"/>
    <dgm:cxn modelId="{1B4ECA53-A469-5941-AD3C-8B169F629262}" type="presParOf" srcId="{2AB08A8F-DA7B-A541-945F-FC213F190AFF}" destId="{56D45AC3-85C2-754F-9F9F-E96A7972EBBA}" srcOrd="0" destOrd="0" presId="urn:microsoft.com/office/officeart/2009/3/layout/HorizontalOrganizationChart"/>
    <dgm:cxn modelId="{92C09793-EA9F-2340-BFCE-6F4217BA74A1}" type="presParOf" srcId="{56D45AC3-85C2-754F-9F9F-E96A7972EBBA}" destId="{2016E641-53F9-A043-A662-8486C1CF959F}" srcOrd="0" destOrd="0" presId="urn:microsoft.com/office/officeart/2009/3/layout/HorizontalOrganizationChart"/>
    <dgm:cxn modelId="{0941F254-B8CC-EC41-805C-B45B31CDA1BB}" type="presParOf" srcId="{56D45AC3-85C2-754F-9F9F-E96A7972EBBA}" destId="{16496C2A-BD72-214D-B450-FB0E2998E74B}" srcOrd="1" destOrd="0" presId="urn:microsoft.com/office/officeart/2009/3/layout/HorizontalOrganizationChart"/>
    <dgm:cxn modelId="{377BEECC-A593-3F45-BDBB-51B016B9A05D}" type="presParOf" srcId="{2AB08A8F-DA7B-A541-945F-FC213F190AFF}" destId="{5225A24C-99B5-5C4B-92AD-FAB11E19D731}" srcOrd="1" destOrd="0" presId="urn:microsoft.com/office/officeart/2009/3/layout/HorizontalOrganizationChart"/>
    <dgm:cxn modelId="{62A7B7C5-3BE3-D345-BBE1-677344910FBA}" type="presParOf" srcId="{2AB08A8F-DA7B-A541-945F-FC213F190AFF}" destId="{A95D1C01-E396-844A-AEA7-E61CB4F6338E}" srcOrd="2" destOrd="0" presId="urn:microsoft.com/office/officeart/2009/3/layout/HorizontalOrganizationChart"/>
    <dgm:cxn modelId="{43BCB09C-AC9E-A148-8B63-68129CCC9A7B}" type="presParOf" srcId="{5889D792-20FF-1A45-B7D3-CAA5A429BB9C}" destId="{425F6B00-FD88-1A4C-B3B7-BBD49722969B}" srcOrd="4" destOrd="0" presId="urn:microsoft.com/office/officeart/2009/3/layout/HorizontalOrganizationChart"/>
    <dgm:cxn modelId="{98C46837-D093-3843-A734-65A775EACD4E}" type="presParOf" srcId="{5889D792-20FF-1A45-B7D3-CAA5A429BB9C}" destId="{90B6C6E0-8B8D-E24A-B86A-33AFF1947CF1}" srcOrd="5" destOrd="0" presId="urn:microsoft.com/office/officeart/2009/3/layout/HorizontalOrganizationChart"/>
    <dgm:cxn modelId="{D9EEAE72-5B26-434D-82BD-2C7BF35D368F}" type="presParOf" srcId="{90B6C6E0-8B8D-E24A-B86A-33AFF1947CF1}" destId="{E6E59F20-0F6A-BA4E-B50C-63AF2FD2FC7B}" srcOrd="0" destOrd="0" presId="urn:microsoft.com/office/officeart/2009/3/layout/HorizontalOrganizationChart"/>
    <dgm:cxn modelId="{9C1DCACF-0ECF-0749-BF5A-96B435B17DBB}" type="presParOf" srcId="{E6E59F20-0F6A-BA4E-B50C-63AF2FD2FC7B}" destId="{9C05DB6A-6D21-AC46-91B2-9A0D6FAE58F3}" srcOrd="0" destOrd="0" presId="urn:microsoft.com/office/officeart/2009/3/layout/HorizontalOrganizationChart"/>
    <dgm:cxn modelId="{B1B8DE6C-4EF0-0A46-828B-A4A106DCD79E}" type="presParOf" srcId="{E6E59F20-0F6A-BA4E-B50C-63AF2FD2FC7B}" destId="{15F7C1E2-C8E3-0F4A-929F-D85A545BB011}" srcOrd="1" destOrd="0" presId="urn:microsoft.com/office/officeart/2009/3/layout/HorizontalOrganizationChart"/>
    <dgm:cxn modelId="{B7209FC6-B4A3-344B-93B7-B856F6B9CCA2}" type="presParOf" srcId="{90B6C6E0-8B8D-E24A-B86A-33AFF1947CF1}" destId="{8D73610D-D101-154E-B3F3-1C64810231FA}" srcOrd="1" destOrd="0" presId="urn:microsoft.com/office/officeart/2009/3/layout/HorizontalOrganizationChart"/>
    <dgm:cxn modelId="{382E5FB1-949B-0E45-9159-5FEB5D65AE53}" type="presParOf" srcId="{8D73610D-D101-154E-B3F3-1C64810231FA}" destId="{E9B260F4-5178-084F-9D34-22499FE2FB8F}" srcOrd="0" destOrd="0" presId="urn:microsoft.com/office/officeart/2009/3/layout/HorizontalOrganizationChart"/>
    <dgm:cxn modelId="{4D54F7EF-5AF1-2145-B34B-5D7071DEDDA4}" type="presParOf" srcId="{8D73610D-D101-154E-B3F3-1C64810231FA}" destId="{DB3A93EB-BF59-274D-BD19-83757ADD4A61}" srcOrd="1" destOrd="0" presId="urn:microsoft.com/office/officeart/2009/3/layout/HorizontalOrganizationChart"/>
    <dgm:cxn modelId="{E99B61DD-6B19-1245-B154-89E57FFB7601}" type="presParOf" srcId="{DB3A93EB-BF59-274D-BD19-83757ADD4A61}" destId="{2FB83329-3FA8-0B42-9F40-3ADFBBFD7A74}" srcOrd="0" destOrd="0" presId="urn:microsoft.com/office/officeart/2009/3/layout/HorizontalOrganizationChart"/>
    <dgm:cxn modelId="{3EF5C131-0764-DC42-A4FF-2475DF955048}" type="presParOf" srcId="{2FB83329-3FA8-0B42-9F40-3ADFBBFD7A74}" destId="{3C099C41-6387-FF41-A544-D24A74D25520}" srcOrd="0" destOrd="0" presId="urn:microsoft.com/office/officeart/2009/3/layout/HorizontalOrganizationChart"/>
    <dgm:cxn modelId="{5147C833-BB3F-064E-B38D-E9B6F724F60E}" type="presParOf" srcId="{2FB83329-3FA8-0B42-9F40-3ADFBBFD7A74}" destId="{2CED7E13-C533-0341-A94D-F89B872FBEDB}" srcOrd="1" destOrd="0" presId="urn:microsoft.com/office/officeart/2009/3/layout/HorizontalOrganizationChart"/>
    <dgm:cxn modelId="{05F99868-24BD-6F41-B77B-7053B9BE3BC8}" type="presParOf" srcId="{DB3A93EB-BF59-274D-BD19-83757ADD4A61}" destId="{073ECEF1-8BB7-FC4B-B525-ED855ACB89D6}" srcOrd="1" destOrd="0" presId="urn:microsoft.com/office/officeart/2009/3/layout/HorizontalOrganizationChart"/>
    <dgm:cxn modelId="{8FF6C5F8-F410-DB4E-868E-25853B805C2F}" type="presParOf" srcId="{073ECEF1-8BB7-FC4B-B525-ED855ACB89D6}" destId="{09B3524A-1681-E14D-9C18-E31F0DD2C16B}" srcOrd="0" destOrd="0" presId="urn:microsoft.com/office/officeart/2009/3/layout/HorizontalOrganizationChart"/>
    <dgm:cxn modelId="{96037639-D5D1-4F43-8111-48CB13EC831C}" type="presParOf" srcId="{073ECEF1-8BB7-FC4B-B525-ED855ACB89D6}" destId="{72E674F7-549E-E948-B04F-0EA30248FB15}" srcOrd="1" destOrd="0" presId="urn:microsoft.com/office/officeart/2009/3/layout/HorizontalOrganizationChart"/>
    <dgm:cxn modelId="{EBD5AF0E-C826-3E49-A537-BF47F66C8B43}" type="presParOf" srcId="{72E674F7-549E-E948-B04F-0EA30248FB15}" destId="{B2A3028B-D8E7-3C4F-AF33-D20C837D5AE5}" srcOrd="0" destOrd="0" presId="urn:microsoft.com/office/officeart/2009/3/layout/HorizontalOrganizationChart"/>
    <dgm:cxn modelId="{3B62D672-D5C6-9445-ADCF-1D15780CD165}" type="presParOf" srcId="{B2A3028B-D8E7-3C4F-AF33-D20C837D5AE5}" destId="{924A4E9B-E9D7-094A-A549-66835315D2BE}" srcOrd="0" destOrd="0" presId="urn:microsoft.com/office/officeart/2009/3/layout/HorizontalOrganizationChart"/>
    <dgm:cxn modelId="{2FB5FA14-69D3-8E4A-8156-AA148DE7FB38}" type="presParOf" srcId="{B2A3028B-D8E7-3C4F-AF33-D20C837D5AE5}" destId="{A12A0B82-ABE5-CD44-AC8F-F99703247B48}" srcOrd="1" destOrd="0" presId="urn:microsoft.com/office/officeart/2009/3/layout/HorizontalOrganizationChart"/>
    <dgm:cxn modelId="{4A1119E4-2D97-A943-BC98-AC0B94CD0AA1}" type="presParOf" srcId="{72E674F7-549E-E948-B04F-0EA30248FB15}" destId="{86205F39-C83D-1A45-A041-FD129B8EC6FE}" srcOrd="1" destOrd="0" presId="urn:microsoft.com/office/officeart/2009/3/layout/HorizontalOrganizationChart"/>
    <dgm:cxn modelId="{A60DA29E-B6E8-F143-8F15-8F773485A47B}" type="presParOf" srcId="{72E674F7-549E-E948-B04F-0EA30248FB15}" destId="{C667A125-E92F-EC4F-9407-AB2991A75B17}" srcOrd="2" destOrd="0" presId="urn:microsoft.com/office/officeart/2009/3/layout/HorizontalOrganizationChart"/>
    <dgm:cxn modelId="{02F73252-C598-0447-8E5B-11370AAD9F11}" type="presParOf" srcId="{DB3A93EB-BF59-274D-BD19-83757ADD4A61}" destId="{828AB3FB-BDE8-3B45-BAF9-F99D8735D577}" srcOrd="2" destOrd="0" presId="urn:microsoft.com/office/officeart/2009/3/layout/HorizontalOrganizationChart"/>
    <dgm:cxn modelId="{B0672BE2-AB14-8F47-B121-D1910C4749AA}" type="presParOf" srcId="{8D73610D-D101-154E-B3F3-1C64810231FA}" destId="{813B4CC3-0D17-544F-88CD-D42C99261F33}" srcOrd="2" destOrd="0" presId="urn:microsoft.com/office/officeart/2009/3/layout/HorizontalOrganizationChart"/>
    <dgm:cxn modelId="{8C606459-B3FC-E440-B051-82AF1CC51191}" type="presParOf" srcId="{8D73610D-D101-154E-B3F3-1C64810231FA}" destId="{4B9581DD-D65C-3A4F-B66D-807822B44D72}" srcOrd="3" destOrd="0" presId="urn:microsoft.com/office/officeart/2009/3/layout/HorizontalOrganizationChart"/>
    <dgm:cxn modelId="{2B12D3D9-7F96-BE4A-AB07-2BEEAC17E634}" type="presParOf" srcId="{4B9581DD-D65C-3A4F-B66D-807822B44D72}" destId="{71B7E4CC-9EC2-E948-B7E5-DD89184B38ED}" srcOrd="0" destOrd="0" presId="urn:microsoft.com/office/officeart/2009/3/layout/HorizontalOrganizationChart"/>
    <dgm:cxn modelId="{DA3C3B8F-357F-014D-9B7A-69FC31CD69CE}" type="presParOf" srcId="{71B7E4CC-9EC2-E948-B7E5-DD89184B38ED}" destId="{98B9756D-3304-A14C-AF81-90C046DF4CFF}" srcOrd="0" destOrd="0" presId="urn:microsoft.com/office/officeart/2009/3/layout/HorizontalOrganizationChart"/>
    <dgm:cxn modelId="{8998D5FF-0187-F04B-9CE1-4D9EC903970F}" type="presParOf" srcId="{71B7E4CC-9EC2-E948-B7E5-DD89184B38ED}" destId="{0E6FAA98-2041-924D-BDDD-EADA8FAFC9D2}" srcOrd="1" destOrd="0" presId="urn:microsoft.com/office/officeart/2009/3/layout/HorizontalOrganizationChart"/>
    <dgm:cxn modelId="{8DC5B030-547E-DA49-B3F6-E46C3F26CC53}" type="presParOf" srcId="{4B9581DD-D65C-3A4F-B66D-807822B44D72}" destId="{185EA1CD-A7B1-B641-96DD-A749EA83D549}" srcOrd="1" destOrd="0" presId="urn:microsoft.com/office/officeart/2009/3/layout/HorizontalOrganizationChart"/>
    <dgm:cxn modelId="{63FBA35B-0DD8-B741-8462-68D4F54CCD8E}" type="presParOf" srcId="{4B9581DD-D65C-3A4F-B66D-807822B44D72}" destId="{1C2B46A4-5551-A841-9EF2-9D0C0F52DCC2}" srcOrd="2" destOrd="0" presId="urn:microsoft.com/office/officeart/2009/3/layout/HorizontalOrganizationChart"/>
    <dgm:cxn modelId="{9FA0AB40-BE0E-2349-927E-9F574064F69A}" type="presParOf" srcId="{8D73610D-D101-154E-B3F3-1C64810231FA}" destId="{9BAA31E8-FFC0-5948-9426-C83ECAFD5899}" srcOrd="4" destOrd="0" presId="urn:microsoft.com/office/officeart/2009/3/layout/HorizontalOrganizationChart"/>
    <dgm:cxn modelId="{1E0D6675-E09E-154F-93F1-1F55ECF90B46}" type="presParOf" srcId="{8D73610D-D101-154E-B3F3-1C64810231FA}" destId="{D36AE54A-39FA-DD40-81AD-6D1AF4595F80}" srcOrd="5" destOrd="0" presId="urn:microsoft.com/office/officeart/2009/3/layout/HorizontalOrganizationChart"/>
    <dgm:cxn modelId="{EC4AEEC0-14ED-B24F-8CCA-CEDFA9AE7603}" type="presParOf" srcId="{D36AE54A-39FA-DD40-81AD-6D1AF4595F80}" destId="{F28AD0AA-A356-4849-AC59-B29F50E16813}" srcOrd="0" destOrd="0" presId="urn:microsoft.com/office/officeart/2009/3/layout/HorizontalOrganizationChart"/>
    <dgm:cxn modelId="{7F47C217-5B3F-EE4D-978C-8F6A8BC72C17}" type="presParOf" srcId="{F28AD0AA-A356-4849-AC59-B29F50E16813}" destId="{000D459A-5709-A841-94E2-09E99D986F3C}" srcOrd="0" destOrd="0" presId="urn:microsoft.com/office/officeart/2009/3/layout/HorizontalOrganizationChart"/>
    <dgm:cxn modelId="{C679A498-66D6-F242-BED8-17D895D5D7CF}" type="presParOf" srcId="{F28AD0AA-A356-4849-AC59-B29F50E16813}" destId="{51F0C7CD-A6F9-D240-B491-0416AAEDE4E7}" srcOrd="1" destOrd="0" presId="urn:microsoft.com/office/officeart/2009/3/layout/HorizontalOrganizationChart"/>
    <dgm:cxn modelId="{D3C2EA70-0F17-E74C-928B-7AF4E23B91ED}" type="presParOf" srcId="{D36AE54A-39FA-DD40-81AD-6D1AF4595F80}" destId="{463EA379-EC46-274D-A9A7-712A39D012C4}" srcOrd="1" destOrd="0" presId="urn:microsoft.com/office/officeart/2009/3/layout/HorizontalOrganizationChart"/>
    <dgm:cxn modelId="{DEF64F3B-B918-1240-A804-E461DC12B493}" type="presParOf" srcId="{463EA379-EC46-274D-A9A7-712A39D012C4}" destId="{D7999F33-862D-DF4A-9CE0-876FE7A94C29}" srcOrd="0" destOrd="0" presId="urn:microsoft.com/office/officeart/2009/3/layout/HorizontalOrganizationChart"/>
    <dgm:cxn modelId="{CF199BA5-9C64-B143-9F68-72715740D43F}" type="presParOf" srcId="{463EA379-EC46-274D-A9A7-712A39D012C4}" destId="{E3302F00-61DA-E746-8069-5EF8C0D27CEF}" srcOrd="1" destOrd="0" presId="urn:microsoft.com/office/officeart/2009/3/layout/HorizontalOrganizationChart"/>
    <dgm:cxn modelId="{0809CA5F-B79A-CC4D-8102-0E6E15A7F89C}" type="presParOf" srcId="{E3302F00-61DA-E746-8069-5EF8C0D27CEF}" destId="{74A34AC4-A4FA-074A-AD24-B7131978F173}" srcOrd="0" destOrd="0" presId="urn:microsoft.com/office/officeart/2009/3/layout/HorizontalOrganizationChart"/>
    <dgm:cxn modelId="{A20DDCAE-A576-2944-9D08-A3534509703A}" type="presParOf" srcId="{74A34AC4-A4FA-074A-AD24-B7131978F173}" destId="{DC101367-44D5-8A4E-AC20-29BAF8CE43CF}" srcOrd="0" destOrd="0" presId="urn:microsoft.com/office/officeart/2009/3/layout/HorizontalOrganizationChart"/>
    <dgm:cxn modelId="{49777E84-EC9B-914E-A2CB-3B434E46D0C3}" type="presParOf" srcId="{74A34AC4-A4FA-074A-AD24-B7131978F173}" destId="{C3E9DB3C-4640-5F4B-94EE-22E2B2BF509A}" srcOrd="1" destOrd="0" presId="urn:microsoft.com/office/officeart/2009/3/layout/HorizontalOrganizationChart"/>
    <dgm:cxn modelId="{ED3F4662-496C-FB45-8EA7-A1B9FFE20F34}" type="presParOf" srcId="{E3302F00-61DA-E746-8069-5EF8C0D27CEF}" destId="{6760B43A-56D5-E242-9FF8-8D9F3C2C542E}" srcOrd="1" destOrd="0" presId="urn:microsoft.com/office/officeart/2009/3/layout/HorizontalOrganizationChart"/>
    <dgm:cxn modelId="{3E6B4506-C7B2-0C41-B092-6E2F83C80AED}" type="presParOf" srcId="{E3302F00-61DA-E746-8069-5EF8C0D27CEF}" destId="{5D04AC72-303F-0A43-87A5-E8246D11C1FD}" srcOrd="2" destOrd="0" presId="urn:microsoft.com/office/officeart/2009/3/layout/HorizontalOrganizationChart"/>
    <dgm:cxn modelId="{95002772-D88E-0045-9C51-875418BCCFDF}" type="presParOf" srcId="{D36AE54A-39FA-DD40-81AD-6D1AF4595F80}" destId="{BDDC9059-1C77-5E4E-B8F6-7E10781FEC18}" srcOrd="2" destOrd="0" presId="urn:microsoft.com/office/officeart/2009/3/layout/HorizontalOrganizationChart"/>
    <dgm:cxn modelId="{CA011426-51C2-2848-9C86-C0809CEDF403}" type="presParOf" srcId="{90B6C6E0-8B8D-E24A-B86A-33AFF1947CF1}" destId="{0D168CA6-246E-5549-8C2E-78ED44A163E0}" srcOrd="2" destOrd="0" presId="urn:microsoft.com/office/officeart/2009/3/layout/HorizontalOrganizationChart"/>
    <dgm:cxn modelId="{E799CED9-1655-EA48-A9F6-F7A46F6BFD72}" type="presParOf" srcId="{DCD933D3-F9CB-D940-BB07-518AC6637896}" destId="{A5327B2C-EAEE-6E4B-98D3-5DB3C6E70162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7EE84FDD-C9E3-434B-8F40-6AB5C05CD464}" type="doc">
      <dgm:prSet loTypeId="urn:microsoft.com/office/officeart/2009/3/layout/HorizontalOrganizationChart" loCatId="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611B7AAA-8751-E146-90B8-3619F5F6692A}">
      <dgm:prSet phldrT="[Text]" custT="1"/>
      <dgm:spPr/>
      <dgm:t>
        <a:bodyPr/>
        <a:lstStyle/>
        <a:p>
          <a:r>
            <a:rPr lang="en-US" sz="600" b="0"/>
            <a:t>hanoi(5, 'A', 'C', 'B')</a:t>
          </a:r>
        </a:p>
      </dgm:t>
    </dgm:pt>
    <dgm:pt modelId="{A17282C7-958D-4A4C-945E-D8F6FD6511AA}" type="parTrans" cxnId="{3F08B55B-4738-4D4B-9803-D843580E9A85}">
      <dgm:prSet/>
      <dgm:spPr/>
      <dgm:t>
        <a:bodyPr/>
        <a:lstStyle/>
        <a:p>
          <a:endParaRPr lang="en-US" sz="600" b="0"/>
        </a:p>
      </dgm:t>
    </dgm:pt>
    <dgm:pt modelId="{E6C2B575-8551-9045-9C91-8144E8E9BB84}" type="sibTrans" cxnId="{3F08B55B-4738-4D4B-9803-D843580E9A85}">
      <dgm:prSet/>
      <dgm:spPr/>
      <dgm:t>
        <a:bodyPr/>
        <a:lstStyle/>
        <a:p>
          <a:endParaRPr lang="en-US" sz="600" b="0"/>
        </a:p>
      </dgm:t>
    </dgm:pt>
    <dgm:pt modelId="{CE51ED23-476C-1C4B-B646-1D612209EACF}">
      <dgm:prSet phldrT="[Text]" custT="1"/>
      <dgm:spPr/>
      <dgm:t>
        <a:bodyPr/>
        <a:lstStyle/>
        <a:p>
          <a:r>
            <a:rPr lang="en-US" sz="600" b="0"/>
            <a:t>hanoi(4, 'A', 'B', 'C')</a:t>
          </a:r>
        </a:p>
      </dgm:t>
    </dgm:pt>
    <dgm:pt modelId="{D0F619A6-F660-BF47-B173-9493D9041B36}" type="parTrans" cxnId="{DBE61EB4-61D4-204B-8D58-C956EA162F33}">
      <dgm:prSet/>
      <dgm:spPr/>
      <dgm:t>
        <a:bodyPr/>
        <a:lstStyle/>
        <a:p>
          <a:endParaRPr lang="en-US" sz="600" b="0"/>
        </a:p>
      </dgm:t>
    </dgm:pt>
    <dgm:pt modelId="{BD91A9EF-B4EE-9842-91BB-8402CBFD3CA4}" type="sibTrans" cxnId="{DBE61EB4-61D4-204B-8D58-C956EA162F33}">
      <dgm:prSet/>
      <dgm:spPr/>
      <dgm:t>
        <a:bodyPr/>
        <a:lstStyle/>
        <a:p>
          <a:endParaRPr lang="en-US" sz="600" b="0"/>
        </a:p>
      </dgm:t>
    </dgm:pt>
    <dgm:pt modelId="{5F311DDA-6507-F640-B3D0-1E08E13AD987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moveDisk(5, 'A', 'C')</a:t>
          </a:r>
        </a:p>
      </dgm:t>
    </dgm:pt>
    <dgm:pt modelId="{2268726D-8C45-A640-9BCF-45DB11A7A19D}" type="sibTrans" cxnId="{EA05F813-1F22-5D4C-9ADE-A8645398DCE1}">
      <dgm:prSet/>
      <dgm:spPr/>
      <dgm:t>
        <a:bodyPr/>
        <a:lstStyle/>
        <a:p>
          <a:endParaRPr lang="en-US" sz="600" b="0"/>
        </a:p>
      </dgm:t>
    </dgm:pt>
    <dgm:pt modelId="{5A51DB2C-40CA-1046-95D3-B28A792EE356}" type="parTrans" cxnId="{EA05F813-1F22-5D4C-9ADE-A8645398DCE1}">
      <dgm:prSet/>
      <dgm:spPr/>
      <dgm:t>
        <a:bodyPr/>
        <a:lstStyle/>
        <a:p>
          <a:endParaRPr lang="en-US" sz="600" b="0"/>
        </a:p>
      </dgm:t>
    </dgm:pt>
    <dgm:pt modelId="{71B39390-EDD2-7142-8B20-CBFDC59560E5}">
      <dgm:prSet phldrT="[Text]" custT="1"/>
      <dgm:spPr/>
      <dgm:t>
        <a:bodyPr/>
        <a:lstStyle/>
        <a:p>
          <a:r>
            <a:rPr lang="en-US" sz="600" b="0"/>
            <a:t>hanoi(3, 'A', 'C', 'B')</a:t>
          </a:r>
        </a:p>
      </dgm:t>
    </dgm:pt>
    <dgm:pt modelId="{6AF8B06D-CE0A-9B43-8B38-0DA5CEB548C7}" type="parTrans" cxnId="{ED5A4E4F-4467-8A45-9909-35B2D15DAA45}">
      <dgm:prSet/>
      <dgm:spPr/>
      <dgm:t>
        <a:bodyPr/>
        <a:lstStyle/>
        <a:p>
          <a:endParaRPr lang="en-US" sz="600" b="0"/>
        </a:p>
      </dgm:t>
    </dgm:pt>
    <dgm:pt modelId="{74D777C5-5634-8845-8800-04D833AD1A5C}" type="sibTrans" cxnId="{ED5A4E4F-4467-8A45-9909-35B2D15DAA45}">
      <dgm:prSet/>
      <dgm:spPr/>
      <dgm:t>
        <a:bodyPr/>
        <a:lstStyle/>
        <a:p>
          <a:endParaRPr lang="en-US" sz="600" b="0"/>
        </a:p>
      </dgm:t>
    </dgm:pt>
    <dgm:pt modelId="{669912DD-B2FB-0B42-A178-08217D2397E0}">
      <dgm:prSet phldrT="[Text]" custT="1"/>
      <dgm:spPr/>
      <dgm:t>
        <a:bodyPr/>
        <a:lstStyle/>
        <a:p>
          <a:r>
            <a:rPr lang="en-US" sz="600" b="0"/>
            <a:t>hanoi(3, 'C', 'B', 'A')</a:t>
          </a:r>
        </a:p>
      </dgm:t>
    </dgm:pt>
    <dgm:pt modelId="{72B1881E-2F55-4B43-BD5A-FEDBA5A67C3C}" type="parTrans" cxnId="{086D138B-9343-C141-8E12-2ABAAB532106}">
      <dgm:prSet/>
      <dgm:spPr/>
      <dgm:t>
        <a:bodyPr/>
        <a:lstStyle/>
        <a:p>
          <a:endParaRPr lang="en-US" sz="600" b="0"/>
        </a:p>
      </dgm:t>
    </dgm:pt>
    <dgm:pt modelId="{8A54A605-C3BC-EA4C-BDA8-9E23C207AE26}" type="sibTrans" cxnId="{086D138B-9343-C141-8E12-2ABAAB532106}">
      <dgm:prSet/>
      <dgm:spPr/>
      <dgm:t>
        <a:bodyPr/>
        <a:lstStyle/>
        <a:p>
          <a:endParaRPr lang="en-US" sz="600" b="0"/>
        </a:p>
      </dgm:t>
    </dgm:pt>
    <dgm:pt modelId="{DA2D7A84-334F-4D4E-8826-B600CD201D81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moveDisk(4, 'A', 'B')</a:t>
          </a:r>
        </a:p>
      </dgm:t>
    </dgm:pt>
    <dgm:pt modelId="{8B077C37-F7D1-F34B-AEAE-B6AE731D050D}" type="parTrans" cxnId="{FC7A1E37-D75C-B040-BD10-E0E5F2404BE2}">
      <dgm:prSet/>
      <dgm:spPr/>
      <dgm:t>
        <a:bodyPr/>
        <a:lstStyle/>
        <a:p>
          <a:endParaRPr lang="en-US" sz="600" b="0"/>
        </a:p>
      </dgm:t>
    </dgm:pt>
    <dgm:pt modelId="{6B313C87-224E-274E-9F71-D55A09513DAA}" type="sibTrans" cxnId="{FC7A1E37-D75C-B040-BD10-E0E5F2404BE2}">
      <dgm:prSet/>
      <dgm:spPr/>
      <dgm:t>
        <a:bodyPr/>
        <a:lstStyle/>
        <a:p>
          <a:endParaRPr lang="en-US" sz="600" b="0"/>
        </a:p>
      </dgm:t>
    </dgm:pt>
    <dgm:pt modelId="{51BAC102-5B4B-DA49-9BFD-DB1D3DB5760F}">
      <dgm:prSet phldrT="[Text]" custT="1"/>
      <dgm:spPr/>
      <dgm:t>
        <a:bodyPr/>
        <a:lstStyle/>
        <a:p>
          <a:r>
            <a:rPr lang="en-US" sz="600" b="0"/>
            <a:t>hanoi(4, 'B', 'C', 'A')</a:t>
          </a:r>
        </a:p>
      </dgm:t>
    </dgm:pt>
    <dgm:pt modelId="{883670D1-9860-9240-8715-35EA408E5247}" type="parTrans" cxnId="{1B0B835D-98D5-DA49-AE9B-6E006F11CCD4}">
      <dgm:prSet/>
      <dgm:spPr/>
      <dgm:t>
        <a:bodyPr/>
        <a:lstStyle/>
        <a:p>
          <a:endParaRPr lang="en-US" sz="600" b="0"/>
        </a:p>
      </dgm:t>
    </dgm:pt>
    <dgm:pt modelId="{E56E89E6-7077-5C40-809F-373173EB4739}" type="sibTrans" cxnId="{1B0B835D-98D5-DA49-AE9B-6E006F11CCD4}">
      <dgm:prSet/>
      <dgm:spPr/>
      <dgm:t>
        <a:bodyPr/>
        <a:lstStyle/>
        <a:p>
          <a:endParaRPr lang="en-US" sz="600" b="0"/>
        </a:p>
      </dgm:t>
    </dgm:pt>
    <dgm:pt modelId="{3763FA0B-E2D7-FC47-9722-983640A1F704}">
      <dgm:prSet phldrT="[Text]" custT="1"/>
      <dgm:spPr/>
      <dgm:t>
        <a:bodyPr/>
        <a:lstStyle/>
        <a:p>
          <a:r>
            <a:rPr lang="en-US" sz="600" b="0"/>
            <a:t>hanoi(3, 'B', 'A', 'C')</a:t>
          </a:r>
        </a:p>
      </dgm:t>
    </dgm:pt>
    <dgm:pt modelId="{CBBD3D8B-3FEA-C14D-A28B-D77211A3301F}" type="parTrans" cxnId="{4CECBD7C-59AE-2B41-806F-A9B129C4454E}">
      <dgm:prSet/>
      <dgm:spPr/>
      <dgm:t>
        <a:bodyPr/>
        <a:lstStyle/>
        <a:p>
          <a:endParaRPr lang="en-US" sz="600" b="0"/>
        </a:p>
      </dgm:t>
    </dgm:pt>
    <dgm:pt modelId="{A75F1071-C812-294E-BC39-8B5654366BA6}" type="sibTrans" cxnId="{4CECBD7C-59AE-2B41-806F-A9B129C4454E}">
      <dgm:prSet/>
      <dgm:spPr/>
      <dgm:t>
        <a:bodyPr/>
        <a:lstStyle/>
        <a:p>
          <a:endParaRPr lang="en-US" sz="600" b="0"/>
        </a:p>
      </dgm:t>
    </dgm:pt>
    <dgm:pt modelId="{B628C543-FCB0-E74D-9750-B692DF0B705A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moveDisk(4, 'B', 'C')</a:t>
          </a:r>
        </a:p>
      </dgm:t>
    </dgm:pt>
    <dgm:pt modelId="{7EB0FC51-2942-EB4F-9CAC-A2EEB8F669CA}" type="parTrans" cxnId="{1C422903-B6FF-5846-A219-A529B28C6397}">
      <dgm:prSet/>
      <dgm:spPr/>
      <dgm:t>
        <a:bodyPr/>
        <a:lstStyle/>
        <a:p>
          <a:endParaRPr lang="en-US" sz="600" b="0"/>
        </a:p>
      </dgm:t>
    </dgm:pt>
    <dgm:pt modelId="{EB6786AA-D9F2-D546-8894-DC9B57128D54}" type="sibTrans" cxnId="{1C422903-B6FF-5846-A219-A529B28C6397}">
      <dgm:prSet/>
      <dgm:spPr/>
      <dgm:t>
        <a:bodyPr/>
        <a:lstStyle/>
        <a:p>
          <a:endParaRPr lang="en-US" sz="600" b="0"/>
        </a:p>
      </dgm:t>
    </dgm:pt>
    <dgm:pt modelId="{2181D6A5-426D-5642-A17F-7EA6A1D9EA99}">
      <dgm:prSet phldrT="[Text]" custT="1"/>
      <dgm:spPr/>
      <dgm:t>
        <a:bodyPr/>
        <a:lstStyle/>
        <a:p>
          <a:r>
            <a:rPr lang="en-US" sz="600" b="0"/>
            <a:t>hanoi(3, 'A', 'C', 'B')</a:t>
          </a:r>
        </a:p>
      </dgm:t>
    </dgm:pt>
    <dgm:pt modelId="{BC12F40F-6397-3C4A-A852-815896661485}" type="parTrans" cxnId="{693648E5-F924-AD4F-8670-BBC3DFD4D5F9}">
      <dgm:prSet/>
      <dgm:spPr/>
      <dgm:t>
        <a:bodyPr/>
        <a:lstStyle/>
        <a:p>
          <a:endParaRPr lang="en-US" sz="600" b="0"/>
        </a:p>
      </dgm:t>
    </dgm:pt>
    <dgm:pt modelId="{19044555-AC14-0D46-840B-579F83292C4C}" type="sibTrans" cxnId="{693648E5-F924-AD4F-8670-BBC3DFD4D5F9}">
      <dgm:prSet/>
      <dgm:spPr/>
      <dgm:t>
        <a:bodyPr/>
        <a:lstStyle/>
        <a:p>
          <a:endParaRPr lang="en-US" sz="600" b="0"/>
        </a:p>
      </dgm:t>
    </dgm:pt>
    <dgm:pt modelId="{D161BBC2-ABF4-6B44-B544-8F98C36A5CA5}">
      <dgm:prSet phldrT="[Text]" custT="1"/>
      <dgm:spPr/>
      <dgm:t>
        <a:bodyPr/>
        <a:lstStyle/>
        <a:p>
          <a:r>
            <a:rPr lang="en-US" sz="600" b="0"/>
            <a:t>hanoi(2, 'A', 'B', 'C')</a:t>
          </a:r>
        </a:p>
      </dgm:t>
    </dgm:pt>
    <dgm:pt modelId="{9C15D459-95F8-CC40-87B3-3B9F1EEA83F0}" type="parTrans" cxnId="{69BC2762-59E5-E841-A161-13E694B30995}">
      <dgm:prSet/>
      <dgm:spPr/>
      <dgm:t>
        <a:bodyPr/>
        <a:lstStyle/>
        <a:p>
          <a:endParaRPr lang="en-US" sz="600" b="0"/>
        </a:p>
      </dgm:t>
    </dgm:pt>
    <dgm:pt modelId="{728BD685-5043-B443-A5D8-9571223A5A16}" type="sibTrans" cxnId="{69BC2762-59E5-E841-A161-13E694B30995}">
      <dgm:prSet/>
      <dgm:spPr/>
      <dgm:t>
        <a:bodyPr/>
        <a:lstStyle/>
        <a:p>
          <a:endParaRPr lang="en-US" sz="600" b="0"/>
        </a:p>
      </dgm:t>
    </dgm:pt>
    <dgm:pt modelId="{9CF529BB-09BE-5547-863A-2CB495D02FE1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moveDisk(3, 'A', 'C')</a:t>
          </a:r>
        </a:p>
      </dgm:t>
    </dgm:pt>
    <dgm:pt modelId="{E2121C47-6869-F940-8EB8-C1CCBD221CA6}" type="parTrans" cxnId="{D4681010-E6A9-8444-A725-FEB437377317}">
      <dgm:prSet/>
      <dgm:spPr/>
      <dgm:t>
        <a:bodyPr/>
        <a:lstStyle/>
        <a:p>
          <a:endParaRPr lang="en-US" sz="600" b="0"/>
        </a:p>
      </dgm:t>
    </dgm:pt>
    <dgm:pt modelId="{1C3814CD-2E98-414B-B050-3BE7879C3627}" type="sibTrans" cxnId="{D4681010-E6A9-8444-A725-FEB437377317}">
      <dgm:prSet/>
      <dgm:spPr/>
      <dgm:t>
        <a:bodyPr/>
        <a:lstStyle/>
        <a:p>
          <a:endParaRPr lang="en-US" sz="600" b="0"/>
        </a:p>
      </dgm:t>
    </dgm:pt>
    <dgm:pt modelId="{D187DEBB-7159-7249-90F5-C363A8135B3A}">
      <dgm:prSet phldrT="[Text]" custT="1"/>
      <dgm:spPr/>
      <dgm:t>
        <a:bodyPr/>
        <a:lstStyle/>
        <a:p>
          <a:r>
            <a:rPr lang="en-US" sz="600" b="0"/>
            <a:t>hanoi(2, 'B', 'C', 'A')</a:t>
          </a:r>
        </a:p>
      </dgm:t>
    </dgm:pt>
    <dgm:pt modelId="{2B7A82EF-6D82-7742-91C4-A397112C7A74}" type="parTrans" cxnId="{EB1DF44E-F88D-EC49-BB6D-5A19E6531369}">
      <dgm:prSet/>
      <dgm:spPr/>
      <dgm:t>
        <a:bodyPr/>
        <a:lstStyle/>
        <a:p>
          <a:endParaRPr lang="en-US" sz="600" b="0"/>
        </a:p>
      </dgm:t>
    </dgm:pt>
    <dgm:pt modelId="{FA0B5954-DB4B-DA48-AAAB-B54DE32F2594}" type="sibTrans" cxnId="{EB1DF44E-F88D-EC49-BB6D-5A19E6531369}">
      <dgm:prSet/>
      <dgm:spPr/>
      <dgm:t>
        <a:bodyPr/>
        <a:lstStyle/>
        <a:p>
          <a:endParaRPr lang="en-US" sz="600" b="0"/>
        </a:p>
      </dgm:t>
    </dgm:pt>
    <dgm:pt modelId="{3BC55E24-8C2F-D54D-89A5-BBB42F1E5D94}">
      <dgm:prSet phldrT="[Text]" custT="1"/>
      <dgm:spPr/>
      <dgm:t>
        <a:bodyPr/>
        <a:lstStyle/>
        <a:p>
          <a:r>
            <a:rPr lang="en-US" sz="600" b="0"/>
            <a:t>hanoi(1, 'A', 'C', 'B')</a:t>
          </a:r>
        </a:p>
      </dgm:t>
    </dgm:pt>
    <dgm:pt modelId="{93B99E62-0C3A-1A41-A3B8-C78A0C4EBBB5}" type="parTrans" cxnId="{175AA726-BB49-DB42-ACEF-B5AF60DF4213}">
      <dgm:prSet/>
      <dgm:spPr/>
      <dgm:t>
        <a:bodyPr/>
        <a:lstStyle/>
        <a:p>
          <a:endParaRPr lang="en-US" sz="600" b="0"/>
        </a:p>
      </dgm:t>
    </dgm:pt>
    <dgm:pt modelId="{9A43FAD2-6CED-204D-A855-7F04863115B1}" type="sibTrans" cxnId="{175AA726-BB49-DB42-ACEF-B5AF60DF4213}">
      <dgm:prSet/>
      <dgm:spPr/>
      <dgm:t>
        <a:bodyPr/>
        <a:lstStyle/>
        <a:p>
          <a:endParaRPr lang="en-US" sz="600" b="0"/>
        </a:p>
      </dgm:t>
    </dgm:pt>
    <dgm:pt modelId="{71F944B9-CD86-5249-8689-067162FC0FE4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'A', 'B')</a:t>
          </a:r>
        </a:p>
      </dgm:t>
    </dgm:pt>
    <dgm:pt modelId="{86C8EA7E-9455-3145-A2A8-A0B32393C307}" type="parTrans" cxnId="{AF34124A-1C88-B246-9BED-AC55B6EFD9FE}">
      <dgm:prSet/>
      <dgm:spPr/>
      <dgm:t>
        <a:bodyPr/>
        <a:lstStyle/>
        <a:p>
          <a:endParaRPr lang="en-US" sz="600" b="0"/>
        </a:p>
      </dgm:t>
    </dgm:pt>
    <dgm:pt modelId="{5409EBFA-0923-5647-B278-AADCEF6A64D6}" type="sibTrans" cxnId="{AF34124A-1C88-B246-9BED-AC55B6EFD9FE}">
      <dgm:prSet/>
      <dgm:spPr/>
      <dgm:t>
        <a:bodyPr/>
        <a:lstStyle/>
        <a:p>
          <a:endParaRPr lang="en-US" sz="600" b="0"/>
        </a:p>
      </dgm:t>
    </dgm:pt>
    <dgm:pt modelId="{792D986F-C352-4047-A002-8ECBBDDD56FA}">
      <dgm:prSet phldrT="[Text]" custT="1"/>
      <dgm:spPr/>
      <dgm:t>
        <a:bodyPr/>
        <a:lstStyle/>
        <a:p>
          <a:r>
            <a:rPr lang="en-US" sz="600" b="0"/>
            <a:t>hanoi(1, 'C', 'B', 'A')</a:t>
          </a:r>
        </a:p>
      </dgm:t>
    </dgm:pt>
    <dgm:pt modelId="{50A42BDC-7B6E-224B-BA57-2267465C0B8A}" type="parTrans" cxnId="{7A1803E2-04E6-D045-B964-BC3542BBA2F2}">
      <dgm:prSet/>
      <dgm:spPr/>
      <dgm:t>
        <a:bodyPr/>
        <a:lstStyle/>
        <a:p>
          <a:endParaRPr lang="en-US" sz="600" b="0"/>
        </a:p>
      </dgm:t>
    </dgm:pt>
    <dgm:pt modelId="{B21806B6-2FA3-054A-B71B-D88881C915FA}" type="sibTrans" cxnId="{7A1803E2-04E6-D045-B964-BC3542BBA2F2}">
      <dgm:prSet/>
      <dgm:spPr/>
      <dgm:t>
        <a:bodyPr/>
        <a:lstStyle/>
        <a:p>
          <a:endParaRPr lang="en-US" sz="600" b="0"/>
        </a:p>
      </dgm:t>
    </dgm:pt>
    <dgm:pt modelId="{D94E0E8F-8663-7A47-B555-B87BAC8D7FA3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'C', 'B')</a:t>
          </a:r>
        </a:p>
      </dgm:t>
    </dgm:pt>
    <dgm:pt modelId="{34AC3AE6-1002-A246-8946-F6F02DF52E1F}" type="parTrans" cxnId="{16409FE7-1E04-1A43-AE45-F2A4FD41BCD5}">
      <dgm:prSet/>
      <dgm:spPr/>
      <dgm:t>
        <a:bodyPr/>
        <a:lstStyle/>
        <a:p>
          <a:endParaRPr lang="en-US" sz="600" b="0"/>
        </a:p>
      </dgm:t>
    </dgm:pt>
    <dgm:pt modelId="{D8E4AA1D-3E8B-AE4E-9628-5A1FD0B48A57}" type="sibTrans" cxnId="{16409FE7-1E04-1A43-AE45-F2A4FD41BCD5}">
      <dgm:prSet/>
      <dgm:spPr/>
      <dgm:t>
        <a:bodyPr/>
        <a:lstStyle/>
        <a:p>
          <a:endParaRPr lang="en-US" sz="600" b="0"/>
        </a:p>
      </dgm:t>
    </dgm:pt>
    <dgm:pt modelId="{657F63A6-A749-5B41-8F09-37BED7893A80}">
      <dgm:prSet phldrT="[Text]" custT="1"/>
      <dgm:spPr/>
      <dgm:t>
        <a:bodyPr/>
        <a:lstStyle/>
        <a:p>
          <a:r>
            <a:rPr lang="en-US" sz="600" b="0"/>
            <a:t>hanoi(2, 'C', 'A', 'B')</a:t>
          </a:r>
        </a:p>
      </dgm:t>
    </dgm:pt>
    <dgm:pt modelId="{84487EE3-08B6-0B41-9F38-F3384A01D699}" type="parTrans" cxnId="{AD13FC16-EB21-204B-967E-7568053F639A}">
      <dgm:prSet/>
      <dgm:spPr/>
      <dgm:t>
        <a:bodyPr/>
        <a:lstStyle/>
        <a:p>
          <a:endParaRPr lang="en-US" sz="600" b="0"/>
        </a:p>
      </dgm:t>
    </dgm:pt>
    <dgm:pt modelId="{CF09B77B-4FE2-A342-B750-A0C598B25A8B}" type="sibTrans" cxnId="{AD13FC16-EB21-204B-967E-7568053F639A}">
      <dgm:prSet/>
      <dgm:spPr/>
      <dgm:t>
        <a:bodyPr/>
        <a:lstStyle/>
        <a:p>
          <a:endParaRPr lang="en-US" sz="600" b="0"/>
        </a:p>
      </dgm:t>
    </dgm:pt>
    <dgm:pt modelId="{418DB1B9-4D50-D847-896D-DEDF3AF4120D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moveDisk(3, 'C', 'B')</a:t>
          </a:r>
        </a:p>
      </dgm:t>
    </dgm:pt>
    <dgm:pt modelId="{5D80265F-FB6A-5A47-99B5-2176146EC90E}" type="parTrans" cxnId="{AB3AB610-12FB-7F41-BCDB-B4B6E9CF31EB}">
      <dgm:prSet/>
      <dgm:spPr/>
      <dgm:t>
        <a:bodyPr/>
        <a:lstStyle/>
        <a:p>
          <a:endParaRPr lang="en-US" sz="600" b="0"/>
        </a:p>
      </dgm:t>
    </dgm:pt>
    <dgm:pt modelId="{639338FF-5B1D-A14D-BB4F-A9E32C7356E2}" type="sibTrans" cxnId="{AB3AB610-12FB-7F41-BCDB-B4B6E9CF31EB}">
      <dgm:prSet/>
      <dgm:spPr/>
      <dgm:t>
        <a:bodyPr/>
        <a:lstStyle/>
        <a:p>
          <a:endParaRPr lang="en-US" sz="600" b="0"/>
        </a:p>
      </dgm:t>
    </dgm:pt>
    <dgm:pt modelId="{15A28C46-8533-1146-8F68-06E124C4BC3F}">
      <dgm:prSet phldrT="[Text]" custT="1"/>
      <dgm:spPr/>
      <dgm:t>
        <a:bodyPr/>
        <a:lstStyle/>
        <a:p>
          <a:r>
            <a:rPr lang="en-US" sz="600" b="0"/>
            <a:t>hanoi(2, 'A', 'B', 'C')</a:t>
          </a:r>
        </a:p>
      </dgm:t>
    </dgm:pt>
    <dgm:pt modelId="{E80A129F-7E55-5B48-A225-D74D60FE2A96}" type="parTrans" cxnId="{E7A64D5F-D82A-8640-BA72-4E85675A2C05}">
      <dgm:prSet/>
      <dgm:spPr/>
      <dgm:t>
        <a:bodyPr/>
        <a:lstStyle/>
        <a:p>
          <a:endParaRPr lang="en-US" sz="600" b="0"/>
        </a:p>
      </dgm:t>
    </dgm:pt>
    <dgm:pt modelId="{FED55C5F-D2D1-E14F-85DD-B5F41619D9E9}" type="sibTrans" cxnId="{E7A64D5F-D82A-8640-BA72-4E85675A2C05}">
      <dgm:prSet/>
      <dgm:spPr/>
      <dgm:t>
        <a:bodyPr/>
        <a:lstStyle/>
        <a:p>
          <a:endParaRPr lang="en-US" sz="600" b="0"/>
        </a:p>
      </dgm:t>
    </dgm:pt>
    <dgm:pt modelId="{12F61549-55C9-314F-BA8B-A6FF2A638264}">
      <dgm:prSet phldrT="[Text]" custT="1"/>
      <dgm:spPr/>
      <dgm:t>
        <a:bodyPr/>
        <a:lstStyle/>
        <a:p>
          <a:r>
            <a:rPr lang="en-US" sz="600" b="0"/>
            <a:t>hanoi(1, 'C', 'B', 'A')</a:t>
          </a:r>
        </a:p>
      </dgm:t>
    </dgm:pt>
    <dgm:pt modelId="{D3937D91-6744-8345-ACE3-796DEA16B106}" type="parTrans" cxnId="{BF27410E-D54F-8448-B583-0DEEE9BA929C}">
      <dgm:prSet/>
      <dgm:spPr/>
      <dgm:t>
        <a:bodyPr/>
        <a:lstStyle/>
        <a:p>
          <a:endParaRPr lang="en-US" sz="600" b="0"/>
        </a:p>
      </dgm:t>
    </dgm:pt>
    <dgm:pt modelId="{C944CA8D-3606-FD4B-8175-09E4024826C9}" type="sibTrans" cxnId="{BF27410E-D54F-8448-B583-0DEEE9BA929C}">
      <dgm:prSet/>
      <dgm:spPr/>
      <dgm:t>
        <a:bodyPr/>
        <a:lstStyle/>
        <a:p>
          <a:endParaRPr lang="en-US" sz="600" b="0"/>
        </a:p>
      </dgm:t>
    </dgm:pt>
    <dgm:pt modelId="{9E08A41C-31A6-8F47-B6E3-5B569BA9CBDD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'C', 'A')</a:t>
          </a:r>
        </a:p>
      </dgm:t>
    </dgm:pt>
    <dgm:pt modelId="{478AF458-AEB5-554E-84B8-443F33ADE38B}" type="parTrans" cxnId="{17E1A2BF-327F-9F47-9F89-F5BEBDD29104}">
      <dgm:prSet/>
      <dgm:spPr/>
      <dgm:t>
        <a:bodyPr/>
        <a:lstStyle/>
        <a:p>
          <a:endParaRPr lang="en-US" sz="600" b="0"/>
        </a:p>
      </dgm:t>
    </dgm:pt>
    <dgm:pt modelId="{4F26AD06-545F-6D44-A006-B524C719EC91}" type="sibTrans" cxnId="{17E1A2BF-327F-9F47-9F89-F5BEBDD29104}">
      <dgm:prSet/>
      <dgm:spPr/>
      <dgm:t>
        <a:bodyPr/>
        <a:lstStyle/>
        <a:p>
          <a:endParaRPr lang="en-US" sz="600" b="0"/>
        </a:p>
      </dgm:t>
    </dgm:pt>
    <dgm:pt modelId="{A24A85DE-A01E-8842-9A4F-6C7A8ECD0451}">
      <dgm:prSet phldrT="[Text]" custT="1"/>
      <dgm:spPr/>
      <dgm:t>
        <a:bodyPr/>
        <a:lstStyle/>
        <a:p>
          <a:r>
            <a:rPr lang="en-US" sz="600" b="0"/>
            <a:t>hanoi(1, 'B', 'A', 'C')</a:t>
          </a:r>
        </a:p>
      </dgm:t>
    </dgm:pt>
    <dgm:pt modelId="{30239BDC-B83C-8949-8444-10EFC40F5682}" type="parTrans" cxnId="{65FA01D0-705B-D64F-8A57-10A1C84F8F0A}">
      <dgm:prSet/>
      <dgm:spPr/>
      <dgm:t>
        <a:bodyPr/>
        <a:lstStyle/>
        <a:p>
          <a:endParaRPr lang="en-US" sz="600" b="0"/>
        </a:p>
      </dgm:t>
    </dgm:pt>
    <dgm:pt modelId="{CB345C2E-3D16-DD46-A5C0-B42D53B6A410}" type="sibTrans" cxnId="{65FA01D0-705B-D64F-8A57-10A1C84F8F0A}">
      <dgm:prSet/>
      <dgm:spPr/>
      <dgm:t>
        <a:bodyPr/>
        <a:lstStyle/>
        <a:p>
          <a:endParaRPr lang="en-US" sz="600" b="0"/>
        </a:p>
      </dgm:t>
    </dgm:pt>
    <dgm:pt modelId="{9E8584B3-12A5-2242-838B-E6173B10F477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'C', 'B')</a:t>
          </a:r>
        </a:p>
      </dgm:t>
    </dgm:pt>
    <dgm:pt modelId="{6E5D0C50-1B95-C643-AE8D-5146DF1265E6}" type="parTrans" cxnId="{D048C828-58D4-8D4F-BBA7-29CE78A90186}">
      <dgm:prSet/>
      <dgm:spPr/>
      <dgm:t>
        <a:bodyPr/>
        <a:lstStyle/>
        <a:p>
          <a:endParaRPr lang="en-US" sz="600" b="0"/>
        </a:p>
      </dgm:t>
    </dgm:pt>
    <dgm:pt modelId="{64742655-5AEA-834E-B219-52C78117F368}" type="sibTrans" cxnId="{D048C828-58D4-8D4F-BBA7-29CE78A90186}">
      <dgm:prSet/>
      <dgm:spPr/>
      <dgm:t>
        <a:bodyPr/>
        <a:lstStyle/>
        <a:p>
          <a:endParaRPr lang="en-US" sz="600" b="0"/>
        </a:p>
      </dgm:t>
    </dgm:pt>
    <dgm:pt modelId="{2C16969B-C59F-F341-989B-087348BC6C50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'B', 'A')</a:t>
          </a:r>
        </a:p>
      </dgm:t>
    </dgm:pt>
    <dgm:pt modelId="{2ABCF9BC-92BA-4C40-90F1-7C8E58D28077}" type="parTrans" cxnId="{70AD3D3E-F220-7F4F-9C90-637065147EE5}">
      <dgm:prSet/>
      <dgm:spPr/>
      <dgm:t>
        <a:bodyPr/>
        <a:lstStyle/>
        <a:p>
          <a:endParaRPr lang="en-US" sz="600" b="0"/>
        </a:p>
      </dgm:t>
    </dgm:pt>
    <dgm:pt modelId="{CC968AB1-770A-7544-B52D-C16E43F4F5E8}" type="sibTrans" cxnId="{70AD3D3E-F220-7F4F-9C90-637065147EE5}">
      <dgm:prSet/>
      <dgm:spPr/>
      <dgm:t>
        <a:bodyPr/>
        <a:lstStyle/>
        <a:p>
          <a:endParaRPr lang="en-US" sz="600" b="0"/>
        </a:p>
      </dgm:t>
    </dgm:pt>
    <dgm:pt modelId="{47BC7D02-2843-9A4E-846E-C66B71DBD011}">
      <dgm:prSet phldrT="[Text]" custT="1"/>
      <dgm:spPr/>
      <dgm:t>
        <a:bodyPr/>
        <a:lstStyle/>
        <a:p>
          <a:r>
            <a:rPr lang="en-US" sz="600" b="0"/>
            <a:t>hanoi(2, 'B', 'C', 'A')</a:t>
          </a:r>
        </a:p>
      </dgm:t>
    </dgm:pt>
    <dgm:pt modelId="{C2214896-A887-4648-BB77-CE4292D5B390}" type="parTrans" cxnId="{0E57DE24-79E0-7147-919F-66F7A191F104}">
      <dgm:prSet/>
      <dgm:spPr/>
      <dgm:t>
        <a:bodyPr/>
        <a:lstStyle/>
        <a:p>
          <a:endParaRPr lang="en-US" sz="600" b="0"/>
        </a:p>
      </dgm:t>
    </dgm:pt>
    <dgm:pt modelId="{1B60779B-56CA-3E41-8EA8-FCBD5FBF7967}" type="sibTrans" cxnId="{0E57DE24-79E0-7147-919F-66F7A191F104}">
      <dgm:prSet/>
      <dgm:spPr/>
      <dgm:t>
        <a:bodyPr/>
        <a:lstStyle/>
        <a:p>
          <a:endParaRPr lang="en-US" sz="600" b="0"/>
        </a:p>
      </dgm:t>
    </dgm:pt>
    <dgm:pt modelId="{6229D984-E538-794B-9D8E-C971F2D5DD92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moveDisk(3, 'B', 'A')</a:t>
          </a:r>
        </a:p>
      </dgm:t>
    </dgm:pt>
    <dgm:pt modelId="{62B8604C-F4BD-6741-8E18-F5B3E7FF0D49}" type="parTrans" cxnId="{16DBA561-1EE6-F240-B52D-FE80AB1E33C0}">
      <dgm:prSet/>
      <dgm:spPr/>
      <dgm:t>
        <a:bodyPr/>
        <a:lstStyle/>
        <a:p>
          <a:endParaRPr lang="en-US" sz="600" b="0"/>
        </a:p>
      </dgm:t>
    </dgm:pt>
    <dgm:pt modelId="{759E7062-0FE0-CC43-9EA9-150EAEF7E225}" type="sibTrans" cxnId="{16DBA561-1EE6-F240-B52D-FE80AB1E33C0}">
      <dgm:prSet/>
      <dgm:spPr/>
      <dgm:t>
        <a:bodyPr/>
        <a:lstStyle/>
        <a:p>
          <a:endParaRPr lang="en-US" sz="600" b="0"/>
        </a:p>
      </dgm:t>
    </dgm:pt>
    <dgm:pt modelId="{EA77F78F-BCAC-7943-A834-AEA2D74FA14E}">
      <dgm:prSet phldrT="[Text]" custT="1"/>
      <dgm:spPr/>
      <dgm:t>
        <a:bodyPr/>
        <a:lstStyle/>
        <a:p>
          <a:r>
            <a:rPr lang="en-US" sz="600" b="0"/>
            <a:t>hanoi(2, 'C', 'A', 'B')</a:t>
          </a:r>
        </a:p>
      </dgm:t>
    </dgm:pt>
    <dgm:pt modelId="{DE7C5124-C6F0-7E46-956E-94A62D1256C5}" type="parTrans" cxnId="{24ECF2C7-B974-5742-9AE5-115B2E828C2B}">
      <dgm:prSet/>
      <dgm:spPr/>
      <dgm:t>
        <a:bodyPr/>
        <a:lstStyle/>
        <a:p>
          <a:endParaRPr lang="en-US" sz="600" b="0"/>
        </a:p>
      </dgm:t>
    </dgm:pt>
    <dgm:pt modelId="{E05B7EB1-AADD-B742-9A5D-928AB0073383}" type="sibTrans" cxnId="{24ECF2C7-B974-5742-9AE5-115B2E828C2B}">
      <dgm:prSet/>
      <dgm:spPr/>
      <dgm:t>
        <a:bodyPr/>
        <a:lstStyle/>
        <a:p>
          <a:endParaRPr lang="en-US" sz="600" b="0"/>
        </a:p>
      </dgm:t>
    </dgm:pt>
    <dgm:pt modelId="{9840926D-1A69-784F-938C-6204CBC2A5B1}">
      <dgm:prSet phldrT="[Text]" custT="1"/>
      <dgm:spPr/>
      <dgm:t>
        <a:bodyPr/>
        <a:lstStyle/>
        <a:p>
          <a:r>
            <a:rPr lang="en-US" sz="600" b="0"/>
            <a:t>hanoi(1, 'B', 'A', 'C')</a:t>
          </a:r>
        </a:p>
      </dgm:t>
    </dgm:pt>
    <dgm:pt modelId="{715B9E56-E176-834F-8988-8590712ACBEB}" type="parTrans" cxnId="{CAD98C7B-492D-9947-A63D-20C65F60BA1C}">
      <dgm:prSet/>
      <dgm:spPr/>
      <dgm:t>
        <a:bodyPr/>
        <a:lstStyle/>
        <a:p>
          <a:endParaRPr lang="en-US" sz="600" b="0"/>
        </a:p>
      </dgm:t>
    </dgm:pt>
    <dgm:pt modelId="{395B54EF-8AE1-664F-901F-CBF52246FB61}" type="sibTrans" cxnId="{CAD98C7B-492D-9947-A63D-20C65F60BA1C}">
      <dgm:prSet/>
      <dgm:spPr/>
      <dgm:t>
        <a:bodyPr/>
        <a:lstStyle/>
        <a:p>
          <a:endParaRPr lang="en-US" sz="600" b="0"/>
        </a:p>
      </dgm:t>
    </dgm:pt>
    <dgm:pt modelId="{0B3C9549-9D10-624F-91ED-E871FE82ABF2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'B', 'C')</a:t>
          </a:r>
        </a:p>
      </dgm:t>
    </dgm:pt>
    <dgm:pt modelId="{9F940743-9873-7248-8592-0F3ECE847ABF}" type="parTrans" cxnId="{12213696-9E08-8349-9F55-E13EF6058917}">
      <dgm:prSet/>
      <dgm:spPr/>
      <dgm:t>
        <a:bodyPr/>
        <a:lstStyle/>
        <a:p>
          <a:endParaRPr lang="en-US" sz="600" b="0"/>
        </a:p>
      </dgm:t>
    </dgm:pt>
    <dgm:pt modelId="{EAE6E06D-0C04-F04C-9401-2B913A99D184}" type="sibTrans" cxnId="{12213696-9E08-8349-9F55-E13EF6058917}">
      <dgm:prSet/>
      <dgm:spPr/>
      <dgm:t>
        <a:bodyPr/>
        <a:lstStyle/>
        <a:p>
          <a:endParaRPr lang="en-US" sz="600" b="0"/>
        </a:p>
      </dgm:t>
    </dgm:pt>
    <dgm:pt modelId="{3B3A89F9-02B9-0440-9C12-8290BFEA905C}">
      <dgm:prSet phldrT="[Text]" custT="1"/>
      <dgm:spPr/>
      <dgm:t>
        <a:bodyPr/>
        <a:lstStyle/>
        <a:p>
          <a:r>
            <a:rPr lang="en-US" sz="600" b="0"/>
            <a:t>hanoi(1, 'A', 'C', 'B')</a:t>
          </a:r>
        </a:p>
      </dgm:t>
    </dgm:pt>
    <dgm:pt modelId="{6F0AAC0D-F078-9240-B109-DB2760818AFA}" type="parTrans" cxnId="{643FB9F0-F1F9-4F40-A9A0-9A0C06E3848D}">
      <dgm:prSet/>
      <dgm:spPr/>
      <dgm:t>
        <a:bodyPr/>
        <a:lstStyle/>
        <a:p>
          <a:endParaRPr lang="en-US" sz="600" b="0"/>
        </a:p>
      </dgm:t>
    </dgm:pt>
    <dgm:pt modelId="{B9F839FE-E7AC-E642-9B25-E0EAAF4BED77}" type="sibTrans" cxnId="{643FB9F0-F1F9-4F40-A9A0-9A0C06E3848D}">
      <dgm:prSet/>
      <dgm:spPr/>
      <dgm:t>
        <a:bodyPr/>
        <a:lstStyle/>
        <a:p>
          <a:endParaRPr lang="en-US" sz="600" b="0"/>
        </a:p>
      </dgm:t>
    </dgm:pt>
    <dgm:pt modelId="{5CE05C3C-BC7E-6C40-B1E9-F2630313C93C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'B', 'A')</a:t>
          </a:r>
        </a:p>
      </dgm:t>
    </dgm:pt>
    <dgm:pt modelId="{E3BFAFBF-1C79-244E-A5A7-FD232732F1A9}" type="parTrans" cxnId="{6D0720AE-AC7E-BD43-B303-13DD8C1AB80B}">
      <dgm:prSet/>
      <dgm:spPr/>
      <dgm:t>
        <a:bodyPr/>
        <a:lstStyle/>
        <a:p>
          <a:endParaRPr lang="en-US" sz="600" b="0"/>
        </a:p>
      </dgm:t>
    </dgm:pt>
    <dgm:pt modelId="{AC21BF7C-95E2-884A-AB51-8D9A8E3B9E7C}" type="sibTrans" cxnId="{6D0720AE-AC7E-BD43-B303-13DD8C1AB80B}">
      <dgm:prSet/>
      <dgm:spPr/>
      <dgm:t>
        <a:bodyPr/>
        <a:lstStyle/>
        <a:p>
          <a:endParaRPr lang="en-US" sz="600" b="0"/>
        </a:p>
      </dgm:t>
    </dgm:pt>
    <dgm:pt modelId="{880C17B2-12EB-B741-93B4-6F67E4E80A34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C254CFEC-25CC-BD49-AEB5-7962F2ACC000}" type="parTrans" cxnId="{325FF89C-CF7C-A54A-A126-4570288F33AF}">
      <dgm:prSet/>
      <dgm:spPr/>
      <dgm:t>
        <a:bodyPr/>
        <a:lstStyle/>
        <a:p>
          <a:endParaRPr lang="en-US" sz="600" b="0"/>
        </a:p>
      </dgm:t>
    </dgm:pt>
    <dgm:pt modelId="{31D363F4-FAF7-6F4A-80B3-3504C7841C99}" type="sibTrans" cxnId="{325FF89C-CF7C-A54A-A126-4570288F33AF}">
      <dgm:prSet/>
      <dgm:spPr/>
      <dgm:t>
        <a:bodyPr/>
        <a:lstStyle/>
        <a:p>
          <a:endParaRPr lang="en-US" sz="600" b="0"/>
        </a:p>
      </dgm:t>
    </dgm:pt>
    <dgm:pt modelId="{1F9D50EC-AE18-B646-B9C3-D8417F33A87F}">
      <dgm:prSet phldrT="[Text]" custT="1"/>
      <dgm:spPr/>
      <dgm:t>
        <a:bodyPr/>
        <a:lstStyle/>
        <a:p>
          <a:r>
            <a:rPr lang="en-US" sz="600" b="0"/>
            <a:t>hanoi(1, 'C', 'B', 'A')</a:t>
          </a:r>
        </a:p>
      </dgm:t>
    </dgm:pt>
    <dgm:pt modelId="{10FFF4ED-C7C0-CB44-88B5-24E33F38EEA5}" type="parTrans" cxnId="{151FAF9E-F4C3-7849-BFFC-BD5279634865}">
      <dgm:prSet/>
      <dgm:spPr/>
      <dgm:t>
        <a:bodyPr/>
        <a:lstStyle/>
        <a:p>
          <a:endParaRPr lang="en-US" sz="600" b="0"/>
        </a:p>
      </dgm:t>
    </dgm:pt>
    <dgm:pt modelId="{72E6BB8D-1598-6247-907C-35B79A40CE3A}" type="sibTrans" cxnId="{151FAF9E-F4C3-7849-BFFC-BD5279634865}">
      <dgm:prSet/>
      <dgm:spPr/>
      <dgm:t>
        <a:bodyPr/>
        <a:lstStyle/>
        <a:p>
          <a:endParaRPr lang="en-US" sz="600" b="0"/>
        </a:p>
      </dgm:t>
    </dgm:pt>
    <dgm:pt modelId="{A92F3673-F36C-7D4C-945E-929C7261D046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'C', 'A')</a:t>
          </a:r>
        </a:p>
      </dgm:t>
    </dgm:pt>
    <dgm:pt modelId="{64CC54A0-102B-7246-BB86-BCBFF566A7F4}" type="parTrans" cxnId="{9F087E0D-DD39-5D4B-886A-10BB7FBE56B5}">
      <dgm:prSet/>
      <dgm:spPr/>
      <dgm:t>
        <a:bodyPr/>
        <a:lstStyle/>
        <a:p>
          <a:endParaRPr lang="en-US" sz="600" b="0"/>
        </a:p>
      </dgm:t>
    </dgm:pt>
    <dgm:pt modelId="{C2A5DC3F-D689-424E-BB1F-BA5672645ABC}" type="sibTrans" cxnId="{9F087E0D-DD39-5D4B-886A-10BB7FBE56B5}">
      <dgm:prSet/>
      <dgm:spPr/>
      <dgm:t>
        <a:bodyPr/>
        <a:lstStyle/>
        <a:p>
          <a:endParaRPr lang="en-US" sz="600" b="0"/>
        </a:p>
      </dgm:t>
    </dgm:pt>
    <dgm:pt modelId="{4F22FDEA-811C-7943-83E5-51218593FE69}">
      <dgm:prSet phldrT="[Text]" custT="1"/>
      <dgm:spPr/>
      <dgm:t>
        <a:bodyPr/>
        <a:lstStyle/>
        <a:p>
          <a:r>
            <a:rPr lang="en-US" sz="600" b="0"/>
            <a:t>hanoi(1, 'B', 'A', 'C')</a:t>
          </a:r>
        </a:p>
      </dgm:t>
    </dgm:pt>
    <dgm:pt modelId="{D8243709-7B44-1344-A28B-7F0FB0A0B6C1}" type="parTrans" cxnId="{B9EA355B-9A7D-4741-9D0A-78AE9B2FE326}">
      <dgm:prSet/>
      <dgm:spPr/>
      <dgm:t>
        <a:bodyPr/>
        <a:lstStyle/>
        <a:p>
          <a:endParaRPr lang="en-US" sz="600" b="0"/>
        </a:p>
      </dgm:t>
    </dgm:pt>
    <dgm:pt modelId="{EC9F1147-0791-1A4C-B8A7-794159A99FAD}" type="sibTrans" cxnId="{B9EA355B-9A7D-4741-9D0A-78AE9B2FE326}">
      <dgm:prSet/>
      <dgm:spPr/>
      <dgm:t>
        <a:bodyPr/>
        <a:lstStyle/>
        <a:p>
          <a:endParaRPr lang="en-US" sz="600" b="0"/>
        </a:p>
      </dgm:t>
    </dgm:pt>
    <dgm:pt modelId="{240208D3-EE78-0740-A3AC-C0ADD1B70450}">
      <dgm:prSet phldrT="[Text]" custT="1"/>
      <dgm:spPr/>
      <dgm:t>
        <a:bodyPr/>
        <a:lstStyle/>
        <a:p>
          <a:r>
            <a:rPr lang="en-US" sz="600" b="0"/>
            <a:t>hanoi(2, 'A', 'B', 'C')</a:t>
          </a:r>
        </a:p>
      </dgm:t>
    </dgm:pt>
    <dgm:pt modelId="{212FDBE9-7F53-2442-A603-84E30858DCE4}" type="parTrans" cxnId="{8B488A1E-9E2F-334E-AB30-43429897CB98}">
      <dgm:prSet/>
      <dgm:spPr/>
      <dgm:t>
        <a:bodyPr/>
        <a:lstStyle/>
        <a:p>
          <a:endParaRPr lang="en-US" sz="600" b="0"/>
        </a:p>
      </dgm:t>
    </dgm:pt>
    <dgm:pt modelId="{9B0D9900-48B6-2A4B-A79E-6A00386EEC7E}" type="sibTrans" cxnId="{8B488A1E-9E2F-334E-AB30-43429897CB98}">
      <dgm:prSet/>
      <dgm:spPr/>
      <dgm:t>
        <a:bodyPr/>
        <a:lstStyle/>
        <a:p>
          <a:endParaRPr lang="en-US" sz="600" b="0"/>
        </a:p>
      </dgm:t>
    </dgm:pt>
    <dgm:pt modelId="{7567CE64-C90A-1442-B14F-2DE99B3E5DDD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moveDisk(3, 'A', 'C')</a:t>
          </a:r>
        </a:p>
      </dgm:t>
    </dgm:pt>
    <dgm:pt modelId="{A6C70909-2C51-9446-8D70-6A28D5C5C0C5}" type="parTrans" cxnId="{F9C70195-9C3F-2445-B9ED-393CC6E0CC5D}">
      <dgm:prSet/>
      <dgm:spPr/>
      <dgm:t>
        <a:bodyPr/>
        <a:lstStyle/>
        <a:p>
          <a:endParaRPr lang="en-US" sz="600" b="0"/>
        </a:p>
      </dgm:t>
    </dgm:pt>
    <dgm:pt modelId="{6A0D2E1C-4E4C-8141-B223-F2C4EEA442F1}" type="sibTrans" cxnId="{F9C70195-9C3F-2445-B9ED-393CC6E0CC5D}">
      <dgm:prSet/>
      <dgm:spPr/>
      <dgm:t>
        <a:bodyPr/>
        <a:lstStyle/>
        <a:p>
          <a:endParaRPr lang="en-US" sz="600" b="0"/>
        </a:p>
      </dgm:t>
    </dgm:pt>
    <dgm:pt modelId="{94716B81-8558-6241-96F7-1E9EB28F147B}">
      <dgm:prSet phldrT="[Text]" custT="1"/>
      <dgm:spPr/>
      <dgm:t>
        <a:bodyPr/>
        <a:lstStyle/>
        <a:p>
          <a:r>
            <a:rPr lang="en-US" sz="600" b="0"/>
            <a:t>hanoi(2, 'B', 'C', 'A')</a:t>
          </a:r>
        </a:p>
      </dgm:t>
    </dgm:pt>
    <dgm:pt modelId="{01C1589F-D1F2-524D-983B-B5FBFC45C29A}" type="parTrans" cxnId="{A5193D7B-CA1D-8244-9B8D-00D1CD29EF98}">
      <dgm:prSet/>
      <dgm:spPr/>
      <dgm:t>
        <a:bodyPr/>
        <a:lstStyle/>
        <a:p>
          <a:endParaRPr lang="en-US" sz="600" b="0"/>
        </a:p>
      </dgm:t>
    </dgm:pt>
    <dgm:pt modelId="{9ECD8C3F-849F-294E-8B30-7168089EFDEA}" type="sibTrans" cxnId="{A5193D7B-CA1D-8244-9B8D-00D1CD29EF98}">
      <dgm:prSet/>
      <dgm:spPr/>
      <dgm:t>
        <a:bodyPr/>
        <a:lstStyle/>
        <a:p>
          <a:endParaRPr lang="en-US" sz="600" b="0"/>
        </a:p>
      </dgm:t>
    </dgm:pt>
    <dgm:pt modelId="{64083988-CAE3-4A46-BCEE-5B1B1D4A5C9C}">
      <dgm:prSet phldrT="[Text]" custT="1"/>
      <dgm:spPr/>
      <dgm:t>
        <a:bodyPr/>
        <a:lstStyle/>
        <a:p>
          <a:r>
            <a:rPr lang="en-US" sz="600" b="0"/>
            <a:t>hanoi(1, 'A', 'C', 'B')</a:t>
          </a:r>
        </a:p>
      </dgm:t>
    </dgm:pt>
    <dgm:pt modelId="{90DC0C2D-9C10-9342-9592-7AAC55010BAE}" type="parTrans" cxnId="{210824EF-45B3-0548-8E0A-242E7E6C5B25}">
      <dgm:prSet/>
      <dgm:spPr/>
      <dgm:t>
        <a:bodyPr/>
        <a:lstStyle/>
        <a:p>
          <a:endParaRPr lang="en-US" sz="600" b="0"/>
        </a:p>
      </dgm:t>
    </dgm:pt>
    <dgm:pt modelId="{AAC5C491-CDA4-9E46-957C-1D9C24DC0EBC}" type="sibTrans" cxnId="{210824EF-45B3-0548-8E0A-242E7E6C5B25}">
      <dgm:prSet/>
      <dgm:spPr/>
      <dgm:t>
        <a:bodyPr/>
        <a:lstStyle/>
        <a:p>
          <a:endParaRPr lang="en-US" sz="600" b="0"/>
        </a:p>
      </dgm:t>
    </dgm:pt>
    <dgm:pt modelId="{F35C381D-78CE-734A-A13B-57B2DDF69BBE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'A', 'B')</a:t>
          </a:r>
        </a:p>
      </dgm:t>
    </dgm:pt>
    <dgm:pt modelId="{9363BC9B-AB85-444C-84A5-F1DC21770330}" type="parTrans" cxnId="{459ADDBE-5600-1D48-A40E-B0C983510AE0}">
      <dgm:prSet/>
      <dgm:spPr/>
      <dgm:t>
        <a:bodyPr/>
        <a:lstStyle/>
        <a:p>
          <a:endParaRPr lang="en-US" sz="600" b="0"/>
        </a:p>
      </dgm:t>
    </dgm:pt>
    <dgm:pt modelId="{54610CF7-1737-D749-968E-DDB6AC2E0D61}" type="sibTrans" cxnId="{459ADDBE-5600-1D48-A40E-B0C983510AE0}">
      <dgm:prSet/>
      <dgm:spPr/>
      <dgm:t>
        <a:bodyPr/>
        <a:lstStyle/>
        <a:p>
          <a:endParaRPr lang="en-US" sz="600" b="0"/>
        </a:p>
      </dgm:t>
    </dgm:pt>
    <dgm:pt modelId="{AC3E2609-D1EA-5649-994A-81753027F8C6}">
      <dgm:prSet phldrT="[Text]" custT="1"/>
      <dgm:spPr/>
      <dgm:t>
        <a:bodyPr/>
        <a:lstStyle/>
        <a:p>
          <a:r>
            <a:rPr lang="en-US" sz="600" b="0"/>
            <a:t>hanoi(1, 'C', 'A', 'B')</a:t>
          </a:r>
        </a:p>
      </dgm:t>
    </dgm:pt>
    <dgm:pt modelId="{B0E687A3-7982-9A43-805F-C53D6ABADE45}" type="parTrans" cxnId="{4ABF804D-51DE-774A-B877-6C15D5FD02EA}">
      <dgm:prSet/>
      <dgm:spPr/>
      <dgm:t>
        <a:bodyPr/>
        <a:lstStyle/>
        <a:p>
          <a:endParaRPr lang="en-US" sz="600" b="0"/>
        </a:p>
      </dgm:t>
    </dgm:pt>
    <dgm:pt modelId="{1BF856C9-5D8C-D143-8E3F-3FE0F65879FC}" type="sibTrans" cxnId="{4ABF804D-51DE-774A-B877-6C15D5FD02EA}">
      <dgm:prSet/>
      <dgm:spPr/>
      <dgm:t>
        <a:bodyPr/>
        <a:lstStyle/>
        <a:p>
          <a:endParaRPr lang="en-US" sz="600" b="0"/>
        </a:p>
      </dgm:t>
    </dgm:pt>
    <dgm:pt modelId="{BFA68BC5-7394-D444-99DF-5E77EFDB4B71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B86986B4-1322-0644-A583-6D3AAF65AF6C}" type="parTrans" cxnId="{DBF4091D-4166-D347-8C91-A7D6BCCC0F2C}">
      <dgm:prSet/>
      <dgm:spPr/>
      <dgm:t>
        <a:bodyPr/>
        <a:lstStyle/>
        <a:p>
          <a:endParaRPr lang="en-US" sz="600" b="0"/>
        </a:p>
      </dgm:t>
    </dgm:pt>
    <dgm:pt modelId="{A6119AB4-E446-BF44-BDC4-9A3C2437C870}" type="sibTrans" cxnId="{DBF4091D-4166-D347-8C91-A7D6BCCC0F2C}">
      <dgm:prSet/>
      <dgm:spPr/>
      <dgm:t>
        <a:bodyPr/>
        <a:lstStyle/>
        <a:p>
          <a:endParaRPr lang="en-US" sz="600" b="0"/>
        </a:p>
      </dgm:t>
    </dgm:pt>
    <dgm:pt modelId="{01FAD870-C499-CE44-80CB-CA07CCDC51A2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'C', 'A')</a:t>
          </a:r>
        </a:p>
      </dgm:t>
    </dgm:pt>
    <dgm:pt modelId="{CA718C14-08ED-3747-B1E7-E3694806D677}" type="parTrans" cxnId="{5DE06FBF-30C7-024D-8C5E-1E21A57DEBEE}">
      <dgm:prSet/>
      <dgm:spPr/>
      <dgm:t>
        <a:bodyPr/>
        <a:lstStyle/>
        <a:p>
          <a:endParaRPr lang="en-US" sz="600" b="0"/>
        </a:p>
      </dgm:t>
    </dgm:pt>
    <dgm:pt modelId="{2036E16F-1BE5-EE40-A750-12527E5E5CE4}" type="sibTrans" cxnId="{5DE06FBF-30C7-024D-8C5E-1E21A57DEBEE}">
      <dgm:prSet/>
      <dgm:spPr/>
      <dgm:t>
        <a:bodyPr/>
        <a:lstStyle/>
        <a:p>
          <a:endParaRPr lang="en-US" sz="600" b="0"/>
        </a:p>
      </dgm:t>
    </dgm:pt>
    <dgm:pt modelId="{BCA7DD04-82D1-FD43-B7C5-1FCA00FFEEB4}">
      <dgm:prSet phldrT="[Text]" custT="1"/>
      <dgm:spPr/>
      <dgm:t>
        <a:bodyPr/>
        <a:lstStyle/>
        <a:p>
          <a:r>
            <a:rPr lang="en-US" sz="600" b="0"/>
            <a:t>hanoi(1, 'B', 'A', 'C')</a:t>
          </a:r>
        </a:p>
      </dgm:t>
    </dgm:pt>
    <dgm:pt modelId="{BBFD68EC-21C2-3C41-8512-00C44109D758}" type="parTrans" cxnId="{A1EF4DEA-75B9-484C-953F-BED710F09728}">
      <dgm:prSet/>
      <dgm:spPr/>
      <dgm:t>
        <a:bodyPr/>
        <a:lstStyle/>
        <a:p>
          <a:endParaRPr lang="en-US" sz="600" b="0"/>
        </a:p>
      </dgm:t>
    </dgm:pt>
    <dgm:pt modelId="{6D961E49-E5BB-274F-8A46-0BDDA54C7F57}" type="sibTrans" cxnId="{A1EF4DEA-75B9-484C-953F-BED710F09728}">
      <dgm:prSet/>
      <dgm:spPr/>
      <dgm:t>
        <a:bodyPr/>
        <a:lstStyle/>
        <a:p>
          <a:endParaRPr lang="en-US" sz="600" b="0"/>
        </a:p>
      </dgm:t>
    </dgm:pt>
    <dgm:pt modelId="{49D767AF-2E73-A24F-96D0-7C745CC073A8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'B', 'C')</a:t>
          </a:r>
        </a:p>
      </dgm:t>
    </dgm:pt>
    <dgm:pt modelId="{B98284DD-E833-F647-B2B6-479E35045E26}" type="parTrans" cxnId="{B6CD162D-9475-484F-ACAD-878F93621B04}">
      <dgm:prSet/>
      <dgm:spPr/>
      <dgm:t>
        <a:bodyPr/>
        <a:lstStyle/>
        <a:p>
          <a:endParaRPr lang="en-US" sz="600" b="0"/>
        </a:p>
      </dgm:t>
    </dgm:pt>
    <dgm:pt modelId="{FF91E99D-14D7-E541-9B7C-BEE9E1701583}" type="sibTrans" cxnId="{B6CD162D-9475-484F-ACAD-878F93621B04}">
      <dgm:prSet/>
      <dgm:spPr/>
      <dgm:t>
        <a:bodyPr/>
        <a:lstStyle/>
        <a:p>
          <a:endParaRPr lang="en-US" sz="600" b="0"/>
        </a:p>
      </dgm:t>
    </dgm:pt>
    <dgm:pt modelId="{7EAA3F68-7A91-8F40-9D71-2B5B5ECDF8AD}">
      <dgm:prSet phldrT="[Text]" custT="1"/>
      <dgm:spPr/>
      <dgm:t>
        <a:bodyPr/>
        <a:lstStyle/>
        <a:p>
          <a:r>
            <a:rPr lang="en-US" sz="600" b="0"/>
            <a:t>hanoi(1, 'A', 'C', 'B')</a:t>
          </a:r>
        </a:p>
      </dgm:t>
    </dgm:pt>
    <dgm:pt modelId="{64FB16D1-2E4C-A044-8143-2B5DE6C9E649}" type="parTrans" cxnId="{281F021D-E0EC-5340-A52C-9925508CBF85}">
      <dgm:prSet/>
      <dgm:spPr/>
      <dgm:t>
        <a:bodyPr/>
        <a:lstStyle/>
        <a:p>
          <a:endParaRPr lang="en-US" sz="600" b="0"/>
        </a:p>
      </dgm:t>
    </dgm:pt>
    <dgm:pt modelId="{F4C88030-0A90-DD41-B003-CE925A40388C}" type="sibTrans" cxnId="{281F021D-E0EC-5340-A52C-9925508CBF85}">
      <dgm:prSet/>
      <dgm:spPr/>
      <dgm:t>
        <a:bodyPr/>
        <a:lstStyle/>
        <a:p>
          <a:endParaRPr lang="en-US" sz="600" b="0"/>
        </a:p>
      </dgm:t>
    </dgm:pt>
    <dgm:pt modelId="{08C27BF1-3129-1249-8DFD-89A13BE150AC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B5BAD1F7-F290-4148-9501-11918813955C}" type="parTrans" cxnId="{110CBFE4-A5BD-B04E-A3C7-2DF934DC3CA0}">
      <dgm:prSet/>
      <dgm:spPr/>
      <dgm:t>
        <a:bodyPr/>
        <a:lstStyle/>
        <a:p>
          <a:endParaRPr lang="en-US" sz="600" b="0"/>
        </a:p>
      </dgm:t>
    </dgm:pt>
    <dgm:pt modelId="{F5CF4D61-A344-1D42-8508-70FDCF193227}" type="sibTrans" cxnId="{110CBFE4-A5BD-B04E-A3C7-2DF934DC3CA0}">
      <dgm:prSet/>
      <dgm:spPr/>
      <dgm:t>
        <a:bodyPr/>
        <a:lstStyle/>
        <a:p>
          <a:endParaRPr lang="en-US" sz="600" b="0"/>
        </a:p>
      </dgm:t>
    </dgm:pt>
    <dgm:pt modelId="{8C041CCE-5409-B54E-BE0C-4A605E298846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'B', 'A')</a:t>
          </a:r>
        </a:p>
      </dgm:t>
    </dgm:pt>
    <dgm:pt modelId="{8E61E557-A3E7-8B42-8419-1164F8442FE6}" type="parTrans" cxnId="{9EF7C3DF-D6FD-4043-BA3C-7D46FB67BB65}">
      <dgm:prSet/>
      <dgm:spPr/>
      <dgm:t>
        <a:bodyPr/>
        <a:lstStyle/>
        <a:p>
          <a:endParaRPr lang="en-US" sz="600" b="0"/>
        </a:p>
      </dgm:t>
    </dgm:pt>
    <dgm:pt modelId="{B1FE840F-3079-5A4C-9774-AF0049C0869F}" type="sibTrans" cxnId="{9EF7C3DF-D6FD-4043-BA3C-7D46FB67BB65}">
      <dgm:prSet/>
      <dgm:spPr/>
      <dgm:t>
        <a:bodyPr/>
        <a:lstStyle/>
        <a:p>
          <a:endParaRPr lang="en-US" sz="600" b="0"/>
        </a:p>
      </dgm:t>
    </dgm:pt>
    <dgm:pt modelId="{37279C48-68D0-5647-B9C5-86C8159FFF5F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0EBEBCAF-700C-C544-AD85-C934848B3151}" type="parTrans" cxnId="{DA5D630C-6B86-E644-BEE3-1EF961F1FCD4}">
      <dgm:prSet/>
      <dgm:spPr/>
      <dgm:t>
        <a:bodyPr/>
        <a:lstStyle/>
        <a:p>
          <a:endParaRPr lang="en-US" sz="600" b="0"/>
        </a:p>
      </dgm:t>
    </dgm:pt>
    <dgm:pt modelId="{BCD73CF2-049C-8142-A8E0-40842ED691FF}" type="sibTrans" cxnId="{DA5D630C-6B86-E644-BEE3-1EF961F1FCD4}">
      <dgm:prSet/>
      <dgm:spPr/>
      <dgm:t>
        <a:bodyPr/>
        <a:lstStyle/>
        <a:p>
          <a:endParaRPr lang="en-US" sz="600" b="0"/>
        </a:p>
      </dgm:t>
    </dgm:pt>
    <dgm:pt modelId="{77B8060C-8DFB-C343-A34C-4D82E84954ED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'C', 'B')</a:t>
          </a:r>
        </a:p>
      </dgm:t>
    </dgm:pt>
    <dgm:pt modelId="{D495CD79-C518-8A46-8301-96450CF33000}" type="parTrans" cxnId="{AF49F731-8BFF-BE4D-A25A-7A6E5A27827D}">
      <dgm:prSet/>
      <dgm:spPr/>
      <dgm:t>
        <a:bodyPr/>
        <a:lstStyle/>
        <a:p>
          <a:endParaRPr lang="en-US" sz="600" b="0"/>
        </a:p>
      </dgm:t>
    </dgm:pt>
    <dgm:pt modelId="{D4C5F4D5-E2AB-9947-9665-87AC7B4478D2}" type="sibTrans" cxnId="{AF49F731-8BFF-BE4D-A25A-7A6E5A27827D}">
      <dgm:prSet/>
      <dgm:spPr/>
      <dgm:t>
        <a:bodyPr/>
        <a:lstStyle/>
        <a:p>
          <a:endParaRPr lang="en-US" sz="600" b="0"/>
        </a:p>
      </dgm:t>
    </dgm:pt>
    <dgm:pt modelId="{4B209D0B-78B7-0B4D-82D2-4C5F222ACE96}">
      <dgm:prSet phldrT="[Text]"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'B', 'A')</a:t>
          </a:r>
        </a:p>
      </dgm:t>
    </dgm:pt>
    <dgm:pt modelId="{8CC9A0EB-DBE7-9244-81DC-C9ADCF2FC8D3}" type="parTrans" cxnId="{077C3825-109D-9C4B-AAC7-08BF666FA506}">
      <dgm:prSet/>
      <dgm:spPr/>
      <dgm:t>
        <a:bodyPr/>
        <a:lstStyle/>
        <a:p>
          <a:endParaRPr lang="en-US" sz="600" b="0"/>
        </a:p>
      </dgm:t>
    </dgm:pt>
    <dgm:pt modelId="{84CFCE09-CBD4-974A-90C4-086A5CAA0BA6}" type="sibTrans" cxnId="{077C3825-109D-9C4B-AAC7-08BF666FA506}">
      <dgm:prSet/>
      <dgm:spPr/>
      <dgm:t>
        <a:bodyPr/>
        <a:lstStyle/>
        <a:p>
          <a:endParaRPr lang="en-US" sz="600" b="0"/>
        </a:p>
      </dgm:t>
    </dgm:pt>
    <dgm:pt modelId="{2798D10E-3AC1-6043-9953-2F3DEEFFFB51}">
      <dgm:prSet custT="1"/>
      <dgm:spPr/>
      <dgm:t>
        <a:bodyPr/>
        <a:lstStyle/>
        <a:p>
          <a:r>
            <a:rPr lang="en-US" sz="600"/>
            <a:t>hanoi(1, 'B', 'A' ,'C')</a:t>
          </a:r>
        </a:p>
      </dgm:t>
    </dgm:pt>
    <dgm:pt modelId="{1C0F88FE-E1C4-A04E-83E7-FA1AED797E8F}" type="parTrans" cxnId="{D1F5562C-B90D-714A-ADF9-51BDA6506F80}">
      <dgm:prSet/>
      <dgm:spPr/>
      <dgm:t>
        <a:bodyPr/>
        <a:lstStyle/>
        <a:p>
          <a:endParaRPr lang="en-US" sz="600"/>
        </a:p>
      </dgm:t>
    </dgm:pt>
    <dgm:pt modelId="{3E87CA75-A6E9-FB4B-9B3E-F443149357FF}" type="sibTrans" cxnId="{D1F5562C-B90D-714A-ADF9-51BDA6506F80}">
      <dgm:prSet/>
      <dgm:spPr/>
      <dgm:t>
        <a:bodyPr/>
        <a:lstStyle/>
        <a:p>
          <a:endParaRPr lang="en-US" sz="600"/>
        </a:p>
      </dgm:t>
    </dgm:pt>
    <dgm:pt modelId="{C76532AF-315A-1C42-B0FD-86F2389330E4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'B', 'C')</a:t>
          </a:r>
        </a:p>
      </dgm:t>
    </dgm:pt>
    <dgm:pt modelId="{F003F77B-8C16-EB49-B260-BEAD0BB9333F}" type="parTrans" cxnId="{2E4F6F96-D40C-A34D-A6D9-74F52200EA51}">
      <dgm:prSet/>
      <dgm:spPr/>
      <dgm:t>
        <a:bodyPr/>
        <a:lstStyle/>
        <a:p>
          <a:endParaRPr lang="en-US" sz="600"/>
        </a:p>
      </dgm:t>
    </dgm:pt>
    <dgm:pt modelId="{40E58F3B-9C4F-8744-82CB-E4CAEDA566AD}" type="sibTrans" cxnId="{2E4F6F96-D40C-A34D-A6D9-74F52200EA51}">
      <dgm:prSet/>
      <dgm:spPr/>
      <dgm:t>
        <a:bodyPr/>
        <a:lstStyle/>
        <a:p>
          <a:endParaRPr lang="en-US" sz="600"/>
        </a:p>
      </dgm:t>
    </dgm:pt>
    <dgm:pt modelId="{50EC4629-54FA-8446-8B0D-09EADB5C584F}">
      <dgm:prSet custT="1"/>
      <dgm:spPr/>
      <dgm:t>
        <a:bodyPr/>
        <a:lstStyle/>
        <a:p>
          <a:r>
            <a:rPr lang="en-US" sz="600"/>
            <a:t>hanoi(1, 'A', 'C' ,'B')</a:t>
          </a:r>
        </a:p>
      </dgm:t>
    </dgm:pt>
    <dgm:pt modelId="{3246291D-96DB-FF4B-BC02-9460B913A180}" type="parTrans" cxnId="{07573023-B5F2-A444-91D7-B2685E787156}">
      <dgm:prSet/>
      <dgm:spPr/>
      <dgm:t>
        <a:bodyPr/>
        <a:lstStyle/>
        <a:p>
          <a:endParaRPr lang="en-US" sz="600"/>
        </a:p>
      </dgm:t>
    </dgm:pt>
    <dgm:pt modelId="{48470F49-0C86-F748-9A0A-EFBE2442FA47}" type="sibTrans" cxnId="{07573023-B5F2-A444-91D7-B2685E787156}">
      <dgm:prSet/>
      <dgm:spPr/>
      <dgm:t>
        <a:bodyPr/>
        <a:lstStyle/>
        <a:p>
          <a:endParaRPr lang="en-US" sz="600"/>
        </a:p>
      </dgm:t>
    </dgm:pt>
    <dgm:pt modelId="{B9F0BC5F-617B-384D-B290-11A8A307CF5F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'B', 'A')</a:t>
          </a:r>
        </a:p>
      </dgm:t>
    </dgm:pt>
    <dgm:pt modelId="{3F6FCA9A-4CD2-BF48-9D85-551DBAAB4E2F}" type="parTrans" cxnId="{FE7F8817-6A50-6546-A181-F90BE117B085}">
      <dgm:prSet/>
      <dgm:spPr/>
      <dgm:t>
        <a:bodyPr/>
        <a:lstStyle/>
        <a:p>
          <a:endParaRPr lang="en-US" sz="600"/>
        </a:p>
      </dgm:t>
    </dgm:pt>
    <dgm:pt modelId="{DE27559A-2AA5-9D47-AD02-FC86C9086F6E}" type="sibTrans" cxnId="{FE7F8817-6A50-6546-A181-F90BE117B085}">
      <dgm:prSet/>
      <dgm:spPr/>
      <dgm:t>
        <a:bodyPr/>
        <a:lstStyle/>
        <a:p>
          <a:endParaRPr lang="en-US" sz="600"/>
        </a:p>
      </dgm:t>
    </dgm:pt>
    <dgm:pt modelId="{BF6E5D68-81B8-B041-9246-DB37946D2ACB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CFFB455F-6844-1044-9117-2D3955BD478E}" type="parTrans" cxnId="{16B863AC-4C51-7548-B056-1273305261FA}">
      <dgm:prSet/>
      <dgm:spPr/>
      <dgm:t>
        <a:bodyPr/>
        <a:lstStyle/>
        <a:p>
          <a:endParaRPr lang="en-US" sz="600"/>
        </a:p>
      </dgm:t>
    </dgm:pt>
    <dgm:pt modelId="{835836A6-16A3-794E-B761-EEF02E735A8C}" type="sibTrans" cxnId="{16B863AC-4C51-7548-B056-1273305261FA}">
      <dgm:prSet/>
      <dgm:spPr/>
      <dgm:t>
        <a:bodyPr/>
        <a:lstStyle/>
        <a:p>
          <a:endParaRPr lang="en-US" sz="600"/>
        </a:p>
      </dgm:t>
    </dgm:pt>
    <dgm:pt modelId="{A23054E3-D6CB-4145-8F33-BFAC8CB28ECA}">
      <dgm:prSet custT="1"/>
      <dgm:spPr/>
      <dgm:t>
        <a:bodyPr/>
        <a:lstStyle/>
        <a:p>
          <a:r>
            <a:rPr lang="en-US" sz="600"/>
            <a:t>hanoi(1, 'A', 'C' ,'B')</a:t>
          </a:r>
        </a:p>
      </dgm:t>
    </dgm:pt>
    <dgm:pt modelId="{D46D8E0C-B423-CB44-B2C7-F39E2213BA2F}" type="parTrans" cxnId="{B8A534AC-0E9A-FC45-8BB5-0EED613444E6}">
      <dgm:prSet/>
      <dgm:spPr/>
      <dgm:t>
        <a:bodyPr/>
        <a:lstStyle/>
        <a:p>
          <a:endParaRPr lang="en-US" sz="600"/>
        </a:p>
      </dgm:t>
    </dgm:pt>
    <dgm:pt modelId="{14BB62BB-7DA0-FD49-A8BA-445C001F5EAA}" type="sibTrans" cxnId="{B8A534AC-0E9A-FC45-8BB5-0EED613444E6}">
      <dgm:prSet/>
      <dgm:spPr/>
      <dgm:t>
        <a:bodyPr/>
        <a:lstStyle/>
        <a:p>
          <a:endParaRPr lang="en-US" sz="600"/>
        </a:p>
      </dgm:t>
    </dgm:pt>
    <dgm:pt modelId="{36ED14D2-5B6C-4843-B233-06C5F9337EC2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moveDisk(2, 'A', 'B')</a:t>
          </a:r>
        </a:p>
      </dgm:t>
    </dgm:pt>
    <dgm:pt modelId="{38DC929A-E650-A247-96A3-721B8449F067}" type="parTrans" cxnId="{1CCFD77F-D127-8A43-ADA3-D784EBA2D32A}">
      <dgm:prSet/>
      <dgm:spPr/>
      <dgm:t>
        <a:bodyPr/>
        <a:lstStyle/>
        <a:p>
          <a:endParaRPr lang="en-US" sz="600"/>
        </a:p>
      </dgm:t>
    </dgm:pt>
    <dgm:pt modelId="{A272B8B6-DAFD-8D41-A98B-5BEBD59A842A}" type="sibTrans" cxnId="{1CCFD77F-D127-8A43-ADA3-D784EBA2D32A}">
      <dgm:prSet/>
      <dgm:spPr/>
      <dgm:t>
        <a:bodyPr/>
        <a:lstStyle/>
        <a:p>
          <a:endParaRPr lang="en-US" sz="600"/>
        </a:p>
      </dgm:t>
    </dgm:pt>
    <dgm:pt modelId="{556F9061-2310-D64C-B6B8-09B0446E9653}">
      <dgm:prSet custT="1"/>
      <dgm:spPr/>
      <dgm:t>
        <a:bodyPr/>
        <a:lstStyle/>
        <a:p>
          <a:r>
            <a:rPr lang="en-US" sz="600"/>
            <a:t>hanoi(1, 'C', 'B' ,'A')</a:t>
          </a:r>
        </a:p>
      </dgm:t>
    </dgm:pt>
    <dgm:pt modelId="{CDF56963-03D6-7448-9C26-79EDA397338C}" type="parTrans" cxnId="{B3E6B318-DB63-0442-A528-5E4EB99B679C}">
      <dgm:prSet/>
      <dgm:spPr/>
      <dgm:t>
        <a:bodyPr/>
        <a:lstStyle/>
        <a:p>
          <a:endParaRPr lang="en-US" sz="600"/>
        </a:p>
      </dgm:t>
    </dgm:pt>
    <dgm:pt modelId="{834FCA45-FA01-FF45-898D-300E54D48592}" type="sibTrans" cxnId="{B3E6B318-DB63-0442-A528-5E4EB99B679C}">
      <dgm:prSet/>
      <dgm:spPr/>
      <dgm:t>
        <a:bodyPr/>
        <a:lstStyle/>
        <a:p>
          <a:endParaRPr lang="en-US" sz="600"/>
        </a:p>
      </dgm:t>
    </dgm:pt>
    <dgm:pt modelId="{AA1EEC00-F47A-3246-A2C0-07EF1B4C9F28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'A', 'C')</a:t>
          </a:r>
        </a:p>
      </dgm:t>
    </dgm:pt>
    <dgm:pt modelId="{987DEE19-D1D5-BD47-B631-4F5F026AFBD8}" type="parTrans" cxnId="{1E037A91-CACC-2B42-B548-DFB53F81A43B}">
      <dgm:prSet/>
      <dgm:spPr/>
      <dgm:t>
        <a:bodyPr/>
        <a:lstStyle/>
        <a:p>
          <a:endParaRPr lang="en-US" sz="600"/>
        </a:p>
      </dgm:t>
    </dgm:pt>
    <dgm:pt modelId="{2B90926F-C267-4642-B6AF-E117CB6ECFAA}" type="sibTrans" cxnId="{1E037A91-CACC-2B42-B548-DFB53F81A43B}">
      <dgm:prSet/>
      <dgm:spPr/>
      <dgm:t>
        <a:bodyPr/>
        <a:lstStyle/>
        <a:p>
          <a:endParaRPr lang="en-US" sz="600"/>
        </a:p>
      </dgm:t>
    </dgm:pt>
    <dgm:pt modelId="{9EB23489-A56C-D445-BBA4-AE7B643DB92D}">
      <dgm:prSet custT="1"/>
      <dgm:spPr>
        <a:ln>
          <a:solidFill>
            <a:schemeClr val="accent1"/>
          </a:solidFill>
        </a:ln>
      </dgm:spPr>
      <dgm:t>
        <a:bodyPr/>
        <a:lstStyle/>
        <a:p>
          <a:r>
            <a:rPr lang="en-US" sz="600" b="1">
              <a:solidFill>
                <a:schemeClr val="accent4"/>
              </a:solidFill>
            </a:rPr>
            <a:t>moveDisk(1, 'C', 'B')</a:t>
          </a:r>
        </a:p>
      </dgm:t>
    </dgm:pt>
    <dgm:pt modelId="{009FC24F-EE72-F84C-8722-18F317C5D465}" type="parTrans" cxnId="{3635B47C-388E-014A-AEEF-EC4B3387389F}">
      <dgm:prSet/>
      <dgm:spPr/>
      <dgm:t>
        <a:bodyPr/>
        <a:lstStyle/>
        <a:p>
          <a:endParaRPr lang="en-US" sz="600"/>
        </a:p>
      </dgm:t>
    </dgm:pt>
    <dgm:pt modelId="{A9393AAD-9B0E-3640-B7ED-759B23CF8458}" type="sibTrans" cxnId="{3635B47C-388E-014A-AEEF-EC4B3387389F}">
      <dgm:prSet/>
      <dgm:spPr/>
      <dgm:t>
        <a:bodyPr/>
        <a:lstStyle/>
        <a:p>
          <a:endParaRPr lang="en-US" sz="600"/>
        </a:p>
      </dgm:t>
    </dgm:pt>
    <dgm:pt modelId="{6FAE1BB4-8BDB-1146-8271-C29D0FC8551D}" type="pres">
      <dgm:prSet presAssocID="{7EE84FDD-C9E3-434B-8F40-6AB5C05CD464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226669D-E268-ED4F-B9A9-7EB09189E89E}" type="pres">
      <dgm:prSet presAssocID="{611B7AAA-8751-E146-90B8-3619F5F6692A}" presName="hierRoot1" presStyleCnt="0">
        <dgm:presLayoutVars>
          <dgm:hierBranch val="init"/>
        </dgm:presLayoutVars>
      </dgm:prSet>
      <dgm:spPr/>
    </dgm:pt>
    <dgm:pt modelId="{D16E3C44-7FC6-3244-8529-41686BFF3954}" type="pres">
      <dgm:prSet presAssocID="{611B7AAA-8751-E146-90B8-3619F5F6692A}" presName="rootComposite1" presStyleCnt="0"/>
      <dgm:spPr/>
    </dgm:pt>
    <dgm:pt modelId="{6083F3AF-7FBF-D44A-9460-B6D9654B1F8E}" type="pres">
      <dgm:prSet presAssocID="{611B7AAA-8751-E146-90B8-3619F5F6692A}" presName="rootText1" presStyleLbl="node0" presStyleIdx="0" presStyleCnt="1">
        <dgm:presLayoutVars>
          <dgm:chPref val="3"/>
        </dgm:presLayoutVars>
      </dgm:prSet>
      <dgm:spPr/>
    </dgm:pt>
    <dgm:pt modelId="{364DC4C3-654B-D042-A07A-EF0AA9F7C4CF}" type="pres">
      <dgm:prSet presAssocID="{611B7AAA-8751-E146-90B8-3619F5F6692A}" presName="rootConnector1" presStyleLbl="node1" presStyleIdx="0" presStyleCnt="0"/>
      <dgm:spPr/>
    </dgm:pt>
    <dgm:pt modelId="{F9D26018-7AB3-F343-AE2F-C0F782C32494}" type="pres">
      <dgm:prSet presAssocID="{611B7AAA-8751-E146-90B8-3619F5F6692A}" presName="hierChild2" presStyleCnt="0"/>
      <dgm:spPr/>
    </dgm:pt>
    <dgm:pt modelId="{C16E5467-BC6C-CE48-BD56-633B5F3C291C}" type="pres">
      <dgm:prSet presAssocID="{D0F619A6-F660-BF47-B173-9493D9041B36}" presName="Name64" presStyleLbl="parChTrans1D2" presStyleIdx="0" presStyleCnt="3"/>
      <dgm:spPr/>
    </dgm:pt>
    <dgm:pt modelId="{40DD45FA-061D-7945-AEEC-EC91DDEDA39A}" type="pres">
      <dgm:prSet presAssocID="{CE51ED23-476C-1C4B-B646-1D612209EACF}" presName="hierRoot2" presStyleCnt="0">
        <dgm:presLayoutVars>
          <dgm:hierBranch val="init"/>
        </dgm:presLayoutVars>
      </dgm:prSet>
      <dgm:spPr/>
    </dgm:pt>
    <dgm:pt modelId="{27C15DDC-88BD-1D4D-AA72-2067868111A5}" type="pres">
      <dgm:prSet presAssocID="{CE51ED23-476C-1C4B-B646-1D612209EACF}" presName="rootComposite" presStyleCnt="0"/>
      <dgm:spPr/>
    </dgm:pt>
    <dgm:pt modelId="{5C73561E-B184-7B4C-B456-DDA0F0BB952B}" type="pres">
      <dgm:prSet presAssocID="{CE51ED23-476C-1C4B-B646-1D612209EACF}" presName="rootText" presStyleLbl="node2" presStyleIdx="0" presStyleCnt="3">
        <dgm:presLayoutVars>
          <dgm:chPref val="3"/>
        </dgm:presLayoutVars>
      </dgm:prSet>
      <dgm:spPr/>
    </dgm:pt>
    <dgm:pt modelId="{5BFDFFE8-29A3-1A4E-9B68-408C24659A0C}" type="pres">
      <dgm:prSet presAssocID="{CE51ED23-476C-1C4B-B646-1D612209EACF}" presName="rootConnector" presStyleLbl="node2" presStyleIdx="0" presStyleCnt="3"/>
      <dgm:spPr/>
    </dgm:pt>
    <dgm:pt modelId="{8132B66B-AF4C-1541-9641-401CBDE5FA2B}" type="pres">
      <dgm:prSet presAssocID="{CE51ED23-476C-1C4B-B646-1D612209EACF}" presName="hierChild4" presStyleCnt="0"/>
      <dgm:spPr/>
    </dgm:pt>
    <dgm:pt modelId="{ECB8A712-EAC9-CE4B-AF26-4E5CFE182CA1}" type="pres">
      <dgm:prSet presAssocID="{6AF8B06D-CE0A-9B43-8B38-0DA5CEB548C7}" presName="Name64" presStyleLbl="parChTrans1D3" presStyleIdx="0" presStyleCnt="6"/>
      <dgm:spPr/>
    </dgm:pt>
    <dgm:pt modelId="{CB86E055-6F5B-0A4E-B2B6-FDACD1880CCF}" type="pres">
      <dgm:prSet presAssocID="{71B39390-EDD2-7142-8B20-CBFDC59560E5}" presName="hierRoot2" presStyleCnt="0">
        <dgm:presLayoutVars>
          <dgm:hierBranch val="init"/>
        </dgm:presLayoutVars>
      </dgm:prSet>
      <dgm:spPr/>
    </dgm:pt>
    <dgm:pt modelId="{99B90E5D-35A6-9945-A0D9-6145F9280141}" type="pres">
      <dgm:prSet presAssocID="{71B39390-EDD2-7142-8B20-CBFDC59560E5}" presName="rootComposite" presStyleCnt="0"/>
      <dgm:spPr/>
    </dgm:pt>
    <dgm:pt modelId="{00B02678-A050-2B44-A03C-3988B528F915}" type="pres">
      <dgm:prSet presAssocID="{71B39390-EDD2-7142-8B20-CBFDC59560E5}" presName="rootText" presStyleLbl="node3" presStyleIdx="0" presStyleCnt="6">
        <dgm:presLayoutVars>
          <dgm:chPref val="3"/>
        </dgm:presLayoutVars>
      </dgm:prSet>
      <dgm:spPr/>
    </dgm:pt>
    <dgm:pt modelId="{2453DE87-4DA0-0140-959A-DCDE2F455CA4}" type="pres">
      <dgm:prSet presAssocID="{71B39390-EDD2-7142-8B20-CBFDC59560E5}" presName="rootConnector" presStyleLbl="node3" presStyleIdx="0" presStyleCnt="6"/>
      <dgm:spPr/>
    </dgm:pt>
    <dgm:pt modelId="{85B07CDF-F2C3-6648-A707-4AD8AEFF5FC2}" type="pres">
      <dgm:prSet presAssocID="{71B39390-EDD2-7142-8B20-CBFDC59560E5}" presName="hierChild4" presStyleCnt="0"/>
      <dgm:spPr/>
    </dgm:pt>
    <dgm:pt modelId="{E21F1C58-AA90-9840-8C2F-D694F6C61F4D}" type="pres">
      <dgm:prSet presAssocID="{9C15D459-95F8-CC40-87B3-3B9F1EEA83F0}" presName="Name64" presStyleLbl="parChTrans1D4" presStyleIdx="0" presStyleCnt="52"/>
      <dgm:spPr/>
    </dgm:pt>
    <dgm:pt modelId="{36219790-28F2-7B43-AC31-9A33D8282C20}" type="pres">
      <dgm:prSet presAssocID="{D161BBC2-ABF4-6B44-B544-8F98C36A5CA5}" presName="hierRoot2" presStyleCnt="0">
        <dgm:presLayoutVars>
          <dgm:hierBranch val="init"/>
        </dgm:presLayoutVars>
      </dgm:prSet>
      <dgm:spPr/>
    </dgm:pt>
    <dgm:pt modelId="{E844A910-091B-B740-86E8-5C06E9624EE0}" type="pres">
      <dgm:prSet presAssocID="{D161BBC2-ABF4-6B44-B544-8F98C36A5CA5}" presName="rootComposite" presStyleCnt="0"/>
      <dgm:spPr/>
    </dgm:pt>
    <dgm:pt modelId="{44CCC2D7-EFFB-F849-A025-641374D59145}" type="pres">
      <dgm:prSet presAssocID="{D161BBC2-ABF4-6B44-B544-8F98C36A5CA5}" presName="rootText" presStyleLbl="node4" presStyleIdx="0" presStyleCnt="52">
        <dgm:presLayoutVars>
          <dgm:chPref val="3"/>
        </dgm:presLayoutVars>
      </dgm:prSet>
      <dgm:spPr/>
    </dgm:pt>
    <dgm:pt modelId="{4746D018-6600-BE46-90C8-1867DB3518D3}" type="pres">
      <dgm:prSet presAssocID="{D161BBC2-ABF4-6B44-B544-8F98C36A5CA5}" presName="rootConnector" presStyleLbl="node4" presStyleIdx="0" presStyleCnt="52"/>
      <dgm:spPr/>
    </dgm:pt>
    <dgm:pt modelId="{3EB53A06-D0F4-4C4F-8100-309E2984AF88}" type="pres">
      <dgm:prSet presAssocID="{D161BBC2-ABF4-6B44-B544-8F98C36A5CA5}" presName="hierChild4" presStyleCnt="0"/>
      <dgm:spPr/>
    </dgm:pt>
    <dgm:pt modelId="{4A26F198-FAFB-784B-9C4A-11536BAB716E}" type="pres">
      <dgm:prSet presAssocID="{93B99E62-0C3A-1A41-A3B8-C78A0C4EBBB5}" presName="Name64" presStyleLbl="parChTrans1D4" presStyleIdx="1" presStyleCnt="52"/>
      <dgm:spPr/>
    </dgm:pt>
    <dgm:pt modelId="{07758F26-6FBF-E649-88DD-ED1A5D0EFAFF}" type="pres">
      <dgm:prSet presAssocID="{3BC55E24-8C2F-D54D-89A5-BBB42F1E5D94}" presName="hierRoot2" presStyleCnt="0">
        <dgm:presLayoutVars>
          <dgm:hierBranch val="init"/>
        </dgm:presLayoutVars>
      </dgm:prSet>
      <dgm:spPr/>
    </dgm:pt>
    <dgm:pt modelId="{D571FD17-FA63-E54F-B5D6-16BF6AE350A0}" type="pres">
      <dgm:prSet presAssocID="{3BC55E24-8C2F-D54D-89A5-BBB42F1E5D94}" presName="rootComposite" presStyleCnt="0"/>
      <dgm:spPr/>
    </dgm:pt>
    <dgm:pt modelId="{22845E97-0288-C14D-A5EA-651D14B97224}" type="pres">
      <dgm:prSet presAssocID="{3BC55E24-8C2F-D54D-89A5-BBB42F1E5D94}" presName="rootText" presStyleLbl="node4" presStyleIdx="1" presStyleCnt="52">
        <dgm:presLayoutVars>
          <dgm:chPref val="3"/>
        </dgm:presLayoutVars>
      </dgm:prSet>
      <dgm:spPr/>
    </dgm:pt>
    <dgm:pt modelId="{15155FF2-BD48-494F-AF9F-99D727921746}" type="pres">
      <dgm:prSet presAssocID="{3BC55E24-8C2F-D54D-89A5-BBB42F1E5D94}" presName="rootConnector" presStyleLbl="node4" presStyleIdx="1" presStyleCnt="52"/>
      <dgm:spPr/>
    </dgm:pt>
    <dgm:pt modelId="{19CD996C-DA8B-F74A-8927-97A9402DB3A8}" type="pres">
      <dgm:prSet presAssocID="{3BC55E24-8C2F-D54D-89A5-BBB42F1E5D94}" presName="hierChild4" presStyleCnt="0"/>
      <dgm:spPr/>
    </dgm:pt>
    <dgm:pt modelId="{5DBF539F-6569-214F-888C-18A86B6D8D7D}" type="pres">
      <dgm:prSet presAssocID="{B5BAD1F7-F290-4148-9501-11918813955C}" presName="Name64" presStyleLbl="parChTrans1D4" presStyleIdx="2" presStyleCnt="52"/>
      <dgm:spPr/>
    </dgm:pt>
    <dgm:pt modelId="{0B4EEF88-01FF-B44F-84C3-2E67BA900A05}" type="pres">
      <dgm:prSet presAssocID="{08C27BF1-3129-1249-8DFD-89A13BE150AC}" presName="hierRoot2" presStyleCnt="0">
        <dgm:presLayoutVars>
          <dgm:hierBranch val="init"/>
        </dgm:presLayoutVars>
      </dgm:prSet>
      <dgm:spPr/>
    </dgm:pt>
    <dgm:pt modelId="{48D6E499-7993-3D45-AE1F-E487B4C64801}" type="pres">
      <dgm:prSet presAssocID="{08C27BF1-3129-1249-8DFD-89A13BE150AC}" presName="rootComposite" presStyleCnt="0"/>
      <dgm:spPr/>
    </dgm:pt>
    <dgm:pt modelId="{0505421D-7B1F-8E4F-8D41-FFF2733CFED3}" type="pres">
      <dgm:prSet presAssocID="{08C27BF1-3129-1249-8DFD-89A13BE150AC}" presName="rootText" presStyleLbl="node4" presStyleIdx="2" presStyleCnt="52">
        <dgm:presLayoutVars>
          <dgm:chPref val="3"/>
        </dgm:presLayoutVars>
      </dgm:prSet>
      <dgm:spPr/>
    </dgm:pt>
    <dgm:pt modelId="{40F03975-3E7E-5A45-95A8-FF56B86EE3BD}" type="pres">
      <dgm:prSet presAssocID="{08C27BF1-3129-1249-8DFD-89A13BE150AC}" presName="rootConnector" presStyleLbl="node4" presStyleIdx="2" presStyleCnt="52"/>
      <dgm:spPr/>
    </dgm:pt>
    <dgm:pt modelId="{B409EF44-A1ED-154C-98F4-F1528CD97476}" type="pres">
      <dgm:prSet presAssocID="{08C27BF1-3129-1249-8DFD-89A13BE150AC}" presName="hierChild4" presStyleCnt="0"/>
      <dgm:spPr/>
    </dgm:pt>
    <dgm:pt modelId="{8DBAF0BD-E148-8A41-A6A3-718B6D31F12C}" type="pres">
      <dgm:prSet presAssocID="{08C27BF1-3129-1249-8DFD-89A13BE150AC}" presName="hierChild5" presStyleCnt="0"/>
      <dgm:spPr/>
    </dgm:pt>
    <dgm:pt modelId="{0AA9D8CB-E350-4241-A683-3229FA1D7BA9}" type="pres">
      <dgm:prSet presAssocID="{3BC55E24-8C2F-D54D-89A5-BBB42F1E5D94}" presName="hierChild5" presStyleCnt="0"/>
      <dgm:spPr/>
    </dgm:pt>
    <dgm:pt modelId="{73E82DE0-8E4A-0445-9485-B60D3187B7B1}" type="pres">
      <dgm:prSet presAssocID="{86C8EA7E-9455-3145-A2A8-A0B32393C307}" presName="Name64" presStyleLbl="parChTrans1D4" presStyleIdx="3" presStyleCnt="52"/>
      <dgm:spPr/>
    </dgm:pt>
    <dgm:pt modelId="{163915AF-95F3-4644-9C45-F43717CACC1B}" type="pres">
      <dgm:prSet presAssocID="{71F944B9-CD86-5249-8689-067162FC0FE4}" presName="hierRoot2" presStyleCnt="0">
        <dgm:presLayoutVars>
          <dgm:hierBranch val="init"/>
        </dgm:presLayoutVars>
      </dgm:prSet>
      <dgm:spPr/>
    </dgm:pt>
    <dgm:pt modelId="{5DED5E6B-86CE-A244-A098-3888A216D01F}" type="pres">
      <dgm:prSet presAssocID="{71F944B9-CD86-5249-8689-067162FC0FE4}" presName="rootComposite" presStyleCnt="0"/>
      <dgm:spPr/>
    </dgm:pt>
    <dgm:pt modelId="{A838A6FD-4A11-3741-91FF-FE3A154C293E}" type="pres">
      <dgm:prSet presAssocID="{71F944B9-CD86-5249-8689-067162FC0FE4}" presName="rootText" presStyleLbl="node4" presStyleIdx="3" presStyleCnt="52">
        <dgm:presLayoutVars>
          <dgm:chPref val="3"/>
        </dgm:presLayoutVars>
      </dgm:prSet>
      <dgm:spPr/>
    </dgm:pt>
    <dgm:pt modelId="{298CAC6A-C39F-5E43-8D1A-5B6415C833B0}" type="pres">
      <dgm:prSet presAssocID="{71F944B9-CD86-5249-8689-067162FC0FE4}" presName="rootConnector" presStyleLbl="node4" presStyleIdx="3" presStyleCnt="52"/>
      <dgm:spPr/>
    </dgm:pt>
    <dgm:pt modelId="{02EC8AC7-A918-5F4C-B345-49D11B95A7DF}" type="pres">
      <dgm:prSet presAssocID="{71F944B9-CD86-5249-8689-067162FC0FE4}" presName="hierChild4" presStyleCnt="0"/>
      <dgm:spPr/>
    </dgm:pt>
    <dgm:pt modelId="{4FF99991-0B89-DB42-9F0B-544A12BA99E2}" type="pres">
      <dgm:prSet presAssocID="{71F944B9-CD86-5249-8689-067162FC0FE4}" presName="hierChild5" presStyleCnt="0"/>
      <dgm:spPr/>
    </dgm:pt>
    <dgm:pt modelId="{30172D50-11AF-1E43-A450-B703CDEFADC2}" type="pres">
      <dgm:prSet presAssocID="{50A42BDC-7B6E-224B-BA57-2267465C0B8A}" presName="Name64" presStyleLbl="parChTrans1D4" presStyleIdx="4" presStyleCnt="52"/>
      <dgm:spPr/>
    </dgm:pt>
    <dgm:pt modelId="{AF3125E4-C8E2-164E-93E7-61CD90F6C957}" type="pres">
      <dgm:prSet presAssocID="{792D986F-C352-4047-A002-8ECBBDDD56FA}" presName="hierRoot2" presStyleCnt="0">
        <dgm:presLayoutVars>
          <dgm:hierBranch val="init"/>
        </dgm:presLayoutVars>
      </dgm:prSet>
      <dgm:spPr/>
    </dgm:pt>
    <dgm:pt modelId="{01EAA143-78F8-2A4D-9CB5-A93B1E0718CA}" type="pres">
      <dgm:prSet presAssocID="{792D986F-C352-4047-A002-8ECBBDDD56FA}" presName="rootComposite" presStyleCnt="0"/>
      <dgm:spPr/>
    </dgm:pt>
    <dgm:pt modelId="{365052C1-14BD-814F-BCE2-77A790D69077}" type="pres">
      <dgm:prSet presAssocID="{792D986F-C352-4047-A002-8ECBBDDD56FA}" presName="rootText" presStyleLbl="node4" presStyleIdx="4" presStyleCnt="52">
        <dgm:presLayoutVars>
          <dgm:chPref val="3"/>
        </dgm:presLayoutVars>
      </dgm:prSet>
      <dgm:spPr/>
    </dgm:pt>
    <dgm:pt modelId="{CFA803DA-E51F-374E-AC77-8DC38CBB2331}" type="pres">
      <dgm:prSet presAssocID="{792D986F-C352-4047-A002-8ECBBDDD56FA}" presName="rootConnector" presStyleLbl="node4" presStyleIdx="4" presStyleCnt="52"/>
      <dgm:spPr/>
    </dgm:pt>
    <dgm:pt modelId="{13071153-AAA8-C84D-BA35-4478E823B7F3}" type="pres">
      <dgm:prSet presAssocID="{792D986F-C352-4047-A002-8ECBBDDD56FA}" presName="hierChild4" presStyleCnt="0"/>
      <dgm:spPr/>
    </dgm:pt>
    <dgm:pt modelId="{7AC81D74-959A-B843-BC2B-C12CF675A792}" type="pres">
      <dgm:prSet presAssocID="{34AC3AE6-1002-A246-8946-F6F02DF52E1F}" presName="Name64" presStyleLbl="parChTrans1D4" presStyleIdx="5" presStyleCnt="52"/>
      <dgm:spPr/>
    </dgm:pt>
    <dgm:pt modelId="{3B3DACE4-F5D2-AA43-A6D3-D0C7EC1B60DE}" type="pres">
      <dgm:prSet presAssocID="{D94E0E8F-8663-7A47-B555-B87BAC8D7FA3}" presName="hierRoot2" presStyleCnt="0">
        <dgm:presLayoutVars>
          <dgm:hierBranch val="init"/>
        </dgm:presLayoutVars>
      </dgm:prSet>
      <dgm:spPr/>
    </dgm:pt>
    <dgm:pt modelId="{A8A5C58B-09DC-AD44-A33C-AFFE97DC5E7B}" type="pres">
      <dgm:prSet presAssocID="{D94E0E8F-8663-7A47-B555-B87BAC8D7FA3}" presName="rootComposite" presStyleCnt="0"/>
      <dgm:spPr/>
    </dgm:pt>
    <dgm:pt modelId="{722DFDD0-327B-0847-A09B-99FD7F0D8319}" type="pres">
      <dgm:prSet presAssocID="{D94E0E8F-8663-7A47-B555-B87BAC8D7FA3}" presName="rootText" presStyleLbl="node4" presStyleIdx="5" presStyleCnt="52">
        <dgm:presLayoutVars>
          <dgm:chPref val="3"/>
        </dgm:presLayoutVars>
      </dgm:prSet>
      <dgm:spPr/>
    </dgm:pt>
    <dgm:pt modelId="{CEE21428-0355-0245-AD31-2D063DFEDA41}" type="pres">
      <dgm:prSet presAssocID="{D94E0E8F-8663-7A47-B555-B87BAC8D7FA3}" presName="rootConnector" presStyleLbl="node4" presStyleIdx="5" presStyleCnt="52"/>
      <dgm:spPr/>
    </dgm:pt>
    <dgm:pt modelId="{F0B045D4-4876-AF44-952A-7932538EC16B}" type="pres">
      <dgm:prSet presAssocID="{D94E0E8F-8663-7A47-B555-B87BAC8D7FA3}" presName="hierChild4" presStyleCnt="0"/>
      <dgm:spPr/>
    </dgm:pt>
    <dgm:pt modelId="{312A1A5C-AB3C-0D48-AE59-F9DFFB297C25}" type="pres">
      <dgm:prSet presAssocID="{D94E0E8F-8663-7A47-B555-B87BAC8D7FA3}" presName="hierChild5" presStyleCnt="0"/>
      <dgm:spPr/>
    </dgm:pt>
    <dgm:pt modelId="{C1DF91EE-D1DB-AE47-9616-561AE420D698}" type="pres">
      <dgm:prSet presAssocID="{792D986F-C352-4047-A002-8ECBBDDD56FA}" presName="hierChild5" presStyleCnt="0"/>
      <dgm:spPr/>
    </dgm:pt>
    <dgm:pt modelId="{3C592314-080B-8B49-9D7F-32B19E07A820}" type="pres">
      <dgm:prSet presAssocID="{D161BBC2-ABF4-6B44-B544-8F98C36A5CA5}" presName="hierChild5" presStyleCnt="0"/>
      <dgm:spPr/>
    </dgm:pt>
    <dgm:pt modelId="{4BD890AF-D828-C54D-9EE2-7D5CEAF81927}" type="pres">
      <dgm:prSet presAssocID="{E2121C47-6869-F940-8EB8-C1CCBD221CA6}" presName="Name64" presStyleLbl="parChTrans1D4" presStyleIdx="6" presStyleCnt="52"/>
      <dgm:spPr/>
    </dgm:pt>
    <dgm:pt modelId="{FEFB861E-3355-D943-846F-B429D437F5BD}" type="pres">
      <dgm:prSet presAssocID="{9CF529BB-09BE-5547-863A-2CB495D02FE1}" presName="hierRoot2" presStyleCnt="0">
        <dgm:presLayoutVars>
          <dgm:hierBranch val="init"/>
        </dgm:presLayoutVars>
      </dgm:prSet>
      <dgm:spPr/>
    </dgm:pt>
    <dgm:pt modelId="{A1781B59-7D27-A64B-9562-A4A50CF7A169}" type="pres">
      <dgm:prSet presAssocID="{9CF529BB-09BE-5547-863A-2CB495D02FE1}" presName="rootComposite" presStyleCnt="0"/>
      <dgm:spPr/>
    </dgm:pt>
    <dgm:pt modelId="{85262A11-C52D-EC47-A814-4F07B80A1285}" type="pres">
      <dgm:prSet presAssocID="{9CF529BB-09BE-5547-863A-2CB495D02FE1}" presName="rootText" presStyleLbl="node4" presStyleIdx="6" presStyleCnt="52" custLinFactNeighborY="70873">
        <dgm:presLayoutVars>
          <dgm:chPref val="3"/>
        </dgm:presLayoutVars>
      </dgm:prSet>
      <dgm:spPr/>
    </dgm:pt>
    <dgm:pt modelId="{25920459-9256-F547-A042-F0E8BC9D2BE5}" type="pres">
      <dgm:prSet presAssocID="{9CF529BB-09BE-5547-863A-2CB495D02FE1}" presName="rootConnector" presStyleLbl="node4" presStyleIdx="6" presStyleCnt="52"/>
      <dgm:spPr/>
    </dgm:pt>
    <dgm:pt modelId="{4E261740-1115-DC48-A7B3-5B094A8C5993}" type="pres">
      <dgm:prSet presAssocID="{9CF529BB-09BE-5547-863A-2CB495D02FE1}" presName="hierChild4" presStyleCnt="0"/>
      <dgm:spPr/>
    </dgm:pt>
    <dgm:pt modelId="{32C4CB16-1E20-5C45-9972-F1C0D4AE9D29}" type="pres">
      <dgm:prSet presAssocID="{9CF529BB-09BE-5547-863A-2CB495D02FE1}" presName="hierChild5" presStyleCnt="0"/>
      <dgm:spPr/>
    </dgm:pt>
    <dgm:pt modelId="{982B83BA-A6B3-E44E-B981-A4B619D8B7FA}" type="pres">
      <dgm:prSet presAssocID="{2B7A82EF-6D82-7742-91C4-A397112C7A74}" presName="Name64" presStyleLbl="parChTrans1D4" presStyleIdx="7" presStyleCnt="52"/>
      <dgm:spPr/>
    </dgm:pt>
    <dgm:pt modelId="{57CA0855-18BF-1641-9C35-08681384486C}" type="pres">
      <dgm:prSet presAssocID="{D187DEBB-7159-7249-90F5-C363A8135B3A}" presName="hierRoot2" presStyleCnt="0">
        <dgm:presLayoutVars>
          <dgm:hierBranch val="init"/>
        </dgm:presLayoutVars>
      </dgm:prSet>
      <dgm:spPr/>
    </dgm:pt>
    <dgm:pt modelId="{4C29A614-DA05-2C45-A741-D34512319547}" type="pres">
      <dgm:prSet presAssocID="{D187DEBB-7159-7249-90F5-C363A8135B3A}" presName="rootComposite" presStyleCnt="0"/>
      <dgm:spPr/>
    </dgm:pt>
    <dgm:pt modelId="{9213317A-E420-0D49-8995-883AA7F9DEC9}" type="pres">
      <dgm:prSet presAssocID="{D187DEBB-7159-7249-90F5-C363A8135B3A}" presName="rootText" presStyleLbl="node4" presStyleIdx="7" presStyleCnt="52">
        <dgm:presLayoutVars>
          <dgm:chPref val="3"/>
        </dgm:presLayoutVars>
      </dgm:prSet>
      <dgm:spPr/>
    </dgm:pt>
    <dgm:pt modelId="{F389352C-ED8A-5348-8AAD-F4B5D667F25B}" type="pres">
      <dgm:prSet presAssocID="{D187DEBB-7159-7249-90F5-C363A8135B3A}" presName="rootConnector" presStyleLbl="node4" presStyleIdx="7" presStyleCnt="52"/>
      <dgm:spPr/>
    </dgm:pt>
    <dgm:pt modelId="{C3AA7458-0E48-FC45-A48E-EA2C3C6F96F0}" type="pres">
      <dgm:prSet presAssocID="{D187DEBB-7159-7249-90F5-C363A8135B3A}" presName="hierChild4" presStyleCnt="0"/>
      <dgm:spPr/>
    </dgm:pt>
    <dgm:pt modelId="{C57E2B37-8B6D-4D4A-82E9-BEF9299D35CB}" type="pres">
      <dgm:prSet presAssocID="{1C0F88FE-E1C4-A04E-83E7-FA1AED797E8F}" presName="Name64" presStyleLbl="parChTrans1D4" presStyleIdx="8" presStyleCnt="52"/>
      <dgm:spPr/>
    </dgm:pt>
    <dgm:pt modelId="{AC4A59D5-3D38-264F-96D9-7F06425F26EF}" type="pres">
      <dgm:prSet presAssocID="{2798D10E-3AC1-6043-9953-2F3DEEFFFB51}" presName="hierRoot2" presStyleCnt="0">
        <dgm:presLayoutVars>
          <dgm:hierBranch val="init"/>
        </dgm:presLayoutVars>
      </dgm:prSet>
      <dgm:spPr/>
    </dgm:pt>
    <dgm:pt modelId="{B8D2D29A-43C3-CA42-B3C7-FDDAB230766A}" type="pres">
      <dgm:prSet presAssocID="{2798D10E-3AC1-6043-9953-2F3DEEFFFB51}" presName="rootComposite" presStyleCnt="0"/>
      <dgm:spPr/>
    </dgm:pt>
    <dgm:pt modelId="{022395D4-252B-894D-81AA-97A0AC17ADCA}" type="pres">
      <dgm:prSet presAssocID="{2798D10E-3AC1-6043-9953-2F3DEEFFFB51}" presName="rootText" presStyleLbl="node4" presStyleIdx="8" presStyleCnt="52">
        <dgm:presLayoutVars>
          <dgm:chPref val="3"/>
        </dgm:presLayoutVars>
      </dgm:prSet>
      <dgm:spPr/>
    </dgm:pt>
    <dgm:pt modelId="{44C9FE4A-6634-0C48-B20C-BB1DDF833F44}" type="pres">
      <dgm:prSet presAssocID="{2798D10E-3AC1-6043-9953-2F3DEEFFFB51}" presName="rootConnector" presStyleLbl="node4" presStyleIdx="8" presStyleCnt="52"/>
      <dgm:spPr/>
    </dgm:pt>
    <dgm:pt modelId="{B523B96E-35AA-1F47-BA88-82F9E9B539E4}" type="pres">
      <dgm:prSet presAssocID="{2798D10E-3AC1-6043-9953-2F3DEEFFFB51}" presName="hierChild4" presStyleCnt="0"/>
      <dgm:spPr/>
    </dgm:pt>
    <dgm:pt modelId="{BD54E055-1037-8642-AA47-5A9F9BE2C196}" type="pres">
      <dgm:prSet presAssocID="{3F6FCA9A-4CD2-BF48-9D85-551DBAAB4E2F}" presName="Name64" presStyleLbl="parChTrans1D4" presStyleIdx="9" presStyleCnt="52"/>
      <dgm:spPr/>
    </dgm:pt>
    <dgm:pt modelId="{8213FB7E-51E0-EA49-B29A-9B5B51F5959D}" type="pres">
      <dgm:prSet presAssocID="{B9F0BC5F-617B-384D-B290-11A8A307CF5F}" presName="hierRoot2" presStyleCnt="0">
        <dgm:presLayoutVars>
          <dgm:hierBranch val="init"/>
        </dgm:presLayoutVars>
      </dgm:prSet>
      <dgm:spPr/>
    </dgm:pt>
    <dgm:pt modelId="{A14CBD33-CC64-3A4E-9BD0-97B33375E429}" type="pres">
      <dgm:prSet presAssocID="{B9F0BC5F-617B-384D-B290-11A8A307CF5F}" presName="rootComposite" presStyleCnt="0"/>
      <dgm:spPr/>
    </dgm:pt>
    <dgm:pt modelId="{44DB02C3-CA17-EA41-89BB-5B3F79D73804}" type="pres">
      <dgm:prSet presAssocID="{B9F0BC5F-617B-384D-B290-11A8A307CF5F}" presName="rootText" presStyleLbl="node4" presStyleIdx="9" presStyleCnt="52">
        <dgm:presLayoutVars>
          <dgm:chPref val="3"/>
        </dgm:presLayoutVars>
      </dgm:prSet>
      <dgm:spPr/>
    </dgm:pt>
    <dgm:pt modelId="{7F02C37C-A0E3-594F-A9AB-49427E444265}" type="pres">
      <dgm:prSet presAssocID="{B9F0BC5F-617B-384D-B290-11A8A307CF5F}" presName="rootConnector" presStyleLbl="node4" presStyleIdx="9" presStyleCnt="52"/>
      <dgm:spPr/>
    </dgm:pt>
    <dgm:pt modelId="{E9DB1E31-165C-AD49-BCC8-F324E6D126A0}" type="pres">
      <dgm:prSet presAssocID="{B9F0BC5F-617B-384D-B290-11A8A307CF5F}" presName="hierChild4" presStyleCnt="0"/>
      <dgm:spPr/>
    </dgm:pt>
    <dgm:pt modelId="{54973FA7-80E3-D146-92C9-C8FE6B22D8E2}" type="pres">
      <dgm:prSet presAssocID="{B9F0BC5F-617B-384D-B290-11A8A307CF5F}" presName="hierChild5" presStyleCnt="0"/>
      <dgm:spPr/>
    </dgm:pt>
    <dgm:pt modelId="{29E65A09-28EF-1649-966F-2121648E098F}" type="pres">
      <dgm:prSet presAssocID="{2798D10E-3AC1-6043-9953-2F3DEEFFFB51}" presName="hierChild5" presStyleCnt="0"/>
      <dgm:spPr/>
    </dgm:pt>
    <dgm:pt modelId="{C8CC84A7-6AA4-A54B-A5A9-376DB66AD9E2}" type="pres">
      <dgm:prSet presAssocID="{F003F77B-8C16-EB49-B260-BEAD0BB9333F}" presName="Name64" presStyleLbl="parChTrans1D4" presStyleIdx="10" presStyleCnt="52"/>
      <dgm:spPr/>
    </dgm:pt>
    <dgm:pt modelId="{48D5F452-7FCA-0B4E-A1DB-97E70ADCC01E}" type="pres">
      <dgm:prSet presAssocID="{C76532AF-315A-1C42-B0FD-86F2389330E4}" presName="hierRoot2" presStyleCnt="0">
        <dgm:presLayoutVars>
          <dgm:hierBranch val="init"/>
        </dgm:presLayoutVars>
      </dgm:prSet>
      <dgm:spPr/>
    </dgm:pt>
    <dgm:pt modelId="{3C37E34D-FD17-F04E-AF84-A417EC13974E}" type="pres">
      <dgm:prSet presAssocID="{C76532AF-315A-1C42-B0FD-86F2389330E4}" presName="rootComposite" presStyleCnt="0"/>
      <dgm:spPr/>
    </dgm:pt>
    <dgm:pt modelId="{0C09D047-670A-3043-BF37-9655BCD849ED}" type="pres">
      <dgm:prSet presAssocID="{C76532AF-315A-1C42-B0FD-86F2389330E4}" presName="rootText" presStyleLbl="node4" presStyleIdx="10" presStyleCnt="52">
        <dgm:presLayoutVars>
          <dgm:chPref val="3"/>
        </dgm:presLayoutVars>
      </dgm:prSet>
      <dgm:spPr/>
    </dgm:pt>
    <dgm:pt modelId="{5827F80E-80FE-7B45-84AE-CB42CACE9C0E}" type="pres">
      <dgm:prSet presAssocID="{C76532AF-315A-1C42-B0FD-86F2389330E4}" presName="rootConnector" presStyleLbl="node4" presStyleIdx="10" presStyleCnt="52"/>
      <dgm:spPr/>
    </dgm:pt>
    <dgm:pt modelId="{FDAB429A-DE85-7645-910A-CAFBF8E1ACCE}" type="pres">
      <dgm:prSet presAssocID="{C76532AF-315A-1C42-B0FD-86F2389330E4}" presName="hierChild4" presStyleCnt="0"/>
      <dgm:spPr/>
    </dgm:pt>
    <dgm:pt modelId="{8B80EDEC-EC80-9D4E-9E2E-4916A3A4A8CC}" type="pres">
      <dgm:prSet presAssocID="{C76532AF-315A-1C42-B0FD-86F2389330E4}" presName="hierChild5" presStyleCnt="0"/>
      <dgm:spPr/>
    </dgm:pt>
    <dgm:pt modelId="{71FC06AA-2A93-6A41-851A-EE4422D19EBE}" type="pres">
      <dgm:prSet presAssocID="{3246291D-96DB-FF4B-BC02-9460B913A180}" presName="Name64" presStyleLbl="parChTrans1D4" presStyleIdx="11" presStyleCnt="52"/>
      <dgm:spPr/>
    </dgm:pt>
    <dgm:pt modelId="{EE4A19FB-E557-CE4A-B4EA-F86D92CF38E7}" type="pres">
      <dgm:prSet presAssocID="{50EC4629-54FA-8446-8B0D-09EADB5C584F}" presName="hierRoot2" presStyleCnt="0">
        <dgm:presLayoutVars>
          <dgm:hierBranch val="init"/>
        </dgm:presLayoutVars>
      </dgm:prSet>
      <dgm:spPr/>
    </dgm:pt>
    <dgm:pt modelId="{3B8A96FE-4CA1-6D46-8EA2-167483DFB519}" type="pres">
      <dgm:prSet presAssocID="{50EC4629-54FA-8446-8B0D-09EADB5C584F}" presName="rootComposite" presStyleCnt="0"/>
      <dgm:spPr/>
    </dgm:pt>
    <dgm:pt modelId="{B19A407B-0F3A-AB43-BB5C-8AEC47428CCA}" type="pres">
      <dgm:prSet presAssocID="{50EC4629-54FA-8446-8B0D-09EADB5C584F}" presName="rootText" presStyleLbl="node4" presStyleIdx="11" presStyleCnt="52">
        <dgm:presLayoutVars>
          <dgm:chPref val="3"/>
        </dgm:presLayoutVars>
      </dgm:prSet>
      <dgm:spPr/>
    </dgm:pt>
    <dgm:pt modelId="{D410F72D-4D7F-244B-B056-E053DE6483A4}" type="pres">
      <dgm:prSet presAssocID="{50EC4629-54FA-8446-8B0D-09EADB5C584F}" presName="rootConnector" presStyleLbl="node4" presStyleIdx="11" presStyleCnt="52"/>
      <dgm:spPr/>
    </dgm:pt>
    <dgm:pt modelId="{9778CE4D-E778-AD4F-B097-8C158F8F051D}" type="pres">
      <dgm:prSet presAssocID="{50EC4629-54FA-8446-8B0D-09EADB5C584F}" presName="hierChild4" presStyleCnt="0"/>
      <dgm:spPr/>
    </dgm:pt>
    <dgm:pt modelId="{42F556C0-D496-2747-9727-27EFDD386ACE}" type="pres">
      <dgm:prSet presAssocID="{CFFB455F-6844-1044-9117-2D3955BD478E}" presName="Name64" presStyleLbl="parChTrans1D4" presStyleIdx="12" presStyleCnt="52"/>
      <dgm:spPr/>
    </dgm:pt>
    <dgm:pt modelId="{1CC544AC-C10B-B341-88FF-F17E1A8FBB74}" type="pres">
      <dgm:prSet presAssocID="{BF6E5D68-81B8-B041-9246-DB37946D2ACB}" presName="hierRoot2" presStyleCnt="0">
        <dgm:presLayoutVars>
          <dgm:hierBranch val="init"/>
        </dgm:presLayoutVars>
      </dgm:prSet>
      <dgm:spPr/>
    </dgm:pt>
    <dgm:pt modelId="{45A52699-31F3-5E46-9423-1FF447930FD8}" type="pres">
      <dgm:prSet presAssocID="{BF6E5D68-81B8-B041-9246-DB37946D2ACB}" presName="rootComposite" presStyleCnt="0"/>
      <dgm:spPr/>
    </dgm:pt>
    <dgm:pt modelId="{430A1E0C-CA3E-674F-A466-ECD589BF4702}" type="pres">
      <dgm:prSet presAssocID="{BF6E5D68-81B8-B041-9246-DB37946D2ACB}" presName="rootText" presStyleLbl="node4" presStyleIdx="12" presStyleCnt="52">
        <dgm:presLayoutVars>
          <dgm:chPref val="3"/>
        </dgm:presLayoutVars>
      </dgm:prSet>
      <dgm:spPr/>
    </dgm:pt>
    <dgm:pt modelId="{4AE3777E-DFA8-5B4E-910F-3250285D8D83}" type="pres">
      <dgm:prSet presAssocID="{BF6E5D68-81B8-B041-9246-DB37946D2ACB}" presName="rootConnector" presStyleLbl="node4" presStyleIdx="12" presStyleCnt="52"/>
      <dgm:spPr/>
    </dgm:pt>
    <dgm:pt modelId="{76B16C2F-2FF7-B246-9E4E-CF2B00E92F9F}" type="pres">
      <dgm:prSet presAssocID="{BF6E5D68-81B8-B041-9246-DB37946D2ACB}" presName="hierChild4" presStyleCnt="0"/>
      <dgm:spPr/>
    </dgm:pt>
    <dgm:pt modelId="{0C4D84D2-8DB9-8146-BBEE-92CA6753D81A}" type="pres">
      <dgm:prSet presAssocID="{BF6E5D68-81B8-B041-9246-DB37946D2ACB}" presName="hierChild5" presStyleCnt="0"/>
      <dgm:spPr/>
    </dgm:pt>
    <dgm:pt modelId="{C8810A25-893A-AC4A-8755-2E3FEF969947}" type="pres">
      <dgm:prSet presAssocID="{50EC4629-54FA-8446-8B0D-09EADB5C584F}" presName="hierChild5" presStyleCnt="0"/>
      <dgm:spPr/>
    </dgm:pt>
    <dgm:pt modelId="{AEBD042C-C71D-F54C-9744-9B37DE1B6141}" type="pres">
      <dgm:prSet presAssocID="{D187DEBB-7159-7249-90F5-C363A8135B3A}" presName="hierChild5" presStyleCnt="0"/>
      <dgm:spPr/>
    </dgm:pt>
    <dgm:pt modelId="{724F8D75-277A-2743-BBC6-A05258BBBFC6}" type="pres">
      <dgm:prSet presAssocID="{71B39390-EDD2-7142-8B20-CBFDC59560E5}" presName="hierChild5" presStyleCnt="0"/>
      <dgm:spPr/>
    </dgm:pt>
    <dgm:pt modelId="{0C0A2C3F-4067-9049-B41C-AE2B5674F326}" type="pres">
      <dgm:prSet presAssocID="{8B077C37-F7D1-F34B-AEAE-B6AE731D050D}" presName="Name64" presStyleLbl="parChTrans1D3" presStyleIdx="1" presStyleCnt="6"/>
      <dgm:spPr/>
    </dgm:pt>
    <dgm:pt modelId="{BBD385FB-3030-2749-925F-944790723A1F}" type="pres">
      <dgm:prSet presAssocID="{DA2D7A84-334F-4D4E-8826-B600CD201D81}" presName="hierRoot2" presStyleCnt="0">
        <dgm:presLayoutVars>
          <dgm:hierBranch val="init"/>
        </dgm:presLayoutVars>
      </dgm:prSet>
      <dgm:spPr/>
    </dgm:pt>
    <dgm:pt modelId="{A84FDFE7-9616-9349-906A-186879988BB0}" type="pres">
      <dgm:prSet presAssocID="{DA2D7A84-334F-4D4E-8826-B600CD201D81}" presName="rootComposite" presStyleCnt="0"/>
      <dgm:spPr/>
    </dgm:pt>
    <dgm:pt modelId="{21F49BA8-E343-AE4A-983A-DCEDD5682975}" type="pres">
      <dgm:prSet presAssocID="{DA2D7A84-334F-4D4E-8826-B600CD201D81}" presName="rootText" presStyleLbl="node3" presStyleIdx="1" presStyleCnt="6" custLinFactY="100000" custLinFactNeighborY="183488">
        <dgm:presLayoutVars>
          <dgm:chPref val="3"/>
        </dgm:presLayoutVars>
      </dgm:prSet>
      <dgm:spPr/>
    </dgm:pt>
    <dgm:pt modelId="{6941D597-6537-A549-9D81-11B455805CCA}" type="pres">
      <dgm:prSet presAssocID="{DA2D7A84-334F-4D4E-8826-B600CD201D81}" presName="rootConnector" presStyleLbl="node3" presStyleIdx="1" presStyleCnt="6"/>
      <dgm:spPr/>
    </dgm:pt>
    <dgm:pt modelId="{0312FF7D-00BB-184A-A4FC-A8E5BB74CB3D}" type="pres">
      <dgm:prSet presAssocID="{DA2D7A84-334F-4D4E-8826-B600CD201D81}" presName="hierChild4" presStyleCnt="0"/>
      <dgm:spPr/>
    </dgm:pt>
    <dgm:pt modelId="{6EBA0019-AB97-594E-B2A8-B607BD084C74}" type="pres">
      <dgm:prSet presAssocID="{DA2D7A84-334F-4D4E-8826-B600CD201D81}" presName="hierChild5" presStyleCnt="0"/>
      <dgm:spPr/>
    </dgm:pt>
    <dgm:pt modelId="{E8703DF4-3041-D840-9DAB-22EAEF58F0D4}" type="pres">
      <dgm:prSet presAssocID="{72B1881E-2F55-4B43-BD5A-FEDBA5A67C3C}" presName="Name64" presStyleLbl="parChTrans1D3" presStyleIdx="2" presStyleCnt="6"/>
      <dgm:spPr/>
    </dgm:pt>
    <dgm:pt modelId="{212B1854-BFB8-9B47-95B5-CF6737B46B27}" type="pres">
      <dgm:prSet presAssocID="{669912DD-B2FB-0B42-A178-08217D2397E0}" presName="hierRoot2" presStyleCnt="0">
        <dgm:presLayoutVars>
          <dgm:hierBranch val="init"/>
        </dgm:presLayoutVars>
      </dgm:prSet>
      <dgm:spPr/>
    </dgm:pt>
    <dgm:pt modelId="{FE26F28E-05B5-004E-89D2-A0E6E0448232}" type="pres">
      <dgm:prSet presAssocID="{669912DD-B2FB-0B42-A178-08217D2397E0}" presName="rootComposite" presStyleCnt="0"/>
      <dgm:spPr/>
    </dgm:pt>
    <dgm:pt modelId="{D221414B-4DE0-5A4B-B64D-BC2C1D8619B5}" type="pres">
      <dgm:prSet presAssocID="{669912DD-B2FB-0B42-A178-08217D2397E0}" presName="rootText" presStyleLbl="node3" presStyleIdx="2" presStyleCnt="6">
        <dgm:presLayoutVars>
          <dgm:chPref val="3"/>
        </dgm:presLayoutVars>
      </dgm:prSet>
      <dgm:spPr/>
    </dgm:pt>
    <dgm:pt modelId="{B8945047-A3E6-CC48-8A77-BFE7FAA9A5D1}" type="pres">
      <dgm:prSet presAssocID="{669912DD-B2FB-0B42-A178-08217D2397E0}" presName="rootConnector" presStyleLbl="node3" presStyleIdx="2" presStyleCnt="6"/>
      <dgm:spPr/>
    </dgm:pt>
    <dgm:pt modelId="{D7A167D4-6594-DD46-833D-24A94E2C9F14}" type="pres">
      <dgm:prSet presAssocID="{669912DD-B2FB-0B42-A178-08217D2397E0}" presName="hierChild4" presStyleCnt="0"/>
      <dgm:spPr/>
    </dgm:pt>
    <dgm:pt modelId="{CAC3D933-C532-0343-8D8F-74B3ADA3D4C7}" type="pres">
      <dgm:prSet presAssocID="{84487EE3-08B6-0B41-9F38-F3384A01D699}" presName="Name64" presStyleLbl="parChTrans1D4" presStyleIdx="13" presStyleCnt="52"/>
      <dgm:spPr/>
    </dgm:pt>
    <dgm:pt modelId="{700516BC-5620-7740-88E8-3BC88C95A6B7}" type="pres">
      <dgm:prSet presAssocID="{657F63A6-A749-5B41-8F09-37BED7893A80}" presName="hierRoot2" presStyleCnt="0">
        <dgm:presLayoutVars>
          <dgm:hierBranch val="init"/>
        </dgm:presLayoutVars>
      </dgm:prSet>
      <dgm:spPr/>
    </dgm:pt>
    <dgm:pt modelId="{EC28012A-BBE0-4040-BDA5-7764CCE3F7E6}" type="pres">
      <dgm:prSet presAssocID="{657F63A6-A749-5B41-8F09-37BED7893A80}" presName="rootComposite" presStyleCnt="0"/>
      <dgm:spPr/>
    </dgm:pt>
    <dgm:pt modelId="{E181FDF3-F47F-714A-8EE0-6F0459FD1A68}" type="pres">
      <dgm:prSet presAssocID="{657F63A6-A749-5B41-8F09-37BED7893A80}" presName="rootText" presStyleLbl="node4" presStyleIdx="13" presStyleCnt="52">
        <dgm:presLayoutVars>
          <dgm:chPref val="3"/>
        </dgm:presLayoutVars>
      </dgm:prSet>
      <dgm:spPr/>
    </dgm:pt>
    <dgm:pt modelId="{80ABE5DA-962E-B047-9450-29B94CBF3F31}" type="pres">
      <dgm:prSet presAssocID="{657F63A6-A749-5B41-8F09-37BED7893A80}" presName="rootConnector" presStyleLbl="node4" presStyleIdx="13" presStyleCnt="52"/>
      <dgm:spPr/>
    </dgm:pt>
    <dgm:pt modelId="{FC82622D-ED72-AF45-B4BE-4E2FC79320DA}" type="pres">
      <dgm:prSet presAssocID="{657F63A6-A749-5B41-8F09-37BED7893A80}" presName="hierChild4" presStyleCnt="0"/>
      <dgm:spPr/>
    </dgm:pt>
    <dgm:pt modelId="{F226610F-5BB3-F547-84F2-7D342E4507A4}" type="pres">
      <dgm:prSet presAssocID="{D3937D91-6744-8345-ACE3-796DEA16B106}" presName="Name64" presStyleLbl="parChTrans1D4" presStyleIdx="14" presStyleCnt="52"/>
      <dgm:spPr/>
    </dgm:pt>
    <dgm:pt modelId="{DC46E3C7-2B73-E240-9869-BEBE2EF3B91B}" type="pres">
      <dgm:prSet presAssocID="{12F61549-55C9-314F-BA8B-A6FF2A638264}" presName="hierRoot2" presStyleCnt="0">
        <dgm:presLayoutVars>
          <dgm:hierBranch val="init"/>
        </dgm:presLayoutVars>
      </dgm:prSet>
      <dgm:spPr/>
    </dgm:pt>
    <dgm:pt modelId="{666CAF13-1464-E34E-8093-67AD431EEAF8}" type="pres">
      <dgm:prSet presAssocID="{12F61549-55C9-314F-BA8B-A6FF2A638264}" presName="rootComposite" presStyleCnt="0"/>
      <dgm:spPr/>
    </dgm:pt>
    <dgm:pt modelId="{C3CE4D37-4129-B948-AFC3-29E418F16AA8}" type="pres">
      <dgm:prSet presAssocID="{12F61549-55C9-314F-BA8B-A6FF2A638264}" presName="rootText" presStyleLbl="node4" presStyleIdx="14" presStyleCnt="52">
        <dgm:presLayoutVars>
          <dgm:chPref val="3"/>
        </dgm:presLayoutVars>
      </dgm:prSet>
      <dgm:spPr/>
    </dgm:pt>
    <dgm:pt modelId="{51214064-092A-0A49-A958-6878028FFB7A}" type="pres">
      <dgm:prSet presAssocID="{12F61549-55C9-314F-BA8B-A6FF2A638264}" presName="rootConnector" presStyleLbl="node4" presStyleIdx="14" presStyleCnt="52"/>
      <dgm:spPr/>
    </dgm:pt>
    <dgm:pt modelId="{8B067738-7176-B741-BA81-F46447F3816D}" type="pres">
      <dgm:prSet presAssocID="{12F61549-55C9-314F-BA8B-A6FF2A638264}" presName="hierChild4" presStyleCnt="0"/>
      <dgm:spPr/>
    </dgm:pt>
    <dgm:pt modelId="{FFBBCF7C-53DE-8A44-AD27-3F5F41337F52}" type="pres">
      <dgm:prSet presAssocID="{6E5D0C50-1B95-C643-AE8D-5146DF1265E6}" presName="Name64" presStyleLbl="parChTrans1D4" presStyleIdx="15" presStyleCnt="52"/>
      <dgm:spPr/>
    </dgm:pt>
    <dgm:pt modelId="{8246A419-1464-FF4E-9C97-B3E68952C0E1}" type="pres">
      <dgm:prSet presAssocID="{9E8584B3-12A5-2242-838B-E6173B10F477}" presName="hierRoot2" presStyleCnt="0">
        <dgm:presLayoutVars>
          <dgm:hierBranch val="init"/>
        </dgm:presLayoutVars>
      </dgm:prSet>
      <dgm:spPr/>
    </dgm:pt>
    <dgm:pt modelId="{3C97D474-E677-D048-87EC-EB0925283E76}" type="pres">
      <dgm:prSet presAssocID="{9E8584B3-12A5-2242-838B-E6173B10F477}" presName="rootComposite" presStyleCnt="0"/>
      <dgm:spPr/>
    </dgm:pt>
    <dgm:pt modelId="{2F940EE4-832D-3249-9A24-B066E85284D3}" type="pres">
      <dgm:prSet presAssocID="{9E8584B3-12A5-2242-838B-E6173B10F477}" presName="rootText" presStyleLbl="node4" presStyleIdx="15" presStyleCnt="52">
        <dgm:presLayoutVars>
          <dgm:chPref val="3"/>
        </dgm:presLayoutVars>
      </dgm:prSet>
      <dgm:spPr/>
    </dgm:pt>
    <dgm:pt modelId="{84257897-60C2-0240-AE7D-B2B8E042FDED}" type="pres">
      <dgm:prSet presAssocID="{9E8584B3-12A5-2242-838B-E6173B10F477}" presName="rootConnector" presStyleLbl="node4" presStyleIdx="15" presStyleCnt="52"/>
      <dgm:spPr/>
    </dgm:pt>
    <dgm:pt modelId="{CCA8BFC3-8CD8-0F47-BDAC-7F331A0CEC76}" type="pres">
      <dgm:prSet presAssocID="{9E8584B3-12A5-2242-838B-E6173B10F477}" presName="hierChild4" presStyleCnt="0"/>
      <dgm:spPr/>
    </dgm:pt>
    <dgm:pt modelId="{97D06029-86A7-AD4B-B929-D2FCD41A0B33}" type="pres">
      <dgm:prSet presAssocID="{9E8584B3-12A5-2242-838B-E6173B10F477}" presName="hierChild5" presStyleCnt="0"/>
      <dgm:spPr/>
    </dgm:pt>
    <dgm:pt modelId="{EE9C7695-FA64-0048-9439-FFB0821899B2}" type="pres">
      <dgm:prSet presAssocID="{12F61549-55C9-314F-BA8B-A6FF2A638264}" presName="hierChild5" presStyleCnt="0"/>
      <dgm:spPr/>
    </dgm:pt>
    <dgm:pt modelId="{C93002F9-8DE7-064A-A270-CF58EF16F2E5}" type="pres">
      <dgm:prSet presAssocID="{478AF458-AEB5-554E-84B8-443F33ADE38B}" presName="Name64" presStyleLbl="parChTrans1D4" presStyleIdx="16" presStyleCnt="52"/>
      <dgm:spPr/>
    </dgm:pt>
    <dgm:pt modelId="{2D729F37-3136-8D4E-B9DA-3B4EDC332939}" type="pres">
      <dgm:prSet presAssocID="{9E08A41C-31A6-8F47-B6E3-5B569BA9CBDD}" presName="hierRoot2" presStyleCnt="0">
        <dgm:presLayoutVars>
          <dgm:hierBranch val="init"/>
        </dgm:presLayoutVars>
      </dgm:prSet>
      <dgm:spPr/>
    </dgm:pt>
    <dgm:pt modelId="{77A6B0CF-7147-CB43-9228-03B72A4F6F57}" type="pres">
      <dgm:prSet presAssocID="{9E08A41C-31A6-8F47-B6E3-5B569BA9CBDD}" presName="rootComposite" presStyleCnt="0"/>
      <dgm:spPr/>
    </dgm:pt>
    <dgm:pt modelId="{7DAC047F-2528-7B4C-8F31-8A2A144D75B6}" type="pres">
      <dgm:prSet presAssocID="{9E08A41C-31A6-8F47-B6E3-5B569BA9CBDD}" presName="rootText" presStyleLbl="node4" presStyleIdx="16" presStyleCnt="52">
        <dgm:presLayoutVars>
          <dgm:chPref val="3"/>
        </dgm:presLayoutVars>
      </dgm:prSet>
      <dgm:spPr/>
    </dgm:pt>
    <dgm:pt modelId="{DDFE47F6-A448-B54A-977E-4C65FA0393ED}" type="pres">
      <dgm:prSet presAssocID="{9E08A41C-31A6-8F47-B6E3-5B569BA9CBDD}" presName="rootConnector" presStyleLbl="node4" presStyleIdx="16" presStyleCnt="52"/>
      <dgm:spPr/>
    </dgm:pt>
    <dgm:pt modelId="{7F4A828C-3C47-434E-A5CE-6541D685E524}" type="pres">
      <dgm:prSet presAssocID="{9E08A41C-31A6-8F47-B6E3-5B569BA9CBDD}" presName="hierChild4" presStyleCnt="0"/>
      <dgm:spPr/>
    </dgm:pt>
    <dgm:pt modelId="{A3D49260-DC33-DB44-8E45-89834D2F3877}" type="pres">
      <dgm:prSet presAssocID="{9E08A41C-31A6-8F47-B6E3-5B569BA9CBDD}" presName="hierChild5" presStyleCnt="0"/>
      <dgm:spPr/>
    </dgm:pt>
    <dgm:pt modelId="{0AFC86B0-D79B-4243-928B-5D399E4E9998}" type="pres">
      <dgm:prSet presAssocID="{30239BDC-B83C-8949-8444-10EFC40F5682}" presName="Name64" presStyleLbl="parChTrans1D4" presStyleIdx="17" presStyleCnt="52"/>
      <dgm:spPr/>
    </dgm:pt>
    <dgm:pt modelId="{4BD286AD-2699-3A43-B0FD-A534F2D12559}" type="pres">
      <dgm:prSet presAssocID="{A24A85DE-A01E-8842-9A4F-6C7A8ECD0451}" presName="hierRoot2" presStyleCnt="0">
        <dgm:presLayoutVars>
          <dgm:hierBranch val="init"/>
        </dgm:presLayoutVars>
      </dgm:prSet>
      <dgm:spPr/>
    </dgm:pt>
    <dgm:pt modelId="{66C98422-9883-7641-97F5-E26E8F9D3807}" type="pres">
      <dgm:prSet presAssocID="{A24A85DE-A01E-8842-9A4F-6C7A8ECD0451}" presName="rootComposite" presStyleCnt="0"/>
      <dgm:spPr/>
    </dgm:pt>
    <dgm:pt modelId="{39B33EB4-0AFE-4440-8487-90A3A5205F4C}" type="pres">
      <dgm:prSet presAssocID="{A24A85DE-A01E-8842-9A4F-6C7A8ECD0451}" presName="rootText" presStyleLbl="node4" presStyleIdx="17" presStyleCnt="52">
        <dgm:presLayoutVars>
          <dgm:chPref val="3"/>
        </dgm:presLayoutVars>
      </dgm:prSet>
      <dgm:spPr/>
    </dgm:pt>
    <dgm:pt modelId="{AD48E028-0AF9-C043-ABCC-47BD3212A68F}" type="pres">
      <dgm:prSet presAssocID="{A24A85DE-A01E-8842-9A4F-6C7A8ECD0451}" presName="rootConnector" presStyleLbl="node4" presStyleIdx="17" presStyleCnt="52"/>
      <dgm:spPr/>
    </dgm:pt>
    <dgm:pt modelId="{C9F415ED-97C8-1143-97F4-4DB9C64DF3B3}" type="pres">
      <dgm:prSet presAssocID="{A24A85DE-A01E-8842-9A4F-6C7A8ECD0451}" presName="hierChild4" presStyleCnt="0"/>
      <dgm:spPr/>
    </dgm:pt>
    <dgm:pt modelId="{A3B49C9F-4AAB-5548-8D94-F0ECE0F3328D}" type="pres">
      <dgm:prSet presAssocID="{2ABCF9BC-92BA-4C40-90F1-7C8E58D28077}" presName="Name64" presStyleLbl="parChTrans1D4" presStyleIdx="18" presStyleCnt="52"/>
      <dgm:spPr/>
    </dgm:pt>
    <dgm:pt modelId="{60F1D204-D9C5-7748-8DFA-96DC7A860BA0}" type="pres">
      <dgm:prSet presAssocID="{2C16969B-C59F-F341-989B-087348BC6C50}" presName="hierRoot2" presStyleCnt="0">
        <dgm:presLayoutVars>
          <dgm:hierBranch val="init"/>
        </dgm:presLayoutVars>
      </dgm:prSet>
      <dgm:spPr/>
    </dgm:pt>
    <dgm:pt modelId="{ADA2349D-BE2B-AB4F-AF69-976395BBA159}" type="pres">
      <dgm:prSet presAssocID="{2C16969B-C59F-F341-989B-087348BC6C50}" presName="rootComposite" presStyleCnt="0"/>
      <dgm:spPr/>
    </dgm:pt>
    <dgm:pt modelId="{7AD0C285-BD7D-B543-ACF1-0D5100A6D4B3}" type="pres">
      <dgm:prSet presAssocID="{2C16969B-C59F-F341-989B-087348BC6C50}" presName="rootText" presStyleLbl="node4" presStyleIdx="18" presStyleCnt="52">
        <dgm:presLayoutVars>
          <dgm:chPref val="3"/>
        </dgm:presLayoutVars>
      </dgm:prSet>
      <dgm:spPr/>
    </dgm:pt>
    <dgm:pt modelId="{0DDF456E-5D8F-EC4A-BB27-393CEA64ACF3}" type="pres">
      <dgm:prSet presAssocID="{2C16969B-C59F-F341-989B-087348BC6C50}" presName="rootConnector" presStyleLbl="node4" presStyleIdx="18" presStyleCnt="52"/>
      <dgm:spPr/>
    </dgm:pt>
    <dgm:pt modelId="{31E10D3C-82D5-2644-8DB1-5F3BB484D0F1}" type="pres">
      <dgm:prSet presAssocID="{2C16969B-C59F-F341-989B-087348BC6C50}" presName="hierChild4" presStyleCnt="0"/>
      <dgm:spPr/>
    </dgm:pt>
    <dgm:pt modelId="{EA0870CE-F091-8548-A1E8-BE39D648B999}" type="pres">
      <dgm:prSet presAssocID="{2C16969B-C59F-F341-989B-087348BC6C50}" presName="hierChild5" presStyleCnt="0"/>
      <dgm:spPr/>
    </dgm:pt>
    <dgm:pt modelId="{265280AF-B504-F647-BC08-869B0FEABE47}" type="pres">
      <dgm:prSet presAssocID="{A24A85DE-A01E-8842-9A4F-6C7A8ECD0451}" presName="hierChild5" presStyleCnt="0"/>
      <dgm:spPr/>
    </dgm:pt>
    <dgm:pt modelId="{8BA3FA11-E6E5-6C47-B03E-B75ECB2A87A5}" type="pres">
      <dgm:prSet presAssocID="{657F63A6-A749-5B41-8F09-37BED7893A80}" presName="hierChild5" presStyleCnt="0"/>
      <dgm:spPr/>
    </dgm:pt>
    <dgm:pt modelId="{6A03FFDA-8F86-1B49-BEA2-B066042E7591}" type="pres">
      <dgm:prSet presAssocID="{5D80265F-FB6A-5A47-99B5-2176146EC90E}" presName="Name64" presStyleLbl="parChTrans1D4" presStyleIdx="19" presStyleCnt="52"/>
      <dgm:spPr/>
    </dgm:pt>
    <dgm:pt modelId="{8F145693-D1DC-A14D-8B64-2A7714DE3A43}" type="pres">
      <dgm:prSet presAssocID="{418DB1B9-4D50-D847-896D-DEDF3AF4120D}" presName="hierRoot2" presStyleCnt="0">
        <dgm:presLayoutVars>
          <dgm:hierBranch val="init"/>
        </dgm:presLayoutVars>
      </dgm:prSet>
      <dgm:spPr/>
    </dgm:pt>
    <dgm:pt modelId="{B1CDF5D5-5878-2446-8BF0-35885BFA6B43}" type="pres">
      <dgm:prSet presAssocID="{418DB1B9-4D50-D847-896D-DEDF3AF4120D}" presName="rootComposite" presStyleCnt="0"/>
      <dgm:spPr/>
    </dgm:pt>
    <dgm:pt modelId="{3A1639C7-71A8-5E47-A0BE-1E4DCBC8FC10}" type="pres">
      <dgm:prSet presAssocID="{418DB1B9-4D50-D847-896D-DEDF3AF4120D}" presName="rootText" presStyleLbl="node4" presStyleIdx="19" presStyleCnt="52" custLinFactNeighborX="370" custLinFactNeighborY="71068">
        <dgm:presLayoutVars>
          <dgm:chPref val="3"/>
        </dgm:presLayoutVars>
      </dgm:prSet>
      <dgm:spPr/>
    </dgm:pt>
    <dgm:pt modelId="{9EA4006F-2820-7B45-B2CB-2C960963D3F4}" type="pres">
      <dgm:prSet presAssocID="{418DB1B9-4D50-D847-896D-DEDF3AF4120D}" presName="rootConnector" presStyleLbl="node4" presStyleIdx="19" presStyleCnt="52"/>
      <dgm:spPr/>
    </dgm:pt>
    <dgm:pt modelId="{88B2F354-4894-D747-8050-5689B5B6D69C}" type="pres">
      <dgm:prSet presAssocID="{418DB1B9-4D50-D847-896D-DEDF3AF4120D}" presName="hierChild4" presStyleCnt="0"/>
      <dgm:spPr/>
    </dgm:pt>
    <dgm:pt modelId="{9CEF9DE0-2183-F246-A4B1-CF6A52013DA1}" type="pres">
      <dgm:prSet presAssocID="{418DB1B9-4D50-D847-896D-DEDF3AF4120D}" presName="hierChild5" presStyleCnt="0"/>
      <dgm:spPr/>
    </dgm:pt>
    <dgm:pt modelId="{5B0A79DB-294A-5041-BA1F-416EFFBBA380}" type="pres">
      <dgm:prSet presAssocID="{E80A129F-7E55-5B48-A225-D74D60FE2A96}" presName="Name64" presStyleLbl="parChTrans1D4" presStyleIdx="20" presStyleCnt="52"/>
      <dgm:spPr/>
    </dgm:pt>
    <dgm:pt modelId="{D5946C40-3A87-D54C-8DEF-15972BB67D25}" type="pres">
      <dgm:prSet presAssocID="{15A28C46-8533-1146-8F68-06E124C4BC3F}" presName="hierRoot2" presStyleCnt="0">
        <dgm:presLayoutVars>
          <dgm:hierBranch val="init"/>
        </dgm:presLayoutVars>
      </dgm:prSet>
      <dgm:spPr/>
    </dgm:pt>
    <dgm:pt modelId="{F80F75EC-5BC4-9148-955F-224DFB033D9C}" type="pres">
      <dgm:prSet presAssocID="{15A28C46-8533-1146-8F68-06E124C4BC3F}" presName="rootComposite" presStyleCnt="0"/>
      <dgm:spPr/>
    </dgm:pt>
    <dgm:pt modelId="{D8418461-C422-624E-9D5C-532E1F231E64}" type="pres">
      <dgm:prSet presAssocID="{15A28C46-8533-1146-8F68-06E124C4BC3F}" presName="rootText" presStyleLbl="node4" presStyleIdx="20" presStyleCnt="52">
        <dgm:presLayoutVars>
          <dgm:chPref val="3"/>
        </dgm:presLayoutVars>
      </dgm:prSet>
      <dgm:spPr/>
    </dgm:pt>
    <dgm:pt modelId="{C7A46139-AAF0-B34B-90E5-BD662C28A0FE}" type="pres">
      <dgm:prSet presAssocID="{15A28C46-8533-1146-8F68-06E124C4BC3F}" presName="rootConnector" presStyleLbl="node4" presStyleIdx="20" presStyleCnt="52"/>
      <dgm:spPr/>
    </dgm:pt>
    <dgm:pt modelId="{AE7D1E32-7CFF-6044-B640-12253BDDEDFF}" type="pres">
      <dgm:prSet presAssocID="{15A28C46-8533-1146-8F68-06E124C4BC3F}" presName="hierChild4" presStyleCnt="0"/>
      <dgm:spPr/>
    </dgm:pt>
    <dgm:pt modelId="{04920CDC-112E-C940-BD3C-E5344D7B0920}" type="pres">
      <dgm:prSet presAssocID="{D46D8E0C-B423-CB44-B2C7-F39E2213BA2F}" presName="Name64" presStyleLbl="parChTrans1D4" presStyleIdx="21" presStyleCnt="52"/>
      <dgm:spPr/>
    </dgm:pt>
    <dgm:pt modelId="{F8B2FF4A-DB63-F549-B9FC-015177AA66F3}" type="pres">
      <dgm:prSet presAssocID="{A23054E3-D6CB-4145-8F33-BFAC8CB28ECA}" presName="hierRoot2" presStyleCnt="0">
        <dgm:presLayoutVars>
          <dgm:hierBranch val="init"/>
        </dgm:presLayoutVars>
      </dgm:prSet>
      <dgm:spPr/>
    </dgm:pt>
    <dgm:pt modelId="{D61D86EB-23AE-604A-BACB-CC0747FB2CC4}" type="pres">
      <dgm:prSet presAssocID="{A23054E3-D6CB-4145-8F33-BFAC8CB28ECA}" presName="rootComposite" presStyleCnt="0"/>
      <dgm:spPr/>
    </dgm:pt>
    <dgm:pt modelId="{980004E4-F771-EE48-AC64-F789DF7B01F7}" type="pres">
      <dgm:prSet presAssocID="{A23054E3-D6CB-4145-8F33-BFAC8CB28ECA}" presName="rootText" presStyleLbl="node4" presStyleIdx="21" presStyleCnt="52">
        <dgm:presLayoutVars>
          <dgm:chPref val="3"/>
        </dgm:presLayoutVars>
      </dgm:prSet>
      <dgm:spPr/>
    </dgm:pt>
    <dgm:pt modelId="{03B2788D-27DC-6344-AEF8-C53B0E850E8A}" type="pres">
      <dgm:prSet presAssocID="{A23054E3-D6CB-4145-8F33-BFAC8CB28ECA}" presName="rootConnector" presStyleLbl="node4" presStyleIdx="21" presStyleCnt="52"/>
      <dgm:spPr/>
    </dgm:pt>
    <dgm:pt modelId="{7AB351C9-834A-CF4C-9C54-B5F770E29A7C}" type="pres">
      <dgm:prSet presAssocID="{A23054E3-D6CB-4145-8F33-BFAC8CB28ECA}" presName="hierChild4" presStyleCnt="0"/>
      <dgm:spPr/>
    </dgm:pt>
    <dgm:pt modelId="{109FA815-FF39-CF4C-90F4-A5BF78FC847B}" type="pres">
      <dgm:prSet presAssocID="{987DEE19-D1D5-BD47-B631-4F5F026AFBD8}" presName="Name64" presStyleLbl="parChTrans1D4" presStyleIdx="22" presStyleCnt="52"/>
      <dgm:spPr/>
    </dgm:pt>
    <dgm:pt modelId="{EB7DC329-5C87-B242-9F62-63CC4CD4544D}" type="pres">
      <dgm:prSet presAssocID="{AA1EEC00-F47A-3246-A2C0-07EF1B4C9F28}" presName="hierRoot2" presStyleCnt="0">
        <dgm:presLayoutVars>
          <dgm:hierBranch val="init"/>
        </dgm:presLayoutVars>
      </dgm:prSet>
      <dgm:spPr/>
    </dgm:pt>
    <dgm:pt modelId="{4F999051-4323-9D44-AABF-6FF028E35659}" type="pres">
      <dgm:prSet presAssocID="{AA1EEC00-F47A-3246-A2C0-07EF1B4C9F28}" presName="rootComposite" presStyleCnt="0"/>
      <dgm:spPr/>
    </dgm:pt>
    <dgm:pt modelId="{ED0E6260-D055-3B43-B55D-15FEDDF25FF4}" type="pres">
      <dgm:prSet presAssocID="{AA1EEC00-F47A-3246-A2C0-07EF1B4C9F28}" presName="rootText" presStyleLbl="node4" presStyleIdx="22" presStyleCnt="52">
        <dgm:presLayoutVars>
          <dgm:chPref val="3"/>
        </dgm:presLayoutVars>
      </dgm:prSet>
      <dgm:spPr/>
    </dgm:pt>
    <dgm:pt modelId="{DAC13938-821E-8E4F-9886-BA38E54C8EF3}" type="pres">
      <dgm:prSet presAssocID="{AA1EEC00-F47A-3246-A2C0-07EF1B4C9F28}" presName="rootConnector" presStyleLbl="node4" presStyleIdx="22" presStyleCnt="52"/>
      <dgm:spPr/>
    </dgm:pt>
    <dgm:pt modelId="{0DF2C626-7DDE-2044-92C9-749CF1B8F35E}" type="pres">
      <dgm:prSet presAssocID="{AA1EEC00-F47A-3246-A2C0-07EF1B4C9F28}" presName="hierChild4" presStyleCnt="0"/>
      <dgm:spPr/>
    </dgm:pt>
    <dgm:pt modelId="{4D3955A1-1ACD-DD4C-9B13-A484FC7F6275}" type="pres">
      <dgm:prSet presAssocID="{AA1EEC00-F47A-3246-A2C0-07EF1B4C9F28}" presName="hierChild5" presStyleCnt="0"/>
      <dgm:spPr/>
    </dgm:pt>
    <dgm:pt modelId="{AA48B9AB-875E-1549-AB0C-413E6618642D}" type="pres">
      <dgm:prSet presAssocID="{A23054E3-D6CB-4145-8F33-BFAC8CB28ECA}" presName="hierChild5" presStyleCnt="0"/>
      <dgm:spPr/>
    </dgm:pt>
    <dgm:pt modelId="{CA3978AE-6BAA-1349-83AA-13ADB431CDC2}" type="pres">
      <dgm:prSet presAssocID="{38DC929A-E650-A247-96A3-721B8449F067}" presName="Name64" presStyleLbl="parChTrans1D4" presStyleIdx="23" presStyleCnt="52"/>
      <dgm:spPr/>
    </dgm:pt>
    <dgm:pt modelId="{D58473D4-A01B-7D49-A715-9AC0090FCCF4}" type="pres">
      <dgm:prSet presAssocID="{36ED14D2-5B6C-4843-B233-06C5F9337EC2}" presName="hierRoot2" presStyleCnt="0">
        <dgm:presLayoutVars>
          <dgm:hierBranch val="init"/>
        </dgm:presLayoutVars>
      </dgm:prSet>
      <dgm:spPr/>
    </dgm:pt>
    <dgm:pt modelId="{2B4D22D1-AC31-064A-A19D-FAC960C38E22}" type="pres">
      <dgm:prSet presAssocID="{36ED14D2-5B6C-4843-B233-06C5F9337EC2}" presName="rootComposite" presStyleCnt="0"/>
      <dgm:spPr/>
    </dgm:pt>
    <dgm:pt modelId="{A77AFA0D-4BEB-AA45-9719-401E647C2ECB}" type="pres">
      <dgm:prSet presAssocID="{36ED14D2-5B6C-4843-B233-06C5F9337EC2}" presName="rootText" presStyleLbl="node4" presStyleIdx="23" presStyleCnt="52">
        <dgm:presLayoutVars>
          <dgm:chPref val="3"/>
        </dgm:presLayoutVars>
      </dgm:prSet>
      <dgm:spPr/>
    </dgm:pt>
    <dgm:pt modelId="{DC57106D-DA45-094B-885D-393C276B3FD7}" type="pres">
      <dgm:prSet presAssocID="{36ED14D2-5B6C-4843-B233-06C5F9337EC2}" presName="rootConnector" presStyleLbl="node4" presStyleIdx="23" presStyleCnt="52"/>
      <dgm:spPr/>
    </dgm:pt>
    <dgm:pt modelId="{BA88FA2F-A732-9B45-9FD8-4C3EB54B24D8}" type="pres">
      <dgm:prSet presAssocID="{36ED14D2-5B6C-4843-B233-06C5F9337EC2}" presName="hierChild4" presStyleCnt="0"/>
      <dgm:spPr/>
    </dgm:pt>
    <dgm:pt modelId="{A6F4DDFF-4647-A646-A6B3-45926323B273}" type="pres">
      <dgm:prSet presAssocID="{36ED14D2-5B6C-4843-B233-06C5F9337EC2}" presName="hierChild5" presStyleCnt="0"/>
      <dgm:spPr/>
    </dgm:pt>
    <dgm:pt modelId="{8B442CF8-7769-564F-8B64-078013F51021}" type="pres">
      <dgm:prSet presAssocID="{CDF56963-03D6-7448-9C26-79EDA397338C}" presName="Name64" presStyleLbl="parChTrans1D4" presStyleIdx="24" presStyleCnt="52"/>
      <dgm:spPr/>
    </dgm:pt>
    <dgm:pt modelId="{290E002D-81F4-D84E-A348-6535BDABD76D}" type="pres">
      <dgm:prSet presAssocID="{556F9061-2310-D64C-B6B8-09B0446E9653}" presName="hierRoot2" presStyleCnt="0">
        <dgm:presLayoutVars>
          <dgm:hierBranch val="init"/>
        </dgm:presLayoutVars>
      </dgm:prSet>
      <dgm:spPr/>
    </dgm:pt>
    <dgm:pt modelId="{A329A9A5-613A-9B4D-9894-398E533AB7C1}" type="pres">
      <dgm:prSet presAssocID="{556F9061-2310-D64C-B6B8-09B0446E9653}" presName="rootComposite" presStyleCnt="0"/>
      <dgm:spPr/>
    </dgm:pt>
    <dgm:pt modelId="{56410408-D81D-AF43-A0FC-52F9D2A45C38}" type="pres">
      <dgm:prSet presAssocID="{556F9061-2310-D64C-B6B8-09B0446E9653}" presName="rootText" presStyleLbl="node4" presStyleIdx="24" presStyleCnt="52">
        <dgm:presLayoutVars>
          <dgm:chPref val="3"/>
        </dgm:presLayoutVars>
      </dgm:prSet>
      <dgm:spPr/>
    </dgm:pt>
    <dgm:pt modelId="{E2BA144E-22D3-114C-9DDC-7BD0AB326DE4}" type="pres">
      <dgm:prSet presAssocID="{556F9061-2310-D64C-B6B8-09B0446E9653}" presName="rootConnector" presStyleLbl="node4" presStyleIdx="24" presStyleCnt="52"/>
      <dgm:spPr/>
    </dgm:pt>
    <dgm:pt modelId="{D0809425-DCE3-5D41-A721-F3CD4D5BB0D0}" type="pres">
      <dgm:prSet presAssocID="{556F9061-2310-D64C-B6B8-09B0446E9653}" presName="hierChild4" presStyleCnt="0"/>
      <dgm:spPr/>
    </dgm:pt>
    <dgm:pt modelId="{5F5F893D-9172-9C4A-AC21-B8BD215A25A4}" type="pres">
      <dgm:prSet presAssocID="{009FC24F-EE72-F84C-8722-18F317C5D465}" presName="Name64" presStyleLbl="parChTrans1D4" presStyleIdx="25" presStyleCnt="52"/>
      <dgm:spPr/>
    </dgm:pt>
    <dgm:pt modelId="{900EEB1A-77F7-244A-B880-06BC98D49248}" type="pres">
      <dgm:prSet presAssocID="{9EB23489-A56C-D445-BBA4-AE7B643DB92D}" presName="hierRoot2" presStyleCnt="0">
        <dgm:presLayoutVars>
          <dgm:hierBranch val="init"/>
        </dgm:presLayoutVars>
      </dgm:prSet>
      <dgm:spPr/>
    </dgm:pt>
    <dgm:pt modelId="{01DAA994-A50E-494A-8752-1B58B5105095}" type="pres">
      <dgm:prSet presAssocID="{9EB23489-A56C-D445-BBA4-AE7B643DB92D}" presName="rootComposite" presStyleCnt="0"/>
      <dgm:spPr/>
    </dgm:pt>
    <dgm:pt modelId="{2E2A372F-4527-C54E-9614-2A62CCAF45DA}" type="pres">
      <dgm:prSet presAssocID="{9EB23489-A56C-D445-BBA4-AE7B643DB92D}" presName="rootText" presStyleLbl="node4" presStyleIdx="25" presStyleCnt="52">
        <dgm:presLayoutVars>
          <dgm:chPref val="3"/>
        </dgm:presLayoutVars>
      </dgm:prSet>
      <dgm:spPr/>
    </dgm:pt>
    <dgm:pt modelId="{AE12E674-6E76-1C4C-8C18-3CD44688CEE8}" type="pres">
      <dgm:prSet presAssocID="{9EB23489-A56C-D445-BBA4-AE7B643DB92D}" presName="rootConnector" presStyleLbl="node4" presStyleIdx="25" presStyleCnt="52"/>
      <dgm:spPr/>
    </dgm:pt>
    <dgm:pt modelId="{7161622C-0BF6-9E43-A651-71696F4FFB7B}" type="pres">
      <dgm:prSet presAssocID="{9EB23489-A56C-D445-BBA4-AE7B643DB92D}" presName="hierChild4" presStyleCnt="0"/>
      <dgm:spPr/>
    </dgm:pt>
    <dgm:pt modelId="{A5FBFF98-FB52-7343-A5F0-6BD17165A373}" type="pres">
      <dgm:prSet presAssocID="{9EB23489-A56C-D445-BBA4-AE7B643DB92D}" presName="hierChild5" presStyleCnt="0"/>
      <dgm:spPr/>
    </dgm:pt>
    <dgm:pt modelId="{FAA62252-8AE1-3A41-B1BC-1899AF2ECAEF}" type="pres">
      <dgm:prSet presAssocID="{556F9061-2310-D64C-B6B8-09B0446E9653}" presName="hierChild5" presStyleCnt="0"/>
      <dgm:spPr/>
    </dgm:pt>
    <dgm:pt modelId="{7E075F88-5D3B-EA41-B634-4C2C7DE834D7}" type="pres">
      <dgm:prSet presAssocID="{15A28C46-8533-1146-8F68-06E124C4BC3F}" presName="hierChild5" presStyleCnt="0"/>
      <dgm:spPr/>
    </dgm:pt>
    <dgm:pt modelId="{60911070-D05E-5343-9E14-E108C10A55F5}" type="pres">
      <dgm:prSet presAssocID="{669912DD-B2FB-0B42-A178-08217D2397E0}" presName="hierChild5" presStyleCnt="0"/>
      <dgm:spPr/>
    </dgm:pt>
    <dgm:pt modelId="{7F0C425B-3950-9247-BBFD-2159050AC52E}" type="pres">
      <dgm:prSet presAssocID="{CE51ED23-476C-1C4B-B646-1D612209EACF}" presName="hierChild5" presStyleCnt="0"/>
      <dgm:spPr/>
    </dgm:pt>
    <dgm:pt modelId="{1E9F106F-DF02-D742-8B68-6465CE6DFA92}" type="pres">
      <dgm:prSet presAssocID="{5A51DB2C-40CA-1046-95D3-B28A792EE356}" presName="Name64" presStyleLbl="parChTrans1D2" presStyleIdx="1" presStyleCnt="3"/>
      <dgm:spPr/>
    </dgm:pt>
    <dgm:pt modelId="{E8DB3380-48D8-B74F-814C-263CDC804691}" type="pres">
      <dgm:prSet presAssocID="{5F311DDA-6507-F640-B3D0-1E08E13AD987}" presName="hierRoot2" presStyleCnt="0">
        <dgm:presLayoutVars>
          <dgm:hierBranch val="init"/>
        </dgm:presLayoutVars>
      </dgm:prSet>
      <dgm:spPr/>
    </dgm:pt>
    <dgm:pt modelId="{76AD4070-BD31-8745-BABA-B434F0687EF5}" type="pres">
      <dgm:prSet presAssocID="{5F311DDA-6507-F640-B3D0-1E08E13AD987}" presName="rootComposite" presStyleCnt="0"/>
      <dgm:spPr/>
    </dgm:pt>
    <dgm:pt modelId="{9CE168EE-296F-434F-8F7C-280CC8193E8B}" type="pres">
      <dgm:prSet presAssocID="{5F311DDA-6507-F640-B3D0-1E08E13AD987}" presName="rootText" presStyleLbl="node2" presStyleIdx="1" presStyleCnt="3" custLinFactY="303999" custLinFactNeighborX="744" custLinFactNeighborY="400000">
        <dgm:presLayoutVars>
          <dgm:chPref val="3"/>
        </dgm:presLayoutVars>
      </dgm:prSet>
      <dgm:spPr/>
    </dgm:pt>
    <dgm:pt modelId="{6B43DD62-832C-7D41-AFB2-6BDB2DD4E97D}" type="pres">
      <dgm:prSet presAssocID="{5F311DDA-6507-F640-B3D0-1E08E13AD987}" presName="rootConnector" presStyleLbl="node2" presStyleIdx="1" presStyleCnt="3"/>
      <dgm:spPr/>
    </dgm:pt>
    <dgm:pt modelId="{0E8D0B9C-5E48-BB41-A33E-AA3B90113DCF}" type="pres">
      <dgm:prSet presAssocID="{5F311DDA-6507-F640-B3D0-1E08E13AD987}" presName="hierChild4" presStyleCnt="0"/>
      <dgm:spPr/>
    </dgm:pt>
    <dgm:pt modelId="{5D627762-D176-7449-B357-31C25D1CF6A9}" type="pres">
      <dgm:prSet presAssocID="{5F311DDA-6507-F640-B3D0-1E08E13AD987}" presName="hierChild5" presStyleCnt="0"/>
      <dgm:spPr/>
    </dgm:pt>
    <dgm:pt modelId="{29F47586-79D0-9245-A97B-C908E34BC979}" type="pres">
      <dgm:prSet presAssocID="{883670D1-9860-9240-8715-35EA408E5247}" presName="Name64" presStyleLbl="parChTrans1D2" presStyleIdx="2" presStyleCnt="3"/>
      <dgm:spPr/>
    </dgm:pt>
    <dgm:pt modelId="{1EB97140-9D98-9E47-B251-078088562DCF}" type="pres">
      <dgm:prSet presAssocID="{51BAC102-5B4B-DA49-9BFD-DB1D3DB5760F}" presName="hierRoot2" presStyleCnt="0">
        <dgm:presLayoutVars>
          <dgm:hierBranch val="init"/>
        </dgm:presLayoutVars>
      </dgm:prSet>
      <dgm:spPr/>
    </dgm:pt>
    <dgm:pt modelId="{6BDF6309-E094-284A-B0FF-0FBDD3A56983}" type="pres">
      <dgm:prSet presAssocID="{51BAC102-5B4B-DA49-9BFD-DB1D3DB5760F}" presName="rootComposite" presStyleCnt="0"/>
      <dgm:spPr/>
    </dgm:pt>
    <dgm:pt modelId="{0E77D2CB-6FF4-7342-A3D6-21AFEE31DEEA}" type="pres">
      <dgm:prSet presAssocID="{51BAC102-5B4B-DA49-9BFD-DB1D3DB5760F}" presName="rootText" presStyleLbl="node2" presStyleIdx="2" presStyleCnt="3">
        <dgm:presLayoutVars>
          <dgm:chPref val="3"/>
        </dgm:presLayoutVars>
      </dgm:prSet>
      <dgm:spPr/>
    </dgm:pt>
    <dgm:pt modelId="{5B6814CA-675B-3143-9098-68EB7129AAF2}" type="pres">
      <dgm:prSet presAssocID="{51BAC102-5B4B-DA49-9BFD-DB1D3DB5760F}" presName="rootConnector" presStyleLbl="node2" presStyleIdx="2" presStyleCnt="3"/>
      <dgm:spPr/>
    </dgm:pt>
    <dgm:pt modelId="{4A2DD7FD-A25A-8649-8E4B-6A50CCA0FB06}" type="pres">
      <dgm:prSet presAssocID="{51BAC102-5B4B-DA49-9BFD-DB1D3DB5760F}" presName="hierChild4" presStyleCnt="0"/>
      <dgm:spPr/>
    </dgm:pt>
    <dgm:pt modelId="{6FFE09D5-9F7F-164C-B25F-B96AE8FDE20E}" type="pres">
      <dgm:prSet presAssocID="{CBBD3D8B-3FEA-C14D-A28B-D77211A3301F}" presName="Name64" presStyleLbl="parChTrans1D3" presStyleIdx="3" presStyleCnt="6"/>
      <dgm:spPr/>
    </dgm:pt>
    <dgm:pt modelId="{125DF178-C476-E542-B9BE-BC48B11D3D5B}" type="pres">
      <dgm:prSet presAssocID="{3763FA0B-E2D7-FC47-9722-983640A1F704}" presName="hierRoot2" presStyleCnt="0">
        <dgm:presLayoutVars>
          <dgm:hierBranch val="init"/>
        </dgm:presLayoutVars>
      </dgm:prSet>
      <dgm:spPr/>
    </dgm:pt>
    <dgm:pt modelId="{288C8620-2D53-B048-8935-F7CA77888AAB}" type="pres">
      <dgm:prSet presAssocID="{3763FA0B-E2D7-FC47-9722-983640A1F704}" presName="rootComposite" presStyleCnt="0"/>
      <dgm:spPr/>
    </dgm:pt>
    <dgm:pt modelId="{9F1CB1C0-5AFB-244C-B968-303AC0F0FC70}" type="pres">
      <dgm:prSet presAssocID="{3763FA0B-E2D7-FC47-9722-983640A1F704}" presName="rootText" presStyleLbl="node3" presStyleIdx="3" presStyleCnt="6">
        <dgm:presLayoutVars>
          <dgm:chPref val="3"/>
        </dgm:presLayoutVars>
      </dgm:prSet>
      <dgm:spPr/>
    </dgm:pt>
    <dgm:pt modelId="{A349F694-CF06-B544-A6CA-46AC31EAA7B2}" type="pres">
      <dgm:prSet presAssocID="{3763FA0B-E2D7-FC47-9722-983640A1F704}" presName="rootConnector" presStyleLbl="node3" presStyleIdx="3" presStyleCnt="6"/>
      <dgm:spPr/>
    </dgm:pt>
    <dgm:pt modelId="{7A7C565F-E291-6A43-AA38-F18C393032AF}" type="pres">
      <dgm:prSet presAssocID="{3763FA0B-E2D7-FC47-9722-983640A1F704}" presName="hierChild4" presStyleCnt="0"/>
      <dgm:spPr/>
    </dgm:pt>
    <dgm:pt modelId="{3C4E5716-69AE-6A48-BC5C-BF1249BC5CB7}" type="pres">
      <dgm:prSet presAssocID="{C2214896-A887-4648-BB77-CE4292D5B390}" presName="Name64" presStyleLbl="parChTrans1D4" presStyleIdx="26" presStyleCnt="52"/>
      <dgm:spPr/>
    </dgm:pt>
    <dgm:pt modelId="{45950766-03B0-7440-BADC-9C74D010E779}" type="pres">
      <dgm:prSet presAssocID="{47BC7D02-2843-9A4E-846E-C66B71DBD011}" presName="hierRoot2" presStyleCnt="0">
        <dgm:presLayoutVars>
          <dgm:hierBranch val="init"/>
        </dgm:presLayoutVars>
      </dgm:prSet>
      <dgm:spPr/>
    </dgm:pt>
    <dgm:pt modelId="{7B6B4729-96DC-E745-B92E-153DDCF68617}" type="pres">
      <dgm:prSet presAssocID="{47BC7D02-2843-9A4E-846E-C66B71DBD011}" presName="rootComposite" presStyleCnt="0"/>
      <dgm:spPr/>
    </dgm:pt>
    <dgm:pt modelId="{6C5C0EE5-8C82-ED44-ACF7-D98911C0BF28}" type="pres">
      <dgm:prSet presAssocID="{47BC7D02-2843-9A4E-846E-C66B71DBD011}" presName="rootText" presStyleLbl="node4" presStyleIdx="26" presStyleCnt="52">
        <dgm:presLayoutVars>
          <dgm:chPref val="3"/>
        </dgm:presLayoutVars>
      </dgm:prSet>
      <dgm:spPr/>
    </dgm:pt>
    <dgm:pt modelId="{D2A824B6-8361-D349-BD73-C9518A9362D9}" type="pres">
      <dgm:prSet presAssocID="{47BC7D02-2843-9A4E-846E-C66B71DBD011}" presName="rootConnector" presStyleLbl="node4" presStyleIdx="26" presStyleCnt="52"/>
      <dgm:spPr/>
    </dgm:pt>
    <dgm:pt modelId="{78D8486B-8876-374C-8FEC-B61F1FE2C2BC}" type="pres">
      <dgm:prSet presAssocID="{47BC7D02-2843-9A4E-846E-C66B71DBD011}" presName="hierChild4" presStyleCnt="0"/>
      <dgm:spPr/>
    </dgm:pt>
    <dgm:pt modelId="{0B7C70BB-3695-F845-B55C-91EA127DB415}" type="pres">
      <dgm:prSet presAssocID="{715B9E56-E176-834F-8988-8590712ACBEB}" presName="Name64" presStyleLbl="parChTrans1D4" presStyleIdx="27" presStyleCnt="52"/>
      <dgm:spPr/>
    </dgm:pt>
    <dgm:pt modelId="{F5F11B96-4A23-0444-BF82-20631D5AC9B8}" type="pres">
      <dgm:prSet presAssocID="{9840926D-1A69-784F-938C-6204CBC2A5B1}" presName="hierRoot2" presStyleCnt="0">
        <dgm:presLayoutVars>
          <dgm:hierBranch val="init"/>
        </dgm:presLayoutVars>
      </dgm:prSet>
      <dgm:spPr/>
    </dgm:pt>
    <dgm:pt modelId="{1DBE8BC5-5DDC-FF4F-ACF6-9A4084D6FC6B}" type="pres">
      <dgm:prSet presAssocID="{9840926D-1A69-784F-938C-6204CBC2A5B1}" presName="rootComposite" presStyleCnt="0"/>
      <dgm:spPr/>
    </dgm:pt>
    <dgm:pt modelId="{553BBC9E-09DC-BA47-B3FA-45DD70A09A87}" type="pres">
      <dgm:prSet presAssocID="{9840926D-1A69-784F-938C-6204CBC2A5B1}" presName="rootText" presStyleLbl="node4" presStyleIdx="27" presStyleCnt="52">
        <dgm:presLayoutVars>
          <dgm:chPref val="3"/>
        </dgm:presLayoutVars>
      </dgm:prSet>
      <dgm:spPr/>
    </dgm:pt>
    <dgm:pt modelId="{530A5F44-F56A-FD41-8121-284669092F20}" type="pres">
      <dgm:prSet presAssocID="{9840926D-1A69-784F-938C-6204CBC2A5B1}" presName="rootConnector" presStyleLbl="node4" presStyleIdx="27" presStyleCnt="52"/>
      <dgm:spPr/>
    </dgm:pt>
    <dgm:pt modelId="{2EF18215-3B45-E941-992D-B7DF0C82914E}" type="pres">
      <dgm:prSet presAssocID="{9840926D-1A69-784F-938C-6204CBC2A5B1}" presName="hierChild4" presStyleCnt="0"/>
      <dgm:spPr/>
    </dgm:pt>
    <dgm:pt modelId="{EBF6D374-AD30-ED41-8984-EE6611F9D0E7}" type="pres">
      <dgm:prSet presAssocID="{E3BFAFBF-1C79-244E-A5A7-FD232732F1A9}" presName="Name64" presStyleLbl="parChTrans1D4" presStyleIdx="28" presStyleCnt="52"/>
      <dgm:spPr/>
    </dgm:pt>
    <dgm:pt modelId="{7CF27030-3B41-5E44-B121-58C0C21484CA}" type="pres">
      <dgm:prSet presAssocID="{5CE05C3C-BC7E-6C40-B1E9-F2630313C93C}" presName="hierRoot2" presStyleCnt="0">
        <dgm:presLayoutVars>
          <dgm:hierBranch val="init"/>
        </dgm:presLayoutVars>
      </dgm:prSet>
      <dgm:spPr/>
    </dgm:pt>
    <dgm:pt modelId="{5F92E03E-B508-EA42-BB63-73D272B2C2AD}" type="pres">
      <dgm:prSet presAssocID="{5CE05C3C-BC7E-6C40-B1E9-F2630313C93C}" presName="rootComposite" presStyleCnt="0"/>
      <dgm:spPr/>
    </dgm:pt>
    <dgm:pt modelId="{A3F2D822-31AC-E54F-9CE1-F0B0B521F5B9}" type="pres">
      <dgm:prSet presAssocID="{5CE05C3C-BC7E-6C40-B1E9-F2630313C93C}" presName="rootText" presStyleLbl="node4" presStyleIdx="28" presStyleCnt="52">
        <dgm:presLayoutVars>
          <dgm:chPref val="3"/>
        </dgm:presLayoutVars>
      </dgm:prSet>
      <dgm:spPr/>
    </dgm:pt>
    <dgm:pt modelId="{1A393319-8A7E-E34D-81EB-3D80B55A0665}" type="pres">
      <dgm:prSet presAssocID="{5CE05C3C-BC7E-6C40-B1E9-F2630313C93C}" presName="rootConnector" presStyleLbl="node4" presStyleIdx="28" presStyleCnt="52"/>
      <dgm:spPr/>
    </dgm:pt>
    <dgm:pt modelId="{16755EB1-00D9-6645-A36D-E1A8D6D30357}" type="pres">
      <dgm:prSet presAssocID="{5CE05C3C-BC7E-6C40-B1E9-F2630313C93C}" presName="hierChild4" presStyleCnt="0"/>
      <dgm:spPr/>
    </dgm:pt>
    <dgm:pt modelId="{ACE13479-E030-504D-A22B-4C076F183E85}" type="pres">
      <dgm:prSet presAssocID="{5CE05C3C-BC7E-6C40-B1E9-F2630313C93C}" presName="hierChild5" presStyleCnt="0"/>
      <dgm:spPr/>
    </dgm:pt>
    <dgm:pt modelId="{D28B82F9-4F6F-D549-A7A3-9613902E8346}" type="pres">
      <dgm:prSet presAssocID="{9840926D-1A69-784F-938C-6204CBC2A5B1}" presName="hierChild5" presStyleCnt="0"/>
      <dgm:spPr/>
    </dgm:pt>
    <dgm:pt modelId="{C7E9DF43-6316-4841-9204-E8B12D28069C}" type="pres">
      <dgm:prSet presAssocID="{9F940743-9873-7248-8592-0F3ECE847ABF}" presName="Name64" presStyleLbl="parChTrans1D4" presStyleIdx="29" presStyleCnt="52"/>
      <dgm:spPr/>
    </dgm:pt>
    <dgm:pt modelId="{45D150F6-6ABB-7E48-9256-9B56FB8D1208}" type="pres">
      <dgm:prSet presAssocID="{0B3C9549-9D10-624F-91ED-E871FE82ABF2}" presName="hierRoot2" presStyleCnt="0">
        <dgm:presLayoutVars>
          <dgm:hierBranch val="init"/>
        </dgm:presLayoutVars>
      </dgm:prSet>
      <dgm:spPr/>
    </dgm:pt>
    <dgm:pt modelId="{063A5608-EEA4-9948-B5B0-4A6BAA5DBD25}" type="pres">
      <dgm:prSet presAssocID="{0B3C9549-9D10-624F-91ED-E871FE82ABF2}" presName="rootComposite" presStyleCnt="0"/>
      <dgm:spPr/>
    </dgm:pt>
    <dgm:pt modelId="{74320A71-CD6D-BF46-BAA3-FF6027045523}" type="pres">
      <dgm:prSet presAssocID="{0B3C9549-9D10-624F-91ED-E871FE82ABF2}" presName="rootText" presStyleLbl="node4" presStyleIdx="29" presStyleCnt="52">
        <dgm:presLayoutVars>
          <dgm:chPref val="3"/>
        </dgm:presLayoutVars>
      </dgm:prSet>
      <dgm:spPr/>
    </dgm:pt>
    <dgm:pt modelId="{C9E3C91D-3B1E-D443-9563-FA8280AC309E}" type="pres">
      <dgm:prSet presAssocID="{0B3C9549-9D10-624F-91ED-E871FE82ABF2}" presName="rootConnector" presStyleLbl="node4" presStyleIdx="29" presStyleCnt="52"/>
      <dgm:spPr/>
    </dgm:pt>
    <dgm:pt modelId="{E10452FF-DE19-0844-98FD-0726F3A2ACB2}" type="pres">
      <dgm:prSet presAssocID="{0B3C9549-9D10-624F-91ED-E871FE82ABF2}" presName="hierChild4" presStyleCnt="0"/>
      <dgm:spPr/>
    </dgm:pt>
    <dgm:pt modelId="{DB60F8DE-898C-4949-A304-140235F890F4}" type="pres">
      <dgm:prSet presAssocID="{0B3C9549-9D10-624F-91ED-E871FE82ABF2}" presName="hierChild5" presStyleCnt="0"/>
      <dgm:spPr/>
    </dgm:pt>
    <dgm:pt modelId="{9F55EECC-F115-904F-986B-605C6EE6DA31}" type="pres">
      <dgm:prSet presAssocID="{6F0AAC0D-F078-9240-B109-DB2760818AFA}" presName="Name64" presStyleLbl="parChTrans1D4" presStyleIdx="30" presStyleCnt="52"/>
      <dgm:spPr/>
    </dgm:pt>
    <dgm:pt modelId="{F03EE342-7897-5C4E-913D-A4D845A4DB6B}" type="pres">
      <dgm:prSet presAssocID="{3B3A89F9-02B9-0440-9C12-8290BFEA905C}" presName="hierRoot2" presStyleCnt="0">
        <dgm:presLayoutVars>
          <dgm:hierBranch val="init"/>
        </dgm:presLayoutVars>
      </dgm:prSet>
      <dgm:spPr/>
    </dgm:pt>
    <dgm:pt modelId="{F7CB04FE-C480-A543-B476-6A7569CB56C3}" type="pres">
      <dgm:prSet presAssocID="{3B3A89F9-02B9-0440-9C12-8290BFEA905C}" presName="rootComposite" presStyleCnt="0"/>
      <dgm:spPr/>
    </dgm:pt>
    <dgm:pt modelId="{0E75F6FA-79CA-1F40-A7B1-6A0337D08F51}" type="pres">
      <dgm:prSet presAssocID="{3B3A89F9-02B9-0440-9C12-8290BFEA905C}" presName="rootText" presStyleLbl="node4" presStyleIdx="30" presStyleCnt="52">
        <dgm:presLayoutVars>
          <dgm:chPref val="3"/>
        </dgm:presLayoutVars>
      </dgm:prSet>
      <dgm:spPr/>
    </dgm:pt>
    <dgm:pt modelId="{A39EFC42-7004-A949-930E-8D1A63EF6893}" type="pres">
      <dgm:prSet presAssocID="{3B3A89F9-02B9-0440-9C12-8290BFEA905C}" presName="rootConnector" presStyleLbl="node4" presStyleIdx="30" presStyleCnt="52"/>
      <dgm:spPr/>
    </dgm:pt>
    <dgm:pt modelId="{D4228F5A-DBB5-2C47-9522-7BA6E74E0C5F}" type="pres">
      <dgm:prSet presAssocID="{3B3A89F9-02B9-0440-9C12-8290BFEA905C}" presName="hierChild4" presStyleCnt="0"/>
      <dgm:spPr/>
    </dgm:pt>
    <dgm:pt modelId="{97EB7D0D-FB12-8046-A2B7-82D9F24CE309}" type="pres">
      <dgm:prSet presAssocID="{C254CFEC-25CC-BD49-AEB5-7962F2ACC000}" presName="Name64" presStyleLbl="parChTrans1D4" presStyleIdx="31" presStyleCnt="52"/>
      <dgm:spPr/>
    </dgm:pt>
    <dgm:pt modelId="{A2A7B8B1-755B-8D42-B9F3-98ABB667D7AC}" type="pres">
      <dgm:prSet presAssocID="{880C17B2-12EB-B741-93B4-6F67E4E80A34}" presName="hierRoot2" presStyleCnt="0">
        <dgm:presLayoutVars>
          <dgm:hierBranch val="init"/>
        </dgm:presLayoutVars>
      </dgm:prSet>
      <dgm:spPr/>
    </dgm:pt>
    <dgm:pt modelId="{42356571-92F7-1F41-A83D-B179EEC2160B}" type="pres">
      <dgm:prSet presAssocID="{880C17B2-12EB-B741-93B4-6F67E4E80A34}" presName="rootComposite" presStyleCnt="0"/>
      <dgm:spPr/>
    </dgm:pt>
    <dgm:pt modelId="{EC963921-22A7-7D4C-A885-E96B2346F8EF}" type="pres">
      <dgm:prSet presAssocID="{880C17B2-12EB-B741-93B4-6F67E4E80A34}" presName="rootText" presStyleLbl="node4" presStyleIdx="31" presStyleCnt="52">
        <dgm:presLayoutVars>
          <dgm:chPref val="3"/>
        </dgm:presLayoutVars>
      </dgm:prSet>
      <dgm:spPr/>
    </dgm:pt>
    <dgm:pt modelId="{39D8AF56-C813-F241-8651-F32FCB197A92}" type="pres">
      <dgm:prSet presAssocID="{880C17B2-12EB-B741-93B4-6F67E4E80A34}" presName="rootConnector" presStyleLbl="node4" presStyleIdx="31" presStyleCnt="52"/>
      <dgm:spPr/>
    </dgm:pt>
    <dgm:pt modelId="{02D88E07-4153-B84D-933C-36B4B7F94CF6}" type="pres">
      <dgm:prSet presAssocID="{880C17B2-12EB-B741-93B4-6F67E4E80A34}" presName="hierChild4" presStyleCnt="0"/>
      <dgm:spPr/>
    </dgm:pt>
    <dgm:pt modelId="{8EBC3C49-1507-534A-8792-74AF1BFCFBC1}" type="pres">
      <dgm:prSet presAssocID="{880C17B2-12EB-B741-93B4-6F67E4E80A34}" presName="hierChild5" presStyleCnt="0"/>
      <dgm:spPr/>
    </dgm:pt>
    <dgm:pt modelId="{5A155546-8479-7F46-B752-B120BE41C352}" type="pres">
      <dgm:prSet presAssocID="{3B3A89F9-02B9-0440-9C12-8290BFEA905C}" presName="hierChild5" presStyleCnt="0"/>
      <dgm:spPr/>
    </dgm:pt>
    <dgm:pt modelId="{9DC863FB-2566-614B-BC4F-19ADCBAB6013}" type="pres">
      <dgm:prSet presAssocID="{47BC7D02-2843-9A4E-846E-C66B71DBD011}" presName="hierChild5" presStyleCnt="0"/>
      <dgm:spPr/>
    </dgm:pt>
    <dgm:pt modelId="{03990072-D877-2E49-B306-94AE9E020944}" type="pres">
      <dgm:prSet presAssocID="{62B8604C-F4BD-6741-8E18-F5B3E7FF0D49}" presName="Name64" presStyleLbl="parChTrans1D4" presStyleIdx="32" presStyleCnt="52"/>
      <dgm:spPr/>
    </dgm:pt>
    <dgm:pt modelId="{AD4DE114-3F28-2E4A-8575-91C2F63F8350}" type="pres">
      <dgm:prSet presAssocID="{6229D984-E538-794B-9D8E-C971F2D5DD92}" presName="hierRoot2" presStyleCnt="0">
        <dgm:presLayoutVars>
          <dgm:hierBranch val="init"/>
        </dgm:presLayoutVars>
      </dgm:prSet>
      <dgm:spPr/>
    </dgm:pt>
    <dgm:pt modelId="{37C9A753-4012-0F4E-A00B-CEE2859B5E00}" type="pres">
      <dgm:prSet presAssocID="{6229D984-E538-794B-9D8E-C971F2D5DD92}" presName="rootComposite" presStyleCnt="0"/>
      <dgm:spPr/>
    </dgm:pt>
    <dgm:pt modelId="{BE44F484-371C-534D-B01B-3FB696EDD500}" type="pres">
      <dgm:prSet presAssocID="{6229D984-E538-794B-9D8E-C971F2D5DD92}" presName="rootText" presStyleLbl="node4" presStyleIdx="32" presStyleCnt="52" custLinFactNeighborX="1050" custLinFactNeighborY="69763">
        <dgm:presLayoutVars>
          <dgm:chPref val="3"/>
        </dgm:presLayoutVars>
      </dgm:prSet>
      <dgm:spPr/>
    </dgm:pt>
    <dgm:pt modelId="{CB5B8815-DDA7-E347-9C1D-33271E0F3B88}" type="pres">
      <dgm:prSet presAssocID="{6229D984-E538-794B-9D8E-C971F2D5DD92}" presName="rootConnector" presStyleLbl="node4" presStyleIdx="32" presStyleCnt="52"/>
      <dgm:spPr/>
    </dgm:pt>
    <dgm:pt modelId="{4132C5C9-5DB0-FD43-A8D0-681B1DF85B72}" type="pres">
      <dgm:prSet presAssocID="{6229D984-E538-794B-9D8E-C971F2D5DD92}" presName="hierChild4" presStyleCnt="0"/>
      <dgm:spPr/>
    </dgm:pt>
    <dgm:pt modelId="{37795115-3110-AC4C-A8AA-0918BE0AFB35}" type="pres">
      <dgm:prSet presAssocID="{6229D984-E538-794B-9D8E-C971F2D5DD92}" presName="hierChild5" presStyleCnt="0"/>
      <dgm:spPr/>
    </dgm:pt>
    <dgm:pt modelId="{02397E1A-78CF-B04C-908F-0E80341ACFB5}" type="pres">
      <dgm:prSet presAssocID="{DE7C5124-C6F0-7E46-956E-94A62D1256C5}" presName="Name64" presStyleLbl="parChTrans1D4" presStyleIdx="33" presStyleCnt="52"/>
      <dgm:spPr/>
    </dgm:pt>
    <dgm:pt modelId="{36D88E87-3BCA-AD42-A5B1-05E58856C083}" type="pres">
      <dgm:prSet presAssocID="{EA77F78F-BCAC-7943-A834-AEA2D74FA14E}" presName="hierRoot2" presStyleCnt="0">
        <dgm:presLayoutVars>
          <dgm:hierBranch val="init"/>
        </dgm:presLayoutVars>
      </dgm:prSet>
      <dgm:spPr/>
    </dgm:pt>
    <dgm:pt modelId="{528F5F0F-E5B3-3147-8049-D4CF74FABAF6}" type="pres">
      <dgm:prSet presAssocID="{EA77F78F-BCAC-7943-A834-AEA2D74FA14E}" presName="rootComposite" presStyleCnt="0"/>
      <dgm:spPr/>
    </dgm:pt>
    <dgm:pt modelId="{7F9EFAFC-FC84-0448-AA13-59F7AF98092E}" type="pres">
      <dgm:prSet presAssocID="{EA77F78F-BCAC-7943-A834-AEA2D74FA14E}" presName="rootText" presStyleLbl="node4" presStyleIdx="33" presStyleCnt="52">
        <dgm:presLayoutVars>
          <dgm:chPref val="3"/>
        </dgm:presLayoutVars>
      </dgm:prSet>
      <dgm:spPr/>
    </dgm:pt>
    <dgm:pt modelId="{B9C46DE2-434B-6E4B-ABA8-243C1E7F8F08}" type="pres">
      <dgm:prSet presAssocID="{EA77F78F-BCAC-7943-A834-AEA2D74FA14E}" presName="rootConnector" presStyleLbl="node4" presStyleIdx="33" presStyleCnt="52"/>
      <dgm:spPr/>
    </dgm:pt>
    <dgm:pt modelId="{C73BDBEC-1267-5243-8683-1E28FA0ADD66}" type="pres">
      <dgm:prSet presAssocID="{EA77F78F-BCAC-7943-A834-AEA2D74FA14E}" presName="hierChild4" presStyleCnt="0"/>
      <dgm:spPr/>
    </dgm:pt>
    <dgm:pt modelId="{55CD4D36-F65D-7448-9856-27CF8B15E25C}" type="pres">
      <dgm:prSet presAssocID="{10FFF4ED-C7C0-CB44-88B5-24E33F38EEA5}" presName="Name64" presStyleLbl="parChTrans1D4" presStyleIdx="34" presStyleCnt="52"/>
      <dgm:spPr/>
    </dgm:pt>
    <dgm:pt modelId="{B10B1F8A-0BC6-9F48-9085-DCB857345641}" type="pres">
      <dgm:prSet presAssocID="{1F9D50EC-AE18-B646-B9C3-D8417F33A87F}" presName="hierRoot2" presStyleCnt="0">
        <dgm:presLayoutVars>
          <dgm:hierBranch val="init"/>
        </dgm:presLayoutVars>
      </dgm:prSet>
      <dgm:spPr/>
    </dgm:pt>
    <dgm:pt modelId="{98CAEF1B-6D75-8D4B-B7FE-F4718B5345C2}" type="pres">
      <dgm:prSet presAssocID="{1F9D50EC-AE18-B646-B9C3-D8417F33A87F}" presName="rootComposite" presStyleCnt="0"/>
      <dgm:spPr/>
    </dgm:pt>
    <dgm:pt modelId="{7C45E503-FF6A-B547-A2D1-733D68AF2C32}" type="pres">
      <dgm:prSet presAssocID="{1F9D50EC-AE18-B646-B9C3-D8417F33A87F}" presName="rootText" presStyleLbl="node4" presStyleIdx="34" presStyleCnt="52">
        <dgm:presLayoutVars>
          <dgm:chPref val="3"/>
        </dgm:presLayoutVars>
      </dgm:prSet>
      <dgm:spPr/>
    </dgm:pt>
    <dgm:pt modelId="{40FAAD9D-5E8E-9D40-AE96-FC8A3975F55A}" type="pres">
      <dgm:prSet presAssocID="{1F9D50EC-AE18-B646-B9C3-D8417F33A87F}" presName="rootConnector" presStyleLbl="node4" presStyleIdx="34" presStyleCnt="52"/>
      <dgm:spPr/>
    </dgm:pt>
    <dgm:pt modelId="{7DDC5ED2-E7F8-B941-8C82-904811700CAD}" type="pres">
      <dgm:prSet presAssocID="{1F9D50EC-AE18-B646-B9C3-D8417F33A87F}" presName="hierChild4" presStyleCnt="0"/>
      <dgm:spPr/>
    </dgm:pt>
    <dgm:pt modelId="{9CF04F8D-4B28-8840-980E-E059AD64ED57}" type="pres">
      <dgm:prSet presAssocID="{D495CD79-C518-8A46-8301-96450CF33000}" presName="Name64" presStyleLbl="parChTrans1D4" presStyleIdx="35" presStyleCnt="52"/>
      <dgm:spPr/>
    </dgm:pt>
    <dgm:pt modelId="{5F17519B-8D61-EB4E-98C9-1FF17D4EE31D}" type="pres">
      <dgm:prSet presAssocID="{77B8060C-8DFB-C343-A34C-4D82E84954ED}" presName="hierRoot2" presStyleCnt="0">
        <dgm:presLayoutVars>
          <dgm:hierBranch val="init"/>
        </dgm:presLayoutVars>
      </dgm:prSet>
      <dgm:spPr/>
    </dgm:pt>
    <dgm:pt modelId="{4EA82DC9-F534-3641-8F89-42396FE3E0B2}" type="pres">
      <dgm:prSet presAssocID="{77B8060C-8DFB-C343-A34C-4D82E84954ED}" presName="rootComposite" presStyleCnt="0"/>
      <dgm:spPr/>
    </dgm:pt>
    <dgm:pt modelId="{C53D7698-A4EA-6441-B8B6-438DF0042B93}" type="pres">
      <dgm:prSet presAssocID="{77B8060C-8DFB-C343-A34C-4D82E84954ED}" presName="rootText" presStyleLbl="node4" presStyleIdx="35" presStyleCnt="52">
        <dgm:presLayoutVars>
          <dgm:chPref val="3"/>
        </dgm:presLayoutVars>
      </dgm:prSet>
      <dgm:spPr/>
    </dgm:pt>
    <dgm:pt modelId="{EFB14217-14DA-D444-BAF6-96E4CD3C26A4}" type="pres">
      <dgm:prSet presAssocID="{77B8060C-8DFB-C343-A34C-4D82E84954ED}" presName="rootConnector" presStyleLbl="node4" presStyleIdx="35" presStyleCnt="52"/>
      <dgm:spPr/>
    </dgm:pt>
    <dgm:pt modelId="{1DC0F68A-1038-034F-B8DC-6D58C461251E}" type="pres">
      <dgm:prSet presAssocID="{77B8060C-8DFB-C343-A34C-4D82E84954ED}" presName="hierChild4" presStyleCnt="0"/>
      <dgm:spPr/>
    </dgm:pt>
    <dgm:pt modelId="{E4C6D6CE-91E9-8849-B922-735779160CCF}" type="pres">
      <dgm:prSet presAssocID="{77B8060C-8DFB-C343-A34C-4D82E84954ED}" presName="hierChild5" presStyleCnt="0"/>
      <dgm:spPr/>
    </dgm:pt>
    <dgm:pt modelId="{6FF9394A-FD13-634C-AA67-B9B27E0FE70A}" type="pres">
      <dgm:prSet presAssocID="{1F9D50EC-AE18-B646-B9C3-D8417F33A87F}" presName="hierChild5" presStyleCnt="0"/>
      <dgm:spPr/>
    </dgm:pt>
    <dgm:pt modelId="{63241EC8-5A86-3143-AE2D-AA766A3A4C57}" type="pres">
      <dgm:prSet presAssocID="{64CC54A0-102B-7246-BB86-BCBFF566A7F4}" presName="Name64" presStyleLbl="parChTrans1D4" presStyleIdx="36" presStyleCnt="52"/>
      <dgm:spPr/>
    </dgm:pt>
    <dgm:pt modelId="{D9A2793C-56EB-F143-8EB2-D9136E608A0E}" type="pres">
      <dgm:prSet presAssocID="{A92F3673-F36C-7D4C-945E-929C7261D046}" presName="hierRoot2" presStyleCnt="0">
        <dgm:presLayoutVars>
          <dgm:hierBranch val="init"/>
        </dgm:presLayoutVars>
      </dgm:prSet>
      <dgm:spPr/>
    </dgm:pt>
    <dgm:pt modelId="{5DDDD33C-84B3-8C4F-ABA7-930CF1155BCA}" type="pres">
      <dgm:prSet presAssocID="{A92F3673-F36C-7D4C-945E-929C7261D046}" presName="rootComposite" presStyleCnt="0"/>
      <dgm:spPr/>
    </dgm:pt>
    <dgm:pt modelId="{DE3EA7F0-0313-284C-81DF-5361616DC2B6}" type="pres">
      <dgm:prSet presAssocID="{A92F3673-F36C-7D4C-945E-929C7261D046}" presName="rootText" presStyleLbl="node4" presStyleIdx="36" presStyleCnt="52">
        <dgm:presLayoutVars>
          <dgm:chPref val="3"/>
        </dgm:presLayoutVars>
      </dgm:prSet>
      <dgm:spPr/>
    </dgm:pt>
    <dgm:pt modelId="{C08B28DE-4150-4D46-9D0A-C0C4EB561626}" type="pres">
      <dgm:prSet presAssocID="{A92F3673-F36C-7D4C-945E-929C7261D046}" presName="rootConnector" presStyleLbl="node4" presStyleIdx="36" presStyleCnt="52"/>
      <dgm:spPr/>
    </dgm:pt>
    <dgm:pt modelId="{70056293-7184-3F40-A4B7-6B9AA8B18E41}" type="pres">
      <dgm:prSet presAssocID="{A92F3673-F36C-7D4C-945E-929C7261D046}" presName="hierChild4" presStyleCnt="0"/>
      <dgm:spPr/>
    </dgm:pt>
    <dgm:pt modelId="{3C9317C1-42BB-CD42-8935-30BBD1CEEC1C}" type="pres">
      <dgm:prSet presAssocID="{A92F3673-F36C-7D4C-945E-929C7261D046}" presName="hierChild5" presStyleCnt="0"/>
      <dgm:spPr/>
    </dgm:pt>
    <dgm:pt modelId="{5CBA0282-600B-6F4A-B66E-E75134EA5F79}" type="pres">
      <dgm:prSet presAssocID="{D8243709-7B44-1344-A28B-7F0FB0A0B6C1}" presName="Name64" presStyleLbl="parChTrans1D4" presStyleIdx="37" presStyleCnt="52"/>
      <dgm:spPr/>
    </dgm:pt>
    <dgm:pt modelId="{B611FEDC-B577-F641-AC2F-F57DEA346358}" type="pres">
      <dgm:prSet presAssocID="{4F22FDEA-811C-7943-83E5-51218593FE69}" presName="hierRoot2" presStyleCnt="0">
        <dgm:presLayoutVars>
          <dgm:hierBranch val="init"/>
        </dgm:presLayoutVars>
      </dgm:prSet>
      <dgm:spPr/>
    </dgm:pt>
    <dgm:pt modelId="{D492DCD6-1792-9844-894F-20CFAC7EE211}" type="pres">
      <dgm:prSet presAssocID="{4F22FDEA-811C-7943-83E5-51218593FE69}" presName="rootComposite" presStyleCnt="0"/>
      <dgm:spPr/>
    </dgm:pt>
    <dgm:pt modelId="{C3AC0AB9-F1CB-A44E-8755-533F8F25581C}" type="pres">
      <dgm:prSet presAssocID="{4F22FDEA-811C-7943-83E5-51218593FE69}" presName="rootText" presStyleLbl="node4" presStyleIdx="37" presStyleCnt="52">
        <dgm:presLayoutVars>
          <dgm:chPref val="3"/>
        </dgm:presLayoutVars>
      </dgm:prSet>
      <dgm:spPr/>
    </dgm:pt>
    <dgm:pt modelId="{3A939347-BE9D-C34E-B580-086C53F273EA}" type="pres">
      <dgm:prSet presAssocID="{4F22FDEA-811C-7943-83E5-51218593FE69}" presName="rootConnector" presStyleLbl="node4" presStyleIdx="37" presStyleCnt="52"/>
      <dgm:spPr/>
    </dgm:pt>
    <dgm:pt modelId="{2C9F3D4C-FC81-7841-BB2A-0B9E22EF850F}" type="pres">
      <dgm:prSet presAssocID="{4F22FDEA-811C-7943-83E5-51218593FE69}" presName="hierChild4" presStyleCnt="0"/>
      <dgm:spPr/>
    </dgm:pt>
    <dgm:pt modelId="{AD08BF2D-B9EC-5A4B-8CEC-B2E20E5B6638}" type="pres">
      <dgm:prSet presAssocID="{8CC9A0EB-DBE7-9244-81DC-C9ADCF2FC8D3}" presName="Name64" presStyleLbl="parChTrans1D4" presStyleIdx="38" presStyleCnt="52"/>
      <dgm:spPr/>
    </dgm:pt>
    <dgm:pt modelId="{CE7F42A9-0F45-374C-B97F-197546F930EF}" type="pres">
      <dgm:prSet presAssocID="{4B209D0B-78B7-0B4D-82D2-4C5F222ACE96}" presName="hierRoot2" presStyleCnt="0">
        <dgm:presLayoutVars>
          <dgm:hierBranch val="init"/>
        </dgm:presLayoutVars>
      </dgm:prSet>
      <dgm:spPr/>
    </dgm:pt>
    <dgm:pt modelId="{E300591A-C087-824E-8627-6E6B2038D007}" type="pres">
      <dgm:prSet presAssocID="{4B209D0B-78B7-0B4D-82D2-4C5F222ACE96}" presName="rootComposite" presStyleCnt="0"/>
      <dgm:spPr/>
    </dgm:pt>
    <dgm:pt modelId="{74FE5A99-F87D-E246-B490-2FDA80CA64C9}" type="pres">
      <dgm:prSet presAssocID="{4B209D0B-78B7-0B4D-82D2-4C5F222ACE96}" presName="rootText" presStyleLbl="node4" presStyleIdx="38" presStyleCnt="52">
        <dgm:presLayoutVars>
          <dgm:chPref val="3"/>
        </dgm:presLayoutVars>
      </dgm:prSet>
      <dgm:spPr/>
    </dgm:pt>
    <dgm:pt modelId="{5A707C7E-6DBA-264A-B5AD-7040682F7817}" type="pres">
      <dgm:prSet presAssocID="{4B209D0B-78B7-0B4D-82D2-4C5F222ACE96}" presName="rootConnector" presStyleLbl="node4" presStyleIdx="38" presStyleCnt="52"/>
      <dgm:spPr/>
    </dgm:pt>
    <dgm:pt modelId="{88966824-7A7D-FE4C-AAE2-B98728B32A10}" type="pres">
      <dgm:prSet presAssocID="{4B209D0B-78B7-0B4D-82D2-4C5F222ACE96}" presName="hierChild4" presStyleCnt="0"/>
      <dgm:spPr/>
    </dgm:pt>
    <dgm:pt modelId="{2D77590C-29BB-8D47-BA36-1987865FB2B6}" type="pres">
      <dgm:prSet presAssocID="{4B209D0B-78B7-0B4D-82D2-4C5F222ACE96}" presName="hierChild5" presStyleCnt="0"/>
      <dgm:spPr/>
    </dgm:pt>
    <dgm:pt modelId="{32AFD23F-E508-D246-936A-AF76E3CCE6AA}" type="pres">
      <dgm:prSet presAssocID="{4F22FDEA-811C-7943-83E5-51218593FE69}" presName="hierChild5" presStyleCnt="0"/>
      <dgm:spPr/>
    </dgm:pt>
    <dgm:pt modelId="{55287EDF-2C17-064F-828C-6C05FCA40CE4}" type="pres">
      <dgm:prSet presAssocID="{EA77F78F-BCAC-7943-A834-AEA2D74FA14E}" presName="hierChild5" presStyleCnt="0"/>
      <dgm:spPr/>
    </dgm:pt>
    <dgm:pt modelId="{2ECA7861-7AEF-9745-A7FB-A9E6C98621DB}" type="pres">
      <dgm:prSet presAssocID="{3763FA0B-E2D7-FC47-9722-983640A1F704}" presName="hierChild5" presStyleCnt="0"/>
      <dgm:spPr/>
    </dgm:pt>
    <dgm:pt modelId="{D6C9CA76-0DC4-644B-9ECA-8BAA958A143B}" type="pres">
      <dgm:prSet presAssocID="{7EB0FC51-2942-EB4F-9CAC-A2EEB8F669CA}" presName="Name64" presStyleLbl="parChTrans1D3" presStyleIdx="4" presStyleCnt="6"/>
      <dgm:spPr/>
    </dgm:pt>
    <dgm:pt modelId="{30824273-D09C-8443-84F1-60DE1457687A}" type="pres">
      <dgm:prSet presAssocID="{B628C543-FCB0-E74D-9750-B692DF0B705A}" presName="hierRoot2" presStyleCnt="0">
        <dgm:presLayoutVars>
          <dgm:hierBranch val="init"/>
        </dgm:presLayoutVars>
      </dgm:prSet>
      <dgm:spPr/>
    </dgm:pt>
    <dgm:pt modelId="{1FF077DB-CF97-F54A-A1F4-39B8AB0233F8}" type="pres">
      <dgm:prSet presAssocID="{B628C543-FCB0-E74D-9750-B692DF0B705A}" presName="rootComposite" presStyleCnt="0"/>
      <dgm:spPr/>
    </dgm:pt>
    <dgm:pt modelId="{EB2EAD65-942C-6F4A-B093-14029D40856E}" type="pres">
      <dgm:prSet presAssocID="{B628C543-FCB0-E74D-9750-B692DF0B705A}" presName="rootText" presStyleLbl="node3" presStyleIdx="4" presStyleCnt="6" custLinFactY="100000" custLinFactNeighborX="-161" custLinFactNeighborY="180795">
        <dgm:presLayoutVars>
          <dgm:chPref val="3"/>
        </dgm:presLayoutVars>
      </dgm:prSet>
      <dgm:spPr/>
    </dgm:pt>
    <dgm:pt modelId="{4ADCFEC1-EA1A-F64A-A071-6DE9FC3EEAC2}" type="pres">
      <dgm:prSet presAssocID="{B628C543-FCB0-E74D-9750-B692DF0B705A}" presName="rootConnector" presStyleLbl="node3" presStyleIdx="4" presStyleCnt="6"/>
      <dgm:spPr/>
    </dgm:pt>
    <dgm:pt modelId="{162E7A9D-FD9E-E04A-A659-E08AFF415ECC}" type="pres">
      <dgm:prSet presAssocID="{B628C543-FCB0-E74D-9750-B692DF0B705A}" presName="hierChild4" presStyleCnt="0"/>
      <dgm:spPr/>
    </dgm:pt>
    <dgm:pt modelId="{D8A98082-DFE2-D14E-9427-4A13B59F96AF}" type="pres">
      <dgm:prSet presAssocID="{B628C543-FCB0-E74D-9750-B692DF0B705A}" presName="hierChild5" presStyleCnt="0"/>
      <dgm:spPr/>
    </dgm:pt>
    <dgm:pt modelId="{BD24B0DA-F2CB-944A-9984-441A8DE58D41}" type="pres">
      <dgm:prSet presAssocID="{BC12F40F-6397-3C4A-A852-815896661485}" presName="Name64" presStyleLbl="parChTrans1D3" presStyleIdx="5" presStyleCnt="6"/>
      <dgm:spPr/>
    </dgm:pt>
    <dgm:pt modelId="{509D00C3-CA15-9D4E-A6EF-EF5A57FD69AA}" type="pres">
      <dgm:prSet presAssocID="{2181D6A5-426D-5642-A17F-7EA6A1D9EA99}" presName="hierRoot2" presStyleCnt="0">
        <dgm:presLayoutVars>
          <dgm:hierBranch val="init"/>
        </dgm:presLayoutVars>
      </dgm:prSet>
      <dgm:spPr/>
    </dgm:pt>
    <dgm:pt modelId="{2FADB9CB-CB45-0945-9330-6D9FA1533905}" type="pres">
      <dgm:prSet presAssocID="{2181D6A5-426D-5642-A17F-7EA6A1D9EA99}" presName="rootComposite" presStyleCnt="0"/>
      <dgm:spPr/>
    </dgm:pt>
    <dgm:pt modelId="{A5CF5E8D-C162-DE43-8CD7-DA2E0CF10198}" type="pres">
      <dgm:prSet presAssocID="{2181D6A5-426D-5642-A17F-7EA6A1D9EA99}" presName="rootText" presStyleLbl="node3" presStyleIdx="5" presStyleCnt="6">
        <dgm:presLayoutVars>
          <dgm:chPref val="3"/>
        </dgm:presLayoutVars>
      </dgm:prSet>
      <dgm:spPr/>
    </dgm:pt>
    <dgm:pt modelId="{8C49C439-BA60-8B42-86BA-D41A42DFE64B}" type="pres">
      <dgm:prSet presAssocID="{2181D6A5-426D-5642-A17F-7EA6A1D9EA99}" presName="rootConnector" presStyleLbl="node3" presStyleIdx="5" presStyleCnt="6"/>
      <dgm:spPr/>
    </dgm:pt>
    <dgm:pt modelId="{8CA96A3B-D5BE-0041-944E-6D0DEE07E4DC}" type="pres">
      <dgm:prSet presAssocID="{2181D6A5-426D-5642-A17F-7EA6A1D9EA99}" presName="hierChild4" presStyleCnt="0"/>
      <dgm:spPr/>
    </dgm:pt>
    <dgm:pt modelId="{240A0FF9-9125-F040-857F-92E8513B873D}" type="pres">
      <dgm:prSet presAssocID="{212FDBE9-7F53-2442-A603-84E30858DCE4}" presName="Name64" presStyleLbl="parChTrans1D4" presStyleIdx="39" presStyleCnt="52"/>
      <dgm:spPr/>
    </dgm:pt>
    <dgm:pt modelId="{C1FE7612-A9E1-4B4C-8531-308029FDE8B6}" type="pres">
      <dgm:prSet presAssocID="{240208D3-EE78-0740-A3AC-C0ADD1B70450}" presName="hierRoot2" presStyleCnt="0">
        <dgm:presLayoutVars>
          <dgm:hierBranch val="init"/>
        </dgm:presLayoutVars>
      </dgm:prSet>
      <dgm:spPr/>
    </dgm:pt>
    <dgm:pt modelId="{AAC652EC-A6ED-5A45-8CE2-A3A381C6569F}" type="pres">
      <dgm:prSet presAssocID="{240208D3-EE78-0740-A3AC-C0ADD1B70450}" presName="rootComposite" presStyleCnt="0"/>
      <dgm:spPr/>
    </dgm:pt>
    <dgm:pt modelId="{21670558-CB04-C24D-A3FD-758F25595A14}" type="pres">
      <dgm:prSet presAssocID="{240208D3-EE78-0740-A3AC-C0ADD1B70450}" presName="rootText" presStyleLbl="node4" presStyleIdx="39" presStyleCnt="52">
        <dgm:presLayoutVars>
          <dgm:chPref val="3"/>
        </dgm:presLayoutVars>
      </dgm:prSet>
      <dgm:spPr/>
    </dgm:pt>
    <dgm:pt modelId="{B60BEA43-7FFF-6A4F-B589-5451DB6D31AD}" type="pres">
      <dgm:prSet presAssocID="{240208D3-EE78-0740-A3AC-C0ADD1B70450}" presName="rootConnector" presStyleLbl="node4" presStyleIdx="39" presStyleCnt="52"/>
      <dgm:spPr/>
    </dgm:pt>
    <dgm:pt modelId="{F0634A5B-3399-A14F-B72C-6866C73A1230}" type="pres">
      <dgm:prSet presAssocID="{240208D3-EE78-0740-A3AC-C0ADD1B70450}" presName="hierChild4" presStyleCnt="0"/>
      <dgm:spPr/>
    </dgm:pt>
    <dgm:pt modelId="{C10A7103-B27C-E147-AE95-2AF24E55E055}" type="pres">
      <dgm:prSet presAssocID="{90DC0C2D-9C10-9342-9592-7AAC55010BAE}" presName="Name64" presStyleLbl="parChTrans1D4" presStyleIdx="40" presStyleCnt="52"/>
      <dgm:spPr/>
    </dgm:pt>
    <dgm:pt modelId="{A7840A66-22E8-184A-B679-3D617E97E2ED}" type="pres">
      <dgm:prSet presAssocID="{64083988-CAE3-4A46-BCEE-5B1B1D4A5C9C}" presName="hierRoot2" presStyleCnt="0">
        <dgm:presLayoutVars>
          <dgm:hierBranch val="init"/>
        </dgm:presLayoutVars>
      </dgm:prSet>
      <dgm:spPr/>
    </dgm:pt>
    <dgm:pt modelId="{6BFA3CC3-699C-BE40-86DA-5CC435DE2858}" type="pres">
      <dgm:prSet presAssocID="{64083988-CAE3-4A46-BCEE-5B1B1D4A5C9C}" presName="rootComposite" presStyleCnt="0"/>
      <dgm:spPr/>
    </dgm:pt>
    <dgm:pt modelId="{B1C41CDC-60F6-8A47-82FA-EB7D14572967}" type="pres">
      <dgm:prSet presAssocID="{64083988-CAE3-4A46-BCEE-5B1B1D4A5C9C}" presName="rootText" presStyleLbl="node4" presStyleIdx="40" presStyleCnt="52">
        <dgm:presLayoutVars>
          <dgm:chPref val="3"/>
        </dgm:presLayoutVars>
      </dgm:prSet>
      <dgm:spPr/>
    </dgm:pt>
    <dgm:pt modelId="{5EBA7C35-AF4A-F648-8914-99F5A9CBA043}" type="pres">
      <dgm:prSet presAssocID="{64083988-CAE3-4A46-BCEE-5B1B1D4A5C9C}" presName="rootConnector" presStyleLbl="node4" presStyleIdx="40" presStyleCnt="52"/>
      <dgm:spPr/>
    </dgm:pt>
    <dgm:pt modelId="{94177062-0C73-7340-B9CA-83C0B158955A}" type="pres">
      <dgm:prSet presAssocID="{64083988-CAE3-4A46-BCEE-5B1B1D4A5C9C}" presName="hierChild4" presStyleCnt="0"/>
      <dgm:spPr/>
    </dgm:pt>
    <dgm:pt modelId="{77DD1B2F-578E-704F-9AED-C32CC8B3D3D5}" type="pres">
      <dgm:prSet presAssocID="{B86986B4-1322-0644-A583-6D3AAF65AF6C}" presName="Name64" presStyleLbl="parChTrans1D4" presStyleIdx="41" presStyleCnt="52"/>
      <dgm:spPr/>
    </dgm:pt>
    <dgm:pt modelId="{00B13AB4-3551-0847-86F5-A0F5FD6DA2E8}" type="pres">
      <dgm:prSet presAssocID="{BFA68BC5-7394-D444-99DF-5E77EFDB4B71}" presName="hierRoot2" presStyleCnt="0">
        <dgm:presLayoutVars>
          <dgm:hierBranch val="init"/>
        </dgm:presLayoutVars>
      </dgm:prSet>
      <dgm:spPr/>
    </dgm:pt>
    <dgm:pt modelId="{0D76FCAA-E5F6-C748-8389-6E0CB23E6FA0}" type="pres">
      <dgm:prSet presAssocID="{BFA68BC5-7394-D444-99DF-5E77EFDB4B71}" presName="rootComposite" presStyleCnt="0"/>
      <dgm:spPr/>
    </dgm:pt>
    <dgm:pt modelId="{1C9E965E-766D-F044-B591-0F3C81B6CE34}" type="pres">
      <dgm:prSet presAssocID="{BFA68BC5-7394-D444-99DF-5E77EFDB4B71}" presName="rootText" presStyleLbl="node4" presStyleIdx="41" presStyleCnt="52">
        <dgm:presLayoutVars>
          <dgm:chPref val="3"/>
        </dgm:presLayoutVars>
      </dgm:prSet>
      <dgm:spPr/>
    </dgm:pt>
    <dgm:pt modelId="{BA478684-96DA-9C42-96B9-8D8212CACC0A}" type="pres">
      <dgm:prSet presAssocID="{BFA68BC5-7394-D444-99DF-5E77EFDB4B71}" presName="rootConnector" presStyleLbl="node4" presStyleIdx="41" presStyleCnt="52"/>
      <dgm:spPr/>
    </dgm:pt>
    <dgm:pt modelId="{9A461880-6E25-5341-AC9F-C58F1B8B1F55}" type="pres">
      <dgm:prSet presAssocID="{BFA68BC5-7394-D444-99DF-5E77EFDB4B71}" presName="hierChild4" presStyleCnt="0"/>
      <dgm:spPr/>
    </dgm:pt>
    <dgm:pt modelId="{F3966E2C-63FF-F644-9AC2-7EFC4CD0655E}" type="pres">
      <dgm:prSet presAssocID="{BFA68BC5-7394-D444-99DF-5E77EFDB4B71}" presName="hierChild5" presStyleCnt="0"/>
      <dgm:spPr/>
    </dgm:pt>
    <dgm:pt modelId="{EBE7787B-E399-A149-87F0-F5F31061656D}" type="pres">
      <dgm:prSet presAssocID="{64083988-CAE3-4A46-BCEE-5B1B1D4A5C9C}" presName="hierChild5" presStyleCnt="0"/>
      <dgm:spPr/>
    </dgm:pt>
    <dgm:pt modelId="{628691B4-7D45-0641-AC49-F00659F03283}" type="pres">
      <dgm:prSet presAssocID="{9363BC9B-AB85-444C-84A5-F1DC21770330}" presName="Name64" presStyleLbl="parChTrans1D4" presStyleIdx="42" presStyleCnt="52"/>
      <dgm:spPr/>
    </dgm:pt>
    <dgm:pt modelId="{3D1E9BDC-3A33-C447-BF88-58055C1409A6}" type="pres">
      <dgm:prSet presAssocID="{F35C381D-78CE-734A-A13B-57B2DDF69BBE}" presName="hierRoot2" presStyleCnt="0">
        <dgm:presLayoutVars>
          <dgm:hierBranch val="init"/>
        </dgm:presLayoutVars>
      </dgm:prSet>
      <dgm:spPr/>
    </dgm:pt>
    <dgm:pt modelId="{8A22A4FE-F411-FF47-B778-A499D19C99D7}" type="pres">
      <dgm:prSet presAssocID="{F35C381D-78CE-734A-A13B-57B2DDF69BBE}" presName="rootComposite" presStyleCnt="0"/>
      <dgm:spPr/>
    </dgm:pt>
    <dgm:pt modelId="{E9CB07BF-E04E-BF4D-9FBE-0F5B4D99120C}" type="pres">
      <dgm:prSet presAssocID="{F35C381D-78CE-734A-A13B-57B2DDF69BBE}" presName="rootText" presStyleLbl="node4" presStyleIdx="42" presStyleCnt="52">
        <dgm:presLayoutVars>
          <dgm:chPref val="3"/>
        </dgm:presLayoutVars>
      </dgm:prSet>
      <dgm:spPr/>
    </dgm:pt>
    <dgm:pt modelId="{9939535A-BFD7-3045-AAD8-F89C0EDA5ECD}" type="pres">
      <dgm:prSet presAssocID="{F35C381D-78CE-734A-A13B-57B2DDF69BBE}" presName="rootConnector" presStyleLbl="node4" presStyleIdx="42" presStyleCnt="52"/>
      <dgm:spPr/>
    </dgm:pt>
    <dgm:pt modelId="{57475B3F-9285-F94F-8347-EFF359BBEAE6}" type="pres">
      <dgm:prSet presAssocID="{F35C381D-78CE-734A-A13B-57B2DDF69BBE}" presName="hierChild4" presStyleCnt="0"/>
      <dgm:spPr/>
    </dgm:pt>
    <dgm:pt modelId="{909F3893-BBFC-0741-A85E-FD46CCB5048F}" type="pres">
      <dgm:prSet presAssocID="{F35C381D-78CE-734A-A13B-57B2DDF69BBE}" presName="hierChild5" presStyleCnt="0"/>
      <dgm:spPr/>
    </dgm:pt>
    <dgm:pt modelId="{CF85CD6F-4130-DA4E-9AD6-AC3D3A7F343D}" type="pres">
      <dgm:prSet presAssocID="{B0E687A3-7982-9A43-805F-C53D6ABADE45}" presName="Name64" presStyleLbl="parChTrans1D4" presStyleIdx="43" presStyleCnt="52"/>
      <dgm:spPr/>
    </dgm:pt>
    <dgm:pt modelId="{EF1154F8-5CBF-E741-89FA-4E9135A34555}" type="pres">
      <dgm:prSet presAssocID="{AC3E2609-D1EA-5649-994A-81753027F8C6}" presName="hierRoot2" presStyleCnt="0">
        <dgm:presLayoutVars>
          <dgm:hierBranch val="init"/>
        </dgm:presLayoutVars>
      </dgm:prSet>
      <dgm:spPr/>
    </dgm:pt>
    <dgm:pt modelId="{E49A0DE4-E73A-7445-AD7D-D52E0B4EA1DE}" type="pres">
      <dgm:prSet presAssocID="{AC3E2609-D1EA-5649-994A-81753027F8C6}" presName="rootComposite" presStyleCnt="0"/>
      <dgm:spPr/>
    </dgm:pt>
    <dgm:pt modelId="{970B5CAA-68D5-4048-B4F2-EDFAB85F6DBC}" type="pres">
      <dgm:prSet presAssocID="{AC3E2609-D1EA-5649-994A-81753027F8C6}" presName="rootText" presStyleLbl="node4" presStyleIdx="43" presStyleCnt="52">
        <dgm:presLayoutVars>
          <dgm:chPref val="3"/>
        </dgm:presLayoutVars>
      </dgm:prSet>
      <dgm:spPr/>
    </dgm:pt>
    <dgm:pt modelId="{B96C158A-6B73-574D-9684-8D46BDF66B2A}" type="pres">
      <dgm:prSet presAssocID="{AC3E2609-D1EA-5649-994A-81753027F8C6}" presName="rootConnector" presStyleLbl="node4" presStyleIdx="43" presStyleCnt="52"/>
      <dgm:spPr/>
    </dgm:pt>
    <dgm:pt modelId="{8B41F592-FF5A-5C4C-A553-DB50E5B99D6D}" type="pres">
      <dgm:prSet presAssocID="{AC3E2609-D1EA-5649-994A-81753027F8C6}" presName="hierChild4" presStyleCnt="0"/>
      <dgm:spPr/>
    </dgm:pt>
    <dgm:pt modelId="{0DF51990-99C8-D240-A11A-494186666FC1}" type="pres">
      <dgm:prSet presAssocID="{CA718C14-08ED-3747-B1E7-E3694806D677}" presName="Name64" presStyleLbl="parChTrans1D4" presStyleIdx="44" presStyleCnt="52"/>
      <dgm:spPr/>
    </dgm:pt>
    <dgm:pt modelId="{668193DE-AD5D-8442-96BB-E7DCA90C4FFE}" type="pres">
      <dgm:prSet presAssocID="{01FAD870-C499-CE44-80CB-CA07CCDC51A2}" presName="hierRoot2" presStyleCnt="0">
        <dgm:presLayoutVars>
          <dgm:hierBranch val="init"/>
        </dgm:presLayoutVars>
      </dgm:prSet>
      <dgm:spPr/>
    </dgm:pt>
    <dgm:pt modelId="{4EC39AD9-715B-534C-9627-76077F3C9683}" type="pres">
      <dgm:prSet presAssocID="{01FAD870-C499-CE44-80CB-CA07CCDC51A2}" presName="rootComposite" presStyleCnt="0"/>
      <dgm:spPr/>
    </dgm:pt>
    <dgm:pt modelId="{BF4B9545-3167-C543-B1EF-3BE946ABD55F}" type="pres">
      <dgm:prSet presAssocID="{01FAD870-C499-CE44-80CB-CA07CCDC51A2}" presName="rootText" presStyleLbl="node4" presStyleIdx="44" presStyleCnt="52">
        <dgm:presLayoutVars>
          <dgm:chPref val="3"/>
        </dgm:presLayoutVars>
      </dgm:prSet>
      <dgm:spPr/>
    </dgm:pt>
    <dgm:pt modelId="{BB12F1B8-3E4A-CC4E-97A5-4AC816A35FA1}" type="pres">
      <dgm:prSet presAssocID="{01FAD870-C499-CE44-80CB-CA07CCDC51A2}" presName="rootConnector" presStyleLbl="node4" presStyleIdx="44" presStyleCnt="52"/>
      <dgm:spPr/>
    </dgm:pt>
    <dgm:pt modelId="{3E16E447-6624-1C40-9646-31A140BC387A}" type="pres">
      <dgm:prSet presAssocID="{01FAD870-C499-CE44-80CB-CA07CCDC51A2}" presName="hierChild4" presStyleCnt="0"/>
      <dgm:spPr/>
    </dgm:pt>
    <dgm:pt modelId="{AC2E0835-BDF4-6B41-9A36-9A2F274B0C13}" type="pres">
      <dgm:prSet presAssocID="{01FAD870-C499-CE44-80CB-CA07CCDC51A2}" presName="hierChild5" presStyleCnt="0"/>
      <dgm:spPr/>
    </dgm:pt>
    <dgm:pt modelId="{1AADD3B4-EBE5-5649-898A-009CF9CD1131}" type="pres">
      <dgm:prSet presAssocID="{AC3E2609-D1EA-5649-994A-81753027F8C6}" presName="hierChild5" presStyleCnt="0"/>
      <dgm:spPr/>
    </dgm:pt>
    <dgm:pt modelId="{B1879B4F-3218-C54F-B1F1-44CA998AB7FE}" type="pres">
      <dgm:prSet presAssocID="{240208D3-EE78-0740-A3AC-C0ADD1B70450}" presName="hierChild5" presStyleCnt="0"/>
      <dgm:spPr/>
    </dgm:pt>
    <dgm:pt modelId="{F66F0D59-B2A2-3C4E-A55C-3DBC3E222853}" type="pres">
      <dgm:prSet presAssocID="{A6C70909-2C51-9446-8D70-6A28D5C5C0C5}" presName="Name64" presStyleLbl="parChTrans1D4" presStyleIdx="45" presStyleCnt="52"/>
      <dgm:spPr/>
    </dgm:pt>
    <dgm:pt modelId="{6CB21A6E-9D86-4E49-8D6B-82482BBC397F}" type="pres">
      <dgm:prSet presAssocID="{7567CE64-C90A-1442-B14F-2DE99B3E5DDD}" presName="hierRoot2" presStyleCnt="0">
        <dgm:presLayoutVars>
          <dgm:hierBranch val="init"/>
        </dgm:presLayoutVars>
      </dgm:prSet>
      <dgm:spPr/>
    </dgm:pt>
    <dgm:pt modelId="{FF4E5E10-7897-A44B-BDD0-88FF338E84FC}" type="pres">
      <dgm:prSet presAssocID="{7567CE64-C90A-1442-B14F-2DE99B3E5DDD}" presName="rootComposite" presStyleCnt="0"/>
      <dgm:spPr/>
    </dgm:pt>
    <dgm:pt modelId="{1B20CF17-3EBE-874E-9852-8FB99170CC9E}" type="pres">
      <dgm:prSet presAssocID="{7567CE64-C90A-1442-B14F-2DE99B3E5DDD}" presName="rootText" presStyleLbl="node4" presStyleIdx="45" presStyleCnt="52" custLinFactNeighborX="339" custLinFactNeighborY="70102">
        <dgm:presLayoutVars>
          <dgm:chPref val="3"/>
        </dgm:presLayoutVars>
      </dgm:prSet>
      <dgm:spPr/>
    </dgm:pt>
    <dgm:pt modelId="{D9A6E4CB-AD69-F742-944D-F2D1668DECA2}" type="pres">
      <dgm:prSet presAssocID="{7567CE64-C90A-1442-B14F-2DE99B3E5DDD}" presName="rootConnector" presStyleLbl="node4" presStyleIdx="45" presStyleCnt="52"/>
      <dgm:spPr/>
    </dgm:pt>
    <dgm:pt modelId="{D765F569-0EB3-5342-9CEF-1C5D59C16EA9}" type="pres">
      <dgm:prSet presAssocID="{7567CE64-C90A-1442-B14F-2DE99B3E5DDD}" presName="hierChild4" presStyleCnt="0"/>
      <dgm:spPr/>
    </dgm:pt>
    <dgm:pt modelId="{C4DA449E-5997-A745-B290-DEDD88F5273A}" type="pres">
      <dgm:prSet presAssocID="{7567CE64-C90A-1442-B14F-2DE99B3E5DDD}" presName="hierChild5" presStyleCnt="0"/>
      <dgm:spPr/>
    </dgm:pt>
    <dgm:pt modelId="{591F339E-2B62-2043-B557-439551DFB69E}" type="pres">
      <dgm:prSet presAssocID="{01C1589F-D1F2-524D-983B-B5FBFC45C29A}" presName="Name64" presStyleLbl="parChTrans1D4" presStyleIdx="46" presStyleCnt="52"/>
      <dgm:spPr/>
    </dgm:pt>
    <dgm:pt modelId="{9D60772F-98EF-044F-9BB4-87C1E304FBA1}" type="pres">
      <dgm:prSet presAssocID="{94716B81-8558-6241-96F7-1E9EB28F147B}" presName="hierRoot2" presStyleCnt="0">
        <dgm:presLayoutVars>
          <dgm:hierBranch val="init"/>
        </dgm:presLayoutVars>
      </dgm:prSet>
      <dgm:spPr/>
    </dgm:pt>
    <dgm:pt modelId="{530B5E47-0030-B242-BEC0-1B438F3A4CC7}" type="pres">
      <dgm:prSet presAssocID="{94716B81-8558-6241-96F7-1E9EB28F147B}" presName="rootComposite" presStyleCnt="0"/>
      <dgm:spPr/>
    </dgm:pt>
    <dgm:pt modelId="{D1FE3D93-59BA-544A-BC2C-9931941C7BC6}" type="pres">
      <dgm:prSet presAssocID="{94716B81-8558-6241-96F7-1E9EB28F147B}" presName="rootText" presStyleLbl="node4" presStyleIdx="46" presStyleCnt="52">
        <dgm:presLayoutVars>
          <dgm:chPref val="3"/>
        </dgm:presLayoutVars>
      </dgm:prSet>
      <dgm:spPr/>
    </dgm:pt>
    <dgm:pt modelId="{1138ED36-C7DF-0749-9FC1-628F1B3606FD}" type="pres">
      <dgm:prSet presAssocID="{94716B81-8558-6241-96F7-1E9EB28F147B}" presName="rootConnector" presStyleLbl="node4" presStyleIdx="46" presStyleCnt="52"/>
      <dgm:spPr/>
    </dgm:pt>
    <dgm:pt modelId="{895972A4-62A2-AF43-9CBA-8B962C54E644}" type="pres">
      <dgm:prSet presAssocID="{94716B81-8558-6241-96F7-1E9EB28F147B}" presName="hierChild4" presStyleCnt="0"/>
      <dgm:spPr/>
    </dgm:pt>
    <dgm:pt modelId="{68614748-0416-BA4C-BB8E-811D194D5BD1}" type="pres">
      <dgm:prSet presAssocID="{BBFD68EC-21C2-3C41-8512-00C44109D758}" presName="Name64" presStyleLbl="parChTrans1D4" presStyleIdx="47" presStyleCnt="52"/>
      <dgm:spPr/>
    </dgm:pt>
    <dgm:pt modelId="{C02A4D48-7067-1848-8532-26361836F4DE}" type="pres">
      <dgm:prSet presAssocID="{BCA7DD04-82D1-FD43-B7C5-1FCA00FFEEB4}" presName="hierRoot2" presStyleCnt="0">
        <dgm:presLayoutVars>
          <dgm:hierBranch val="init"/>
        </dgm:presLayoutVars>
      </dgm:prSet>
      <dgm:spPr/>
    </dgm:pt>
    <dgm:pt modelId="{2643B11D-E416-004E-AEF7-4B16990CEC66}" type="pres">
      <dgm:prSet presAssocID="{BCA7DD04-82D1-FD43-B7C5-1FCA00FFEEB4}" presName="rootComposite" presStyleCnt="0"/>
      <dgm:spPr/>
    </dgm:pt>
    <dgm:pt modelId="{7FD289BB-8A7D-6B4E-B6A1-15BC07DEA883}" type="pres">
      <dgm:prSet presAssocID="{BCA7DD04-82D1-FD43-B7C5-1FCA00FFEEB4}" presName="rootText" presStyleLbl="node4" presStyleIdx="47" presStyleCnt="52">
        <dgm:presLayoutVars>
          <dgm:chPref val="3"/>
        </dgm:presLayoutVars>
      </dgm:prSet>
      <dgm:spPr/>
    </dgm:pt>
    <dgm:pt modelId="{33940CF0-7DD9-F845-A76E-41EC151933F2}" type="pres">
      <dgm:prSet presAssocID="{BCA7DD04-82D1-FD43-B7C5-1FCA00FFEEB4}" presName="rootConnector" presStyleLbl="node4" presStyleIdx="47" presStyleCnt="52"/>
      <dgm:spPr/>
    </dgm:pt>
    <dgm:pt modelId="{D0FE99AC-9FA8-3B4E-ABAD-39BE121FFE8A}" type="pres">
      <dgm:prSet presAssocID="{BCA7DD04-82D1-FD43-B7C5-1FCA00FFEEB4}" presName="hierChild4" presStyleCnt="0"/>
      <dgm:spPr/>
    </dgm:pt>
    <dgm:pt modelId="{050264E1-60CB-AE4B-BD9E-0C331242D46A}" type="pres">
      <dgm:prSet presAssocID="{8E61E557-A3E7-8B42-8419-1164F8442FE6}" presName="Name64" presStyleLbl="parChTrans1D4" presStyleIdx="48" presStyleCnt="52"/>
      <dgm:spPr/>
    </dgm:pt>
    <dgm:pt modelId="{3896EF31-1473-0B48-81E6-821FEFFD0D0C}" type="pres">
      <dgm:prSet presAssocID="{8C041CCE-5409-B54E-BE0C-4A605E298846}" presName="hierRoot2" presStyleCnt="0">
        <dgm:presLayoutVars>
          <dgm:hierBranch val="init"/>
        </dgm:presLayoutVars>
      </dgm:prSet>
      <dgm:spPr/>
    </dgm:pt>
    <dgm:pt modelId="{89CA4F84-CEFA-6541-9CE0-9C9740B2B2AE}" type="pres">
      <dgm:prSet presAssocID="{8C041CCE-5409-B54E-BE0C-4A605E298846}" presName="rootComposite" presStyleCnt="0"/>
      <dgm:spPr/>
    </dgm:pt>
    <dgm:pt modelId="{0E50A5C1-652A-044F-9845-839663FE26D0}" type="pres">
      <dgm:prSet presAssocID="{8C041CCE-5409-B54E-BE0C-4A605E298846}" presName="rootText" presStyleLbl="node4" presStyleIdx="48" presStyleCnt="52">
        <dgm:presLayoutVars>
          <dgm:chPref val="3"/>
        </dgm:presLayoutVars>
      </dgm:prSet>
      <dgm:spPr/>
    </dgm:pt>
    <dgm:pt modelId="{B71A6D8A-53B7-1041-A2AC-F0324F651243}" type="pres">
      <dgm:prSet presAssocID="{8C041CCE-5409-B54E-BE0C-4A605E298846}" presName="rootConnector" presStyleLbl="node4" presStyleIdx="48" presStyleCnt="52"/>
      <dgm:spPr/>
    </dgm:pt>
    <dgm:pt modelId="{B9A7658C-2E60-D943-A600-4E5DF64FB17E}" type="pres">
      <dgm:prSet presAssocID="{8C041CCE-5409-B54E-BE0C-4A605E298846}" presName="hierChild4" presStyleCnt="0"/>
      <dgm:spPr/>
    </dgm:pt>
    <dgm:pt modelId="{09E5DDE1-AA15-E040-B7C6-246ECB073F4E}" type="pres">
      <dgm:prSet presAssocID="{8C041CCE-5409-B54E-BE0C-4A605E298846}" presName="hierChild5" presStyleCnt="0"/>
      <dgm:spPr/>
    </dgm:pt>
    <dgm:pt modelId="{83727BE4-1948-0640-8226-5CB647A05223}" type="pres">
      <dgm:prSet presAssocID="{BCA7DD04-82D1-FD43-B7C5-1FCA00FFEEB4}" presName="hierChild5" presStyleCnt="0"/>
      <dgm:spPr/>
    </dgm:pt>
    <dgm:pt modelId="{5ECBF0AC-2185-5A4B-87DD-6C9C5BAC6EE0}" type="pres">
      <dgm:prSet presAssocID="{B98284DD-E833-F647-B2B6-479E35045E26}" presName="Name64" presStyleLbl="parChTrans1D4" presStyleIdx="49" presStyleCnt="52"/>
      <dgm:spPr/>
    </dgm:pt>
    <dgm:pt modelId="{BB03F03C-C01F-D443-8A76-7248BCC038A1}" type="pres">
      <dgm:prSet presAssocID="{49D767AF-2E73-A24F-96D0-7C745CC073A8}" presName="hierRoot2" presStyleCnt="0">
        <dgm:presLayoutVars>
          <dgm:hierBranch val="init"/>
        </dgm:presLayoutVars>
      </dgm:prSet>
      <dgm:spPr/>
    </dgm:pt>
    <dgm:pt modelId="{36B3FC16-9840-C24B-93F2-2D1612B456A9}" type="pres">
      <dgm:prSet presAssocID="{49D767AF-2E73-A24F-96D0-7C745CC073A8}" presName="rootComposite" presStyleCnt="0"/>
      <dgm:spPr/>
    </dgm:pt>
    <dgm:pt modelId="{3652BF1A-FC35-DB43-A8DD-3406A600A475}" type="pres">
      <dgm:prSet presAssocID="{49D767AF-2E73-A24F-96D0-7C745CC073A8}" presName="rootText" presStyleLbl="node4" presStyleIdx="49" presStyleCnt="52">
        <dgm:presLayoutVars>
          <dgm:chPref val="3"/>
        </dgm:presLayoutVars>
      </dgm:prSet>
      <dgm:spPr/>
    </dgm:pt>
    <dgm:pt modelId="{9829ADE2-E6D9-A741-BE50-2CFF31BE3074}" type="pres">
      <dgm:prSet presAssocID="{49D767AF-2E73-A24F-96D0-7C745CC073A8}" presName="rootConnector" presStyleLbl="node4" presStyleIdx="49" presStyleCnt="52"/>
      <dgm:spPr/>
    </dgm:pt>
    <dgm:pt modelId="{AEF628E3-57D6-EC4E-B66B-356E40D2451D}" type="pres">
      <dgm:prSet presAssocID="{49D767AF-2E73-A24F-96D0-7C745CC073A8}" presName="hierChild4" presStyleCnt="0"/>
      <dgm:spPr/>
    </dgm:pt>
    <dgm:pt modelId="{4FEEF8E7-B7EE-D94A-9FB8-3B91B6B73448}" type="pres">
      <dgm:prSet presAssocID="{49D767AF-2E73-A24F-96D0-7C745CC073A8}" presName="hierChild5" presStyleCnt="0"/>
      <dgm:spPr/>
    </dgm:pt>
    <dgm:pt modelId="{CBC27BA5-BB9E-244B-B0E3-2B8CDD1CFB68}" type="pres">
      <dgm:prSet presAssocID="{64FB16D1-2E4C-A044-8143-2B5DE6C9E649}" presName="Name64" presStyleLbl="parChTrans1D4" presStyleIdx="50" presStyleCnt="52"/>
      <dgm:spPr/>
    </dgm:pt>
    <dgm:pt modelId="{4D0F846D-D884-D844-970A-F12E6B485A36}" type="pres">
      <dgm:prSet presAssocID="{7EAA3F68-7A91-8F40-9D71-2B5B5ECDF8AD}" presName="hierRoot2" presStyleCnt="0">
        <dgm:presLayoutVars>
          <dgm:hierBranch val="init"/>
        </dgm:presLayoutVars>
      </dgm:prSet>
      <dgm:spPr/>
    </dgm:pt>
    <dgm:pt modelId="{2BBF9744-D42D-3544-9E96-03A0D158EBCC}" type="pres">
      <dgm:prSet presAssocID="{7EAA3F68-7A91-8F40-9D71-2B5B5ECDF8AD}" presName="rootComposite" presStyleCnt="0"/>
      <dgm:spPr/>
    </dgm:pt>
    <dgm:pt modelId="{2442C030-5320-0A43-B1DA-EC1E9663ACDE}" type="pres">
      <dgm:prSet presAssocID="{7EAA3F68-7A91-8F40-9D71-2B5B5ECDF8AD}" presName="rootText" presStyleLbl="node4" presStyleIdx="50" presStyleCnt="52">
        <dgm:presLayoutVars>
          <dgm:chPref val="3"/>
        </dgm:presLayoutVars>
      </dgm:prSet>
      <dgm:spPr/>
    </dgm:pt>
    <dgm:pt modelId="{4EAC0146-414A-E14E-BD45-8C5FC5C32B20}" type="pres">
      <dgm:prSet presAssocID="{7EAA3F68-7A91-8F40-9D71-2B5B5ECDF8AD}" presName="rootConnector" presStyleLbl="node4" presStyleIdx="50" presStyleCnt="52"/>
      <dgm:spPr/>
    </dgm:pt>
    <dgm:pt modelId="{001AD4D3-954D-9C4F-A0BB-B2C4FBB2D8FA}" type="pres">
      <dgm:prSet presAssocID="{7EAA3F68-7A91-8F40-9D71-2B5B5ECDF8AD}" presName="hierChild4" presStyleCnt="0"/>
      <dgm:spPr/>
    </dgm:pt>
    <dgm:pt modelId="{627CE20F-8BB5-114D-A4C8-EA38F9B950F2}" type="pres">
      <dgm:prSet presAssocID="{0EBEBCAF-700C-C544-AD85-C934848B3151}" presName="Name64" presStyleLbl="parChTrans1D4" presStyleIdx="51" presStyleCnt="52"/>
      <dgm:spPr/>
    </dgm:pt>
    <dgm:pt modelId="{1F9CA4D0-8B81-9647-88BA-79D0144C5E93}" type="pres">
      <dgm:prSet presAssocID="{37279C48-68D0-5647-B9C5-86C8159FFF5F}" presName="hierRoot2" presStyleCnt="0">
        <dgm:presLayoutVars>
          <dgm:hierBranch val="init"/>
        </dgm:presLayoutVars>
      </dgm:prSet>
      <dgm:spPr/>
    </dgm:pt>
    <dgm:pt modelId="{A655C9C1-B161-7C48-94DB-A64F812DCFD6}" type="pres">
      <dgm:prSet presAssocID="{37279C48-68D0-5647-B9C5-86C8159FFF5F}" presName="rootComposite" presStyleCnt="0"/>
      <dgm:spPr/>
    </dgm:pt>
    <dgm:pt modelId="{BB919936-82F7-9548-A62E-E0940031A530}" type="pres">
      <dgm:prSet presAssocID="{37279C48-68D0-5647-B9C5-86C8159FFF5F}" presName="rootText" presStyleLbl="node4" presStyleIdx="51" presStyleCnt="52">
        <dgm:presLayoutVars>
          <dgm:chPref val="3"/>
        </dgm:presLayoutVars>
      </dgm:prSet>
      <dgm:spPr/>
    </dgm:pt>
    <dgm:pt modelId="{AF829BBD-FAB5-5341-A1C8-D67BCB04E127}" type="pres">
      <dgm:prSet presAssocID="{37279C48-68D0-5647-B9C5-86C8159FFF5F}" presName="rootConnector" presStyleLbl="node4" presStyleIdx="51" presStyleCnt="52"/>
      <dgm:spPr/>
    </dgm:pt>
    <dgm:pt modelId="{68AA48C4-00D4-374D-ACF7-FA4571300BCD}" type="pres">
      <dgm:prSet presAssocID="{37279C48-68D0-5647-B9C5-86C8159FFF5F}" presName="hierChild4" presStyleCnt="0"/>
      <dgm:spPr/>
    </dgm:pt>
    <dgm:pt modelId="{E149B5B4-A324-4043-9201-9CF498A5F18E}" type="pres">
      <dgm:prSet presAssocID="{37279C48-68D0-5647-B9C5-86C8159FFF5F}" presName="hierChild5" presStyleCnt="0"/>
      <dgm:spPr/>
    </dgm:pt>
    <dgm:pt modelId="{CC8F2B63-F00C-9D4B-A689-E48CDB777EC0}" type="pres">
      <dgm:prSet presAssocID="{7EAA3F68-7A91-8F40-9D71-2B5B5ECDF8AD}" presName="hierChild5" presStyleCnt="0"/>
      <dgm:spPr/>
    </dgm:pt>
    <dgm:pt modelId="{0F47BFB7-4AFC-924E-84C0-5FD8682A5E32}" type="pres">
      <dgm:prSet presAssocID="{94716B81-8558-6241-96F7-1E9EB28F147B}" presName="hierChild5" presStyleCnt="0"/>
      <dgm:spPr/>
    </dgm:pt>
    <dgm:pt modelId="{47679C0A-C402-C14D-AF8A-281D7D4C39C7}" type="pres">
      <dgm:prSet presAssocID="{2181D6A5-426D-5642-A17F-7EA6A1D9EA99}" presName="hierChild5" presStyleCnt="0"/>
      <dgm:spPr/>
    </dgm:pt>
    <dgm:pt modelId="{C4FF429D-5A6E-6D46-862C-F1E02EC519B0}" type="pres">
      <dgm:prSet presAssocID="{51BAC102-5B4B-DA49-9BFD-DB1D3DB5760F}" presName="hierChild5" presStyleCnt="0"/>
      <dgm:spPr/>
    </dgm:pt>
    <dgm:pt modelId="{C167D00F-3F2B-FA4D-B26D-26722121215C}" type="pres">
      <dgm:prSet presAssocID="{611B7AAA-8751-E146-90B8-3619F5F6692A}" presName="hierChild3" presStyleCnt="0"/>
      <dgm:spPr/>
    </dgm:pt>
  </dgm:ptLst>
  <dgm:cxnLst>
    <dgm:cxn modelId="{D4866402-316D-0C47-A449-D59E5F7D1F25}" type="presOf" srcId="{4B209D0B-78B7-0B4D-82D2-4C5F222ACE96}" destId="{5A707C7E-6DBA-264A-B5AD-7040682F7817}" srcOrd="1" destOrd="0" presId="urn:microsoft.com/office/officeart/2009/3/layout/HorizontalOrganizationChart"/>
    <dgm:cxn modelId="{1C422903-B6FF-5846-A219-A529B28C6397}" srcId="{51BAC102-5B4B-DA49-9BFD-DB1D3DB5760F}" destId="{B628C543-FCB0-E74D-9750-B692DF0B705A}" srcOrd="1" destOrd="0" parTransId="{7EB0FC51-2942-EB4F-9CAC-A2EEB8F669CA}" sibTransId="{EB6786AA-D9F2-D546-8894-DC9B57128D54}"/>
    <dgm:cxn modelId="{7ACD5C03-E385-024D-B7C8-663AF3CC65FA}" type="presOf" srcId="{DA2D7A84-334F-4D4E-8826-B600CD201D81}" destId="{21F49BA8-E343-AE4A-983A-DCEDD5682975}" srcOrd="0" destOrd="0" presId="urn:microsoft.com/office/officeart/2009/3/layout/HorizontalOrganizationChart"/>
    <dgm:cxn modelId="{60C3B103-52C2-C44F-865E-E046FCAF414D}" type="presOf" srcId="{CBBD3D8B-3FEA-C14D-A28B-D77211A3301F}" destId="{6FFE09D5-9F7F-164C-B25F-B96AE8FDE20E}" srcOrd="0" destOrd="0" presId="urn:microsoft.com/office/officeart/2009/3/layout/HorizontalOrganizationChart"/>
    <dgm:cxn modelId="{FF2AE203-143A-3242-9569-50463BDD759F}" type="presOf" srcId="{A92F3673-F36C-7D4C-945E-929C7261D046}" destId="{DE3EA7F0-0313-284C-81DF-5361616DC2B6}" srcOrd="0" destOrd="0" presId="urn:microsoft.com/office/officeart/2009/3/layout/HorizontalOrganizationChart"/>
    <dgm:cxn modelId="{DEBFF105-254A-E44D-B81E-3D40B614A70C}" type="presOf" srcId="{94716B81-8558-6241-96F7-1E9EB28F147B}" destId="{D1FE3D93-59BA-544A-BC2C-9931941C7BC6}" srcOrd="0" destOrd="0" presId="urn:microsoft.com/office/officeart/2009/3/layout/HorizontalOrganizationChart"/>
    <dgm:cxn modelId="{E0BCED06-6A26-CA4F-8E66-6AB192654C69}" type="presOf" srcId="{A92F3673-F36C-7D4C-945E-929C7261D046}" destId="{C08B28DE-4150-4D46-9D0A-C0C4EB561626}" srcOrd="1" destOrd="0" presId="urn:microsoft.com/office/officeart/2009/3/layout/HorizontalOrganizationChart"/>
    <dgm:cxn modelId="{F2F34407-8E2F-4743-826D-25929929F560}" type="presOf" srcId="{240208D3-EE78-0740-A3AC-C0ADD1B70450}" destId="{B60BEA43-7FFF-6A4F-B589-5451DB6D31AD}" srcOrd="1" destOrd="0" presId="urn:microsoft.com/office/officeart/2009/3/layout/HorizontalOrganizationChart"/>
    <dgm:cxn modelId="{076C0709-7CE4-8449-91CB-102B9A662D22}" type="presOf" srcId="{D495CD79-C518-8A46-8301-96450CF33000}" destId="{9CF04F8D-4B28-8840-980E-E059AD64ED57}" srcOrd="0" destOrd="0" presId="urn:microsoft.com/office/officeart/2009/3/layout/HorizontalOrganizationChart"/>
    <dgm:cxn modelId="{6D3EA409-220E-0541-AF5D-7BC85BEAD673}" type="presOf" srcId="{2181D6A5-426D-5642-A17F-7EA6A1D9EA99}" destId="{8C49C439-BA60-8B42-86BA-D41A42DFE64B}" srcOrd="1" destOrd="0" presId="urn:microsoft.com/office/officeart/2009/3/layout/HorizontalOrganizationChart"/>
    <dgm:cxn modelId="{DA5D630C-6B86-E644-BEE3-1EF961F1FCD4}" srcId="{7EAA3F68-7A91-8F40-9D71-2B5B5ECDF8AD}" destId="{37279C48-68D0-5647-B9C5-86C8159FFF5F}" srcOrd="0" destOrd="0" parTransId="{0EBEBCAF-700C-C544-AD85-C934848B3151}" sibTransId="{BCD73CF2-049C-8142-A8E0-40842ED691FF}"/>
    <dgm:cxn modelId="{ED9E900C-0823-C54C-8D05-8FBF86FCC04E}" type="presOf" srcId="{8E61E557-A3E7-8B42-8419-1164F8442FE6}" destId="{050264E1-60CB-AE4B-BD9E-0C331242D46A}" srcOrd="0" destOrd="0" presId="urn:microsoft.com/office/officeart/2009/3/layout/HorizontalOrganizationChart"/>
    <dgm:cxn modelId="{6A8CCA0C-3C2D-1D45-B138-829FB19422F0}" type="presOf" srcId="{8B077C37-F7D1-F34B-AEAE-B6AE731D050D}" destId="{0C0A2C3F-4067-9049-B41C-AE2B5674F326}" srcOrd="0" destOrd="0" presId="urn:microsoft.com/office/officeart/2009/3/layout/HorizontalOrganizationChart"/>
    <dgm:cxn modelId="{9F087E0D-DD39-5D4B-886A-10BB7FBE56B5}" srcId="{EA77F78F-BCAC-7943-A834-AEA2D74FA14E}" destId="{A92F3673-F36C-7D4C-945E-929C7261D046}" srcOrd="1" destOrd="0" parTransId="{64CC54A0-102B-7246-BB86-BCBFF566A7F4}" sibTransId="{C2A5DC3F-D689-424E-BB1F-BA5672645ABC}"/>
    <dgm:cxn modelId="{BF27410E-D54F-8448-B583-0DEEE9BA929C}" srcId="{657F63A6-A749-5B41-8F09-37BED7893A80}" destId="{12F61549-55C9-314F-BA8B-A6FF2A638264}" srcOrd="0" destOrd="0" parTransId="{D3937D91-6744-8345-ACE3-796DEA16B106}" sibTransId="{C944CA8D-3606-FD4B-8175-09E4024826C9}"/>
    <dgm:cxn modelId="{D4681010-E6A9-8444-A725-FEB437377317}" srcId="{71B39390-EDD2-7142-8B20-CBFDC59560E5}" destId="{9CF529BB-09BE-5547-863A-2CB495D02FE1}" srcOrd="1" destOrd="0" parTransId="{E2121C47-6869-F940-8EB8-C1CCBD221CA6}" sibTransId="{1C3814CD-2E98-414B-B050-3BE7879C3627}"/>
    <dgm:cxn modelId="{97987110-C0CB-2B49-A19D-093AF83736C6}" type="presOf" srcId="{4F22FDEA-811C-7943-83E5-51218593FE69}" destId="{3A939347-BE9D-C34E-B580-086C53F273EA}" srcOrd="1" destOrd="0" presId="urn:microsoft.com/office/officeart/2009/3/layout/HorizontalOrganizationChart"/>
    <dgm:cxn modelId="{AB3AB610-12FB-7F41-BCDB-B4B6E9CF31EB}" srcId="{669912DD-B2FB-0B42-A178-08217D2397E0}" destId="{418DB1B9-4D50-D847-896D-DEDF3AF4120D}" srcOrd="1" destOrd="0" parTransId="{5D80265F-FB6A-5A47-99B5-2176146EC90E}" sibTransId="{639338FF-5B1D-A14D-BB4F-A9E32C7356E2}"/>
    <dgm:cxn modelId="{DBC44B12-CA54-8741-A428-E2605501FD1E}" type="presOf" srcId="{E80A129F-7E55-5B48-A225-D74D60FE2A96}" destId="{5B0A79DB-294A-5041-BA1F-416EFFBBA380}" srcOrd="0" destOrd="0" presId="urn:microsoft.com/office/officeart/2009/3/layout/HorizontalOrganizationChart"/>
    <dgm:cxn modelId="{36E39212-6E5E-5544-B6BB-DBD655474219}" type="presOf" srcId="{611B7AAA-8751-E146-90B8-3619F5F6692A}" destId="{364DC4C3-654B-D042-A07A-EF0AA9F7C4CF}" srcOrd="1" destOrd="0" presId="urn:microsoft.com/office/officeart/2009/3/layout/HorizontalOrganizationChart"/>
    <dgm:cxn modelId="{EA05F813-1F22-5D4C-9ADE-A8645398DCE1}" srcId="{611B7AAA-8751-E146-90B8-3619F5F6692A}" destId="{5F311DDA-6507-F640-B3D0-1E08E13AD987}" srcOrd="1" destOrd="0" parTransId="{5A51DB2C-40CA-1046-95D3-B28A792EE356}" sibTransId="{2268726D-8C45-A640-9BCF-45DB11A7A19D}"/>
    <dgm:cxn modelId="{00C55D14-6919-1146-BA56-79314DF526A6}" type="presOf" srcId="{BF6E5D68-81B8-B041-9246-DB37946D2ACB}" destId="{430A1E0C-CA3E-674F-A466-ECD589BF4702}" srcOrd="0" destOrd="0" presId="urn:microsoft.com/office/officeart/2009/3/layout/HorizontalOrganizationChart"/>
    <dgm:cxn modelId="{33F8ED16-0A88-A444-BFE1-44C766198A1F}" type="presOf" srcId="{C76532AF-315A-1C42-B0FD-86F2389330E4}" destId="{0C09D047-670A-3043-BF37-9655BCD849ED}" srcOrd="0" destOrd="0" presId="urn:microsoft.com/office/officeart/2009/3/layout/HorizontalOrganizationChart"/>
    <dgm:cxn modelId="{AD13FC16-EB21-204B-967E-7568053F639A}" srcId="{669912DD-B2FB-0B42-A178-08217D2397E0}" destId="{657F63A6-A749-5B41-8F09-37BED7893A80}" srcOrd="0" destOrd="0" parTransId="{84487EE3-08B6-0B41-9F38-F3384A01D699}" sibTransId="{CF09B77B-4FE2-A342-B750-A0C598B25A8B}"/>
    <dgm:cxn modelId="{FE7F8817-6A50-6546-A181-F90BE117B085}" srcId="{2798D10E-3AC1-6043-9953-2F3DEEFFFB51}" destId="{B9F0BC5F-617B-384D-B290-11A8A307CF5F}" srcOrd="0" destOrd="0" parTransId="{3F6FCA9A-4CD2-BF48-9D85-551DBAAB4E2F}" sibTransId="{DE27559A-2AA5-9D47-AD02-FC86C9086F6E}"/>
    <dgm:cxn modelId="{4383B018-6DA4-3A4F-97FC-E21F9520A3B3}" type="presOf" srcId="{2798D10E-3AC1-6043-9953-2F3DEEFFFB51}" destId="{022395D4-252B-894D-81AA-97A0AC17ADCA}" srcOrd="0" destOrd="0" presId="urn:microsoft.com/office/officeart/2009/3/layout/HorizontalOrganizationChart"/>
    <dgm:cxn modelId="{B3E6B318-DB63-0442-A528-5E4EB99B679C}" srcId="{15A28C46-8533-1146-8F68-06E124C4BC3F}" destId="{556F9061-2310-D64C-B6B8-09B0446E9653}" srcOrd="2" destOrd="0" parTransId="{CDF56963-03D6-7448-9C26-79EDA397338C}" sibTransId="{834FCA45-FA01-FF45-898D-300E54D48592}"/>
    <dgm:cxn modelId="{4CA05919-1369-7C44-A146-381E0ADEA610}" type="presOf" srcId="{240208D3-EE78-0740-A3AC-C0ADD1B70450}" destId="{21670558-CB04-C24D-A3FD-758F25595A14}" srcOrd="0" destOrd="0" presId="urn:microsoft.com/office/officeart/2009/3/layout/HorizontalOrganizationChart"/>
    <dgm:cxn modelId="{56CC3F1C-DDCE-3244-8BEF-F40E07770FF7}" type="presOf" srcId="{7EAA3F68-7A91-8F40-9D71-2B5B5ECDF8AD}" destId="{2442C030-5320-0A43-B1DA-EC1E9663ACDE}" srcOrd="0" destOrd="0" presId="urn:microsoft.com/office/officeart/2009/3/layout/HorizontalOrganizationChart"/>
    <dgm:cxn modelId="{281F021D-E0EC-5340-A52C-9925508CBF85}" srcId="{94716B81-8558-6241-96F7-1E9EB28F147B}" destId="{7EAA3F68-7A91-8F40-9D71-2B5B5ECDF8AD}" srcOrd="2" destOrd="0" parTransId="{64FB16D1-2E4C-A044-8143-2B5DE6C9E649}" sibTransId="{F4C88030-0A90-DD41-B003-CE925A40388C}"/>
    <dgm:cxn modelId="{DBF4091D-4166-D347-8C91-A7D6BCCC0F2C}" srcId="{64083988-CAE3-4A46-BCEE-5B1B1D4A5C9C}" destId="{BFA68BC5-7394-D444-99DF-5E77EFDB4B71}" srcOrd="0" destOrd="0" parTransId="{B86986B4-1322-0644-A583-6D3AAF65AF6C}" sibTransId="{A6119AB4-E446-BF44-BDC4-9A3C2437C870}"/>
    <dgm:cxn modelId="{4CCA3E1D-730B-524B-98A9-AB212157B7BA}" type="presOf" srcId="{E2121C47-6869-F940-8EB8-C1CCBD221CA6}" destId="{4BD890AF-D828-C54D-9EE2-7D5CEAF81927}" srcOrd="0" destOrd="0" presId="urn:microsoft.com/office/officeart/2009/3/layout/HorizontalOrganizationChart"/>
    <dgm:cxn modelId="{8B488A1E-9E2F-334E-AB30-43429897CB98}" srcId="{2181D6A5-426D-5642-A17F-7EA6A1D9EA99}" destId="{240208D3-EE78-0740-A3AC-C0ADD1B70450}" srcOrd="0" destOrd="0" parTransId="{212FDBE9-7F53-2442-A603-84E30858DCE4}" sibTransId="{9B0D9900-48B6-2A4B-A79E-6A00386EEC7E}"/>
    <dgm:cxn modelId="{5BC6C21E-8519-D242-B203-3B38F7C25B66}" type="presOf" srcId="{880C17B2-12EB-B741-93B4-6F67E4E80A34}" destId="{39D8AF56-C813-F241-8651-F32FCB197A92}" srcOrd="1" destOrd="0" presId="urn:microsoft.com/office/officeart/2009/3/layout/HorizontalOrganizationChart"/>
    <dgm:cxn modelId="{629DDC1E-FAB7-4240-BAA9-DAAD53E066D3}" type="presOf" srcId="{792D986F-C352-4047-A002-8ECBBDDD56FA}" destId="{CFA803DA-E51F-374E-AC77-8DC38CBB2331}" srcOrd="1" destOrd="0" presId="urn:microsoft.com/office/officeart/2009/3/layout/HorizontalOrganizationChart"/>
    <dgm:cxn modelId="{4A0E9920-6387-8C45-84AC-0EDD460DE16C}" type="presOf" srcId="{15A28C46-8533-1146-8F68-06E124C4BC3F}" destId="{D8418461-C422-624E-9D5C-532E1F231E64}" srcOrd="0" destOrd="0" presId="urn:microsoft.com/office/officeart/2009/3/layout/HorizontalOrganizationChart"/>
    <dgm:cxn modelId="{7BB5F120-7A88-674F-94F3-7642164FD4DD}" type="presOf" srcId="{2ABCF9BC-92BA-4C40-90F1-7C8E58D28077}" destId="{A3B49C9F-4AAB-5548-8D94-F0ECE0F3328D}" srcOrd="0" destOrd="0" presId="urn:microsoft.com/office/officeart/2009/3/layout/HorizontalOrganizationChart"/>
    <dgm:cxn modelId="{C4BE0321-00B9-8C4F-A4F1-069D052969C2}" type="presOf" srcId="{71F944B9-CD86-5249-8689-067162FC0FE4}" destId="{A838A6FD-4A11-3741-91FF-FE3A154C293E}" srcOrd="0" destOrd="0" presId="urn:microsoft.com/office/officeart/2009/3/layout/HorizontalOrganizationChart"/>
    <dgm:cxn modelId="{07579D21-405F-7F4C-BBB7-56FA963C7B69}" type="presOf" srcId="{36ED14D2-5B6C-4843-B233-06C5F9337EC2}" destId="{DC57106D-DA45-094B-885D-393C276B3FD7}" srcOrd="1" destOrd="0" presId="urn:microsoft.com/office/officeart/2009/3/layout/HorizontalOrganizationChart"/>
    <dgm:cxn modelId="{07573023-B5F2-A444-91D7-B2685E787156}" srcId="{D187DEBB-7159-7249-90F5-C363A8135B3A}" destId="{50EC4629-54FA-8446-8B0D-09EADB5C584F}" srcOrd="2" destOrd="0" parTransId="{3246291D-96DB-FF4B-BC02-9460B913A180}" sibTransId="{48470F49-0C86-F748-9A0A-EFBE2442FA47}"/>
    <dgm:cxn modelId="{8B15C423-A626-7544-A7E1-B0BF15E20EFB}" type="presOf" srcId="{C76532AF-315A-1C42-B0FD-86F2389330E4}" destId="{5827F80E-80FE-7B45-84AE-CB42CACE9C0E}" srcOrd="1" destOrd="0" presId="urn:microsoft.com/office/officeart/2009/3/layout/HorizontalOrganizationChart"/>
    <dgm:cxn modelId="{07F92124-761B-C74D-9F73-D0C683F96641}" type="presOf" srcId="{009FC24F-EE72-F84C-8722-18F317C5D465}" destId="{5F5F893D-9172-9C4A-AC21-B8BD215A25A4}" srcOrd="0" destOrd="0" presId="urn:microsoft.com/office/officeart/2009/3/layout/HorizontalOrganizationChart"/>
    <dgm:cxn modelId="{0E57DE24-79E0-7147-919F-66F7A191F104}" srcId="{3763FA0B-E2D7-FC47-9722-983640A1F704}" destId="{47BC7D02-2843-9A4E-846E-C66B71DBD011}" srcOrd="0" destOrd="0" parTransId="{C2214896-A887-4648-BB77-CE4292D5B390}" sibTransId="{1B60779B-56CA-3E41-8EA8-FCBD5FBF7967}"/>
    <dgm:cxn modelId="{077C3825-109D-9C4B-AAC7-08BF666FA506}" srcId="{4F22FDEA-811C-7943-83E5-51218593FE69}" destId="{4B209D0B-78B7-0B4D-82D2-4C5F222ACE96}" srcOrd="0" destOrd="0" parTransId="{8CC9A0EB-DBE7-9244-81DC-C9ADCF2FC8D3}" sibTransId="{84CFCE09-CBD4-974A-90C4-086A5CAA0BA6}"/>
    <dgm:cxn modelId="{175AA726-BB49-DB42-ACEF-B5AF60DF4213}" srcId="{D161BBC2-ABF4-6B44-B544-8F98C36A5CA5}" destId="{3BC55E24-8C2F-D54D-89A5-BBB42F1E5D94}" srcOrd="0" destOrd="0" parTransId="{93B99E62-0C3A-1A41-A3B8-C78A0C4EBBB5}" sibTransId="{9A43FAD2-6CED-204D-A855-7F04863115B1}"/>
    <dgm:cxn modelId="{2348C228-B48A-4740-AE9D-F1E277C95C7D}" type="presOf" srcId="{38DC929A-E650-A247-96A3-721B8449F067}" destId="{CA3978AE-6BAA-1349-83AA-13ADB431CDC2}" srcOrd="0" destOrd="0" presId="urn:microsoft.com/office/officeart/2009/3/layout/HorizontalOrganizationChart"/>
    <dgm:cxn modelId="{D048C828-58D4-8D4F-BBA7-29CE78A90186}" srcId="{12F61549-55C9-314F-BA8B-A6FF2A638264}" destId="{9E8584B3-12A5-2242-838B-E6173B10F477}" srcOrd="0" destOrd="0" parTransId="{6E5D0C50-1B95-C643-AE8D-5146DF1265E6}" sibTransId="{64742655-5AEA-834E-B219-52C78117F368}"/>
    <dgm:cxn modelId="{E633512B-3450-144B-BA18-B1C961C7F3E8}" type="presOf" srcId="{10FFF4ED-C7C0-CB44-88B5-24E33F38EEA5}" destId="{55CD4D36-F65D-7448-9856-27CF8B15E25C}" srcOrd="0" destOrd="0" presId="urn:microsoft.com/office/officeart/2009/3/layout/HorizontalOrganizationChart"/>
    <dgm:cxn modelId="{93C7E42B-77A5-EA4F-BA62-8CB2764FCB1B}" type="presOf" srcId="{64CC54A0-102B-7246-BB86-BCBFF566A7F4}" destId="{63241EC8-5A86-3143-AE2D-AA766A3A4C57}" srcOrd="0" destOrd="0" presId="urn:microsoft.com/office/officeart/2009/3/layout/HorizontalOrganizationChart"/>
    <dgm:cxn modelId="{D1F5562C-B90D-714A-ADF9-51BDA6506F80}" srcId="{D187DEBB-7159-7249-90F5-C363A8135B3A}" destId="{2798D10E-3AC1-6043-9953-2F3DEEFFFB51}" srcOrd="0" destOrd="0" parTransId="{1C0F88FE-E1C4-A04E-83E7-FA1AED797E8F}" sibTransId="{3E87CA75-A6E9-FB4B-9B3E-F443149357FF}"/>
    <dgm:cxn modelId="{B6CD162D-9475-484F-ACAD-878F93621B04}" srcId="{94716B81-8558-6241-96F7-1E9EB28F147B}" destId="{49D767AF-2E73-A24F-96D0-7C745CC073A8}" srcOrd="1" destOrd="0" parTransId="{B98284DD-E833-F647-B2B6-479E35045E26}" sibTransId="{FF91E99D-14D7-E541-9B7C-BEE9E1701583}"/>
    <dgm:cxn modelId="{A54E2B30-5D9E-4C42-816B-85B47F2C7BB4}" type="presOf" srcId="{6229D984-E538-794B-9D8E-C971F2D5DD92}" destId="{BE44F484-371C-534D-B01B-3FB696EDD500}" srcOrd="0" destOrd="0" presId="urn:microsoft.com/office/officeart/2009/3/layout/HorizontalOrganizationChart"/>
    <dgm:cxn modelId="{EF20A331-789F-384B-985C-7B9263AA82A2}" type="presOf" srcId="{C254CFEC-25CC-BD49-AEB5-7962F2ACC000}" destId="{97EB7D0D-FB12-8046-A2B7-82D9F24CE309}" srcOrd="0" destOrd="0" presId="urn:microsoft.com/office/officeart/2009/3/layout/HorizontalOrganizationChart"/>
    <dgm:cxn modelId="{AF49F731-8BFF-BE4D-A25A-7A6E5A27827D}" srcId="{1F9D50EC-AE18-B646-B9C3-D8417F33A87F}" destId="{77B8060C-8DFB-C343-A34C-4D82E84954ED}" srcOrd="0" destOrd="0" parTransId="{D495CD79-C518-8A46-8301-96450CF33000}" sibTransId="{D4C5F4D5-E2AB-9947-9665-87AC7B4478D2}"/>
    <dgm:cxn modelId="{C5160433-2CC1-174E-BC01-F893270CB7C2}" type="presOf" srcId="{987DEE19-D1D5-BD47-B631-4F5F026AFBD8}" destId="{109FA815-FF39-CF4C-90F4-A5BF78FC847B}" srcOrd="0" destOrd="0" presId="urn:microsoft.com/office/officeart/2009/3/layout/HorizontalOrganizationChart"/>
    <dgm:cxn modelId="{06426235-C45C-AF4B-96D3-9B9F1FA0D0E6}" type="presOf" srcId="{CDF56963-03D6-7448-9C26-79EDA397338C}" destId="{8B442CF8-7769-564F-8B64-078013F51021}" srcOrd="0" destOrd="0" presId="urn:microsoft.com/office/officeart/2009/3/layout/HorizontalOrganizationChart"/>
    <dgm:cxn modelId="{FC7A1E37-D75C-B040-BD10-E0E5F2404BE2}" srcId="{CE51ED23-476C-1C4B-B646-1D612209EACF}" destId="{DA2D7A84-334F-4D4E-8826-B600CD201D81}" srcOrd="1" destOrd="0" parTransId="{8B077C37-F7D1-F34B-AEAE-B6AE731D050D}" sibTransId="{6B313C87-224E-274E-9F71-D55A09513DAA}"/>
    <dgm:cxn modelId="{A4F2A637-C8A1-CA40-99F1-8F5F6A682155}" type="presOf" srcId="{94716B81-8558-6241-96F7-1E9EB28F147B}" destId="{1138ED36-C7DF-0749-9FC1-628F1B3606FD}" srcOrd="1" destOrd="0" presId="urn:microsoft.com/office/officeart/2009/3/layout/HorizontalOrganizationChart"/>
    <dgm:cxn modelId="{9B92F739-D2B1-0B42-801D-BA7D3DD1ACEC}" type="presOf" srcId="{DA2D7A84-334F-4D4E-8826-B600CD201D81}" destId="{6941D597-6537-A549-9D81-11B455805CCA}" srcOrd="1" destOrd="0" presId="urn:microsoft.com/office/officeart/2009/3/layout/HorizontalOrganizationChart"/>
    <dgm:cxn modelId="{7554073A-EF59-D64F-9B09-E88E0EA9A26C}" type="presOf" srcId="{9F940743-9873-7248-8592-0F3ECE847ABF}" destId="{C7E9DF43-6316-4841-9204-E8B12D28069C}" srcOrd="0" destOrd="0" presId="urn:microsoft.com/office/officeart/2009/3/layout/HorizontalOrganizationChart"/>
    <dgm:cxn modelId="{D0AFBC3C-E431-794E-835F-8406C15CC179}" type="presOf" srcId="{90DC0C2D-9C10-9342-9592-7AAC55010BAE}" destId="{C10A7103-B27C-E147-AE95-2AF24E55E055}" srcOrd="0" destOrd="0" presId="urn:microsoft.com/office/officeart/2009/3/layout/HorizontalOrganizationChart"/>
    <dgm:cxn modelId="{70AD3D3E-F220-7F4F-9C90-637065147EE5}" srcId="{A24A85DE-A01E-8842-9A4F-6C7A8ECD0451}" destId="{2C16969B-C59F-F341-989B-087348BC6C50}" srcOrd="0" destOrd="0" parTransId="{2ABCF9BC-92BA-4C40-90F1-7C8E58D28077}" sibTransId="{CC968AB1-770A-7544-B52D-C16E43F4F5E8}"/>
    <dgm:cxn modelId="{F984C33E-7781-1546-AFB5-75D072466D92}" type="presOf" srcId="{71B39390-EDD2-7142-8B20-CBFDC59560E5}" destId="{2453DE87-4DA0-0140-959A-DCDE2F455CA4}" srcOrd="1" destOrd="0" presId="urn:microsoft.com/office/officeart/2009/3/layout/HorizontalOrganizationChart"/>
    <dgm:cxn modelId="{3D859C3F-884D-E846-901F-580D69B5D2D8}" type="presOf" srcId="{A24A85DE-A01E-8842-9A4F-6C7A8ECD0451}" destId="{AD48E028-0AF9-C043-ABCC-47BD3212A68F}" srcOrd="1" destOrd="0" presId="urn:microsoft.com/office/officeart/2009/3/layout/HorizontalOrganizationChart"/>
    <dgm:cxn modelId="{15A8D740-217B-0548-9E5B-1A9D34D02551}" type="presOf" srcId="{34AC3AE6-1002-A246-8946-F6F02DF52E1F}" destId="{7AC81D74-959A-B843-BC2B-C12CF675A792}" srcOrd="0" destOrd="0" presId="urn:microsoft.com/office/officeart/2009/3/layout/HorizontalOrganizationChart"/>
    <dgm:cxn modelId="{A5EFB242-3F60-1744-9C16-942CA94741DD}" type="presOf" srcId="{669912DD-B2FB-0B42-A178-08217D2397E0}" destId="{D221414B-4DE0-5A4B-B64D-BC2C1D8619B5}" srcOrd="0" destOrd="0" presId="urn:microsoft.com/office/officeart/2009/3/layout/HorizontalOrganizationChart"/>
    <dgm:cxn modelId="{19A94C43-05A6-4B4E-962E-BE1F839C8B9C}" type="presOf" srcId="{0EBEBCAF-700C-C544-AD85-C934848B3151}" destId="{627CE20F-8BB5-114D-A4C8-EA38F9B950F2}" srcOrd="0" destOrd="0" presId="urn:microsoft.com/office/officeart/2009/3/layout/HorizontalOrganizationChart"/>
    <dgm:cxn modelId="{D1D4AF43-A0A7-4949-A99F-2B95B3709E07}" type="presOf" srcId="{5D80265F-FB6A-5A47-99B5-2176146EC90E}" destId="{6A03FFDA-8F86-1B49-BEA2-B066042E7591}" srcOrd="0" destOrd="0" presId="urn:microsoft.com/office/officeart/2009/3/layout/HorizontalOrganizationChart"/>
    <dgm:cxn modelId="{E61FF947-56D7-D346-BA23-41FE05B5B961}" type="presOf" srcId="{5F311DDA-6507-F640-B3D0-1E08E13AD987}" destId="{6B43DD62-832C-7D41-AFB2-6BDB2DD4E97D}" srcOrd="1" destOrd="0" presId="urn:microsoft.com/office/officeart/2009/3/layout/HorizontalOrganizationChart"/>
    <dgm:cxn modelId="{AF34124A-1C88-B246-9BED-AC55B6EFD9FE}" srcId="{D161BBC2-ABF4-6B44-B544-8F98C36A5CA5}" destId="{71F944B9-CD86-5249-8689-067162FC0FE4}" srcOrd="1" destOrd="0" parTransId="{86C8EA7E-9455-3145-A2A8-A0B32393C307}" sibTransId="{5409EBFA-0923-5647-B278-AADCEF6A64D6}"/>
    <dgm:cxn modelId="{23AA2A4C-3E18-6B42-9E74-6A8D7BFB4EF4}" type="presOf" srcId="{12F61549-55C9-314F-BA8B-A6FF2A638264}" destId="{51214064-092A-0A49-A958-6878028FFB7A}" srcOrd="1" destOrd="0" presId="urn:microsoft.com/office/officeart/2009/3/layout/HorizontalOrganizationChart"/>
    <dgm:cxn modelId="{C728B94C-D37A-3746-B531-D1E9D012BA5A}" type="presOf" srcId="{12F61549-55C9-314F-BA8B-A6FF2A638264}" destId="{C3CE4D37-4129-B948-AFC3-29E418F16AA8}" srcOrd="0" destOrd="0" presId="urn:microsoft.com/office/officeart/2009/3/layout/HorizontalOrganizationChart"/>
    <dgm:cxn modelId="{4ABF804D-51DE-774A-B877-6C15D5FD02EA}" srcId="{240208D3-EE78-0740-A3AC-C0ADD1B70450}" destId="{AC3E2609-D1EA-5649-994A-81753027F8C6}" srcOrd="2" destOrd="0" parTransId="{B0E687A3-7982-9A43-805F-C53D6ABADE45}" sibTransId="{1BF856C9-5D8C-D143-8E3F-3FE0F65879FC}"/>
    <dgm:cxn modelId="{EA58784E-F09F-0646-9D0B-3A0967D7FEE8}" type="presOf" srcId="{669912DD-B2FB-0B42-A178-08217D2397E0}" destId="{B8945047-A3E6-CC48-8A77-BFE7FAA9A5D1}" srcOrd="1" destOrd="0" presId="urn:microsoft.com/office/officeart/2009/3/layout/HorizontalOrganizationChart"/>
    <dgm:cxn modelId="{EB1DF44E-F88D-EC49-BB6D-5A19E6531369}" srcId="{71B39390-EDD2-7142-8B20-CBFDC59560E5}" destId="{D187DEBB-7159-7249-90F5-C363A8135B3A}" srcOrd="2" destOrd="0" parTransId="{2B7A82EF-6D82-7742-91C4-A397112C7A74}" sibTransId="{FA0B5954-DB4B-DA48-AAAB-B54DE32F2594}"/>
    <dgm:cxn modelId="{ED5A4E4F-4467-8A45-9909-35B2D15DAA45}" srcId="{CE51ED23-476C-1C4B-B646-1D612209EACF}" destId="{71B39390-EDD2-7142-8B20-CBFDC59560E5}" srcOrd="0" destOrd="0" parTransId="{6AF8B06D-CE0A-9B43-8B38-0DA5CEB548C7}" sibTransId="{74D777C5-5634-8845-8800-04D833AD1A5C}"/>
    <dgm:cxn modelId="{636A0B51-A988-E84F-BF35-57A5CEE24894}" type="presOf" srcId="{7EAA3F68-7A91-8F40-9D71-2B5B5ECDF8AD}" destId="{4EAC0146-414A-E14E-BD45-8C5FC5C32B20}" srcOrd="1" destOrd="0" presId="urn:microsoft.com/office/officeart/2009/3/layout/HorizontalOrganizationChart"/>
    <dgm:cxn modelId="{52A01752-4033-6B41-8B4D-0F564A22F39A}" type="presOf" srcId="{9363BC9B-AB85-444C-84A5-F1DC21770330}" destId="{628691B4-7D45-0641-AC49-F00659F03283}" srcOrd="0" destOrd="0" presId="urn:microsoft.com/office/officeart/2009/3/layout/HorizontalOrganizationChart"/>
    <dgm:cxn modelId="{EA20F952-6F74-ED49-8C74-8EAA54BF75ED}" type="presOf" srcId="{AA1EEC00-F47A-3246-A2C0-07EF1B4C9F28}" destId="{DAC13938-821E-8E4F-9886-BA38E54C8EF3}" srcOrd="1" destOrd="0" presId="urn:microsoft.com/office/officeart/2009/3/layout/HorizontalOrganizationChart"/>
    <dgm:cxn modelId="{16A00A57-ACCC-5A41-959F-8C531FAB7155}" type="presOf" srcId="{9E08A41C-31A6-8F47-B6E3-5B569BA9CBDD}" destId="{DDFE47F6-A448-B54A-977E-4C65FA0393ED}" srcOrd="1" destOrd="0" presId="urn:microsoft.com/office/officeart/2009/3/layout/HorizontalOrganizationChart"/>
    <dgm:cxn modelId="{BA49AD57-9E94-E947-BECC-4CE531CEB60C}" type="presOf" srcId="{5CE05C3C-BC7E-6C40-B1E9-F2630313C93C}" destId="{1A393319-8A7E-E34D-81EB-3D80B55A0665}" srcOrd="1" destOrd="0" presId="urn:microsoft.com/office/officeart/2009/3/layout/HorizontalOrganizationChart"/>
    <dgm:cxn modelId="{2E05BD57-0C4B-2C4F-BDF9-403A0C7B9E50}" type="presOf" srcId="{D46D8E0C-B423-CB44-B2C7-F39E2213BA2F}" destId="{04920CDC-112E-C940-BD3C-E5344D7B0920}" srcOrd="0" destOrd="0" presId="urn:microsoft.com/office/officeart/2009/3/layout/HorizontalOrganizationChart"/>
    <dgm:cxn modelId="{D25EF557-FD64-9146-B6C4-6EFB5292BEC3}" type="presOf" srcId="{3BC55E24-8C2F-D54D-89A5-BBB42F1E5D94}" destId="{22845E97-0288-C14D-A5EA-651D14B97224}" srcOrd="0" destOrd="0" presId="urn:microsoft.com/office/officeart/2009/3/layout/HorizontalOrganizationChart"/>
    <dgm:cxn modelId="{BAE47058-531F-B242-AFE9-6FFCF8383914}" type="presOf" srcId="{D94E0E8F-8663-7A47-B555-B87BAC8D7FA3}" destId="{722DFDD0-327B-0847-A09B-99FD7F0D8319}" srcOrd="0" destOrd="0" presId="urn:microsoft.com/office/officeart/2009/3/layout/HorizontalOrganizationChart"/>
    <dgm:cxn modelId="{6E4A2D59-E232-2343-AC71-7A47F010EDE1}" type="presOf" srcId="{657F63A6-A749-5B41-8F09-37BED7893A80}" destId="{80ABE5DA-962E-B047-9450-29B94CBF3F31}" srcOrd="1" destOrd="0" presId="urn:microsoft.com/office/officeart/2009/3/layout/HorizontalOrganizationChart"/>
    <dgm:cxn modelId="{042A275A-2F5F-9348-BCB1-F94B9B7CD915}" type="presOf" srcId="{6E5D0C50-1B95-C643-AE8D-5146DF1265E6}" destId="{FFBBCF7C-53DE-8A44-AD27-3F5F41337F52}" srcOrd="0" destOrd="0" presId="urn:microsoft.com/office/officeart/2009/3/layout/HorizontalOrganizationChart"/>
    <dgm:cxn modelId="{B9EA355B-9A7D-4741-9D0A-78AE9B2FE326}" srcId="{EA77F78F-BCAC-7943-A834-AEA2D74FA14E}" destId="{4F22FDEA-811C-7943-83E5-51218593FE69}" srcOrd="2" destOrd="0" parTransId="{D8243709-7B44-1344-A28B-7F0FB0A0B6C1}" sibTransId="{EC9F1147-0791-1A4C-B8A7-794159A99FAD}"/>
    <dgm:cxn modelId="{605C7B5B-5961-1D40-8CFF-7EEFFD6DDBD5}" type="presOf" srcId="{3B3A89F9-02B9-0440-9C12-8290BFEA905C}" destId="{A39EFC42-7004-A949-930E-8D1A63EF6893}" srcOrd="1" destOrd="0" presId="urn:microsoft.com/office/officeart/2009/3/layout/HorizontalOrganizationChart"/>
    <dgm:cxn modelId="{3F08B55B-4738-4D4B-9803-D843580E9A85}" srcId="{7EE84FDD-C9E3-434B-8F40-6AB5C05CD464}" destId="{611B7AAA-8751-E146-90B8-3619F5F6692A}" srcOrd="0" destOrd="0" parTransId="{A17282C7-958D-4A4C-945E-D8F6FD6511AA}" sibTransId="{E6C2B575-8551-9045-9C91-8144E8E9BB84}"/>
    <dgm:cxn modelId="{1B0B835D-98D5-DA49-AE9B-6E006F11CCD4}" srcId="{611B7AAA-8751-E146-90B8-3619F5F6692A}" destId="{51BAC102-5B4B-DA49-9BFD-DB1D3DB5760F}" srcOrd="2" destOrd="0" parTransId="{883670D1-9860-9240-8715-35EA408E5247}" sibTransId="{E56E89E6-7077-5C40-809F-373173EB4739}"/>
    <dgm:cxn modelId="{ADFAD65D-CD10-D24D-9582-F7BC3AF9DB33}" type="presOf" srcId="{715B9E56-E176-834F-8988-8590712ACBEB}" destId="{0B7C70BB-3695-F845-B55C-91EA127DB415}" srcOrd="0" destOrd="0" presId="urn:microsoft.com/office/officeart/2009/3/layout/HorizontalOrganizationChart"/>
    <dgm:cxn modelId="{795C0A5E-84B2-8A46-9759-4B5B5D7A3D23}" type="presOf" srcId="{5A51DB2C-40CA-1046-95D3-B28A792EE356}" destId="{1E9F106F-DF02-D742-8B68-6465CE6DFA92}" srcOrd="0" destOrd="0" presId="urn:microsoft.com/office/officeart/2009/3/layout/HorizontalOrganizationChart"/>
    <dgm:cxn modelId="{BA5FDE5E-C149-7149-B581-B5E6CCCA8097}" type="presOf" srcId="{7567CE64-C90A-1442-B14F-2DE99B3E5DDD}" destId="{1B20CF17-3EBE-874E-9852-8FB99170CC9E}" srcOrd="0" destOrd="0" presId="urn:microsoft.com/office/officeart/2009/3/layout/HorizontalOrganizationChart"/>
    <dgm:cxn modelId="{77800B5F-3D0E-5449-89BB-2566EFB1E426}" type="presOf" srcId="{D3937D91-6744-8345-ACE3-796DEA16B106}" destId="{F226610F-5BB3-F547-84F2-7D342E4507A4}" srcOrd="0" destOrd="0" presId="urn:microsoft.com/office/officeart/2009/3/layout/HorizontalOrganizationChart"/>
    <dgm:cxn modelId="{E7A64D5F-D82A-8640-BA72-4E85675A2C05}" srcId="{669912DD-B2FB-0B42-A178-08217D2397E0}" destId="{15A28C46-8533-1146-8F68-06E124C4BC3F}" srcOrd="2" destOrd="0" parTransId="{E80A129F-7E55-5B48-A225-D74D60FE2A96}" sibTransId="{FED55C5F-D2D1-E14F-85DD-B5F41619D9E9}"/>
    <dgm:cxn modelId="{B17B9560-66EC-6C4A-B00C-6359A62E042C}" type="presOf" srcId="{01FAD870-C499-CE44-80CB-CA07CCDC51A2}" destId="{BF4B9545-3167-C543-B1EF-3BE946ABD55F}" srcOrd="0" destOrd="0" presId="urn:microsoft.com/office/officeart/2009/3/layout/HorizontalOrganizationChart"/>
    <dgm:cxn modelId="{7BE79F60-5D08-6F42-8FE2-19F8F7DE5ABC}" type="presOf" srcId="{D187DEBB-7159-7249-90F5-C363A8135B3A}" destId="{F389352C-ED8A-5348-8AAD-F4B5D667F25B}" srcOrd="1" destOrd="0" presId="urn:microsoft.com/office/officeart/2009/3/layout/HorizontalOrganizationChart"/>
    <dgm:cxn modelId="{4DDBD260-F457-994B-917D-A500CA5EBE9C}" type="presOf" srcId="{5CE05C3C-BC7E-6C40-B1E9-F2630313C93C}" destId="{A3F2D822-31AC-E54F-9CE1-F0B0B521F5B9}" srcOrd="0" destOrd="0" presId="urn:microsoft.com/office/officeart/2009/3/layout/HorizontalOrganizationChart"/>
    <dgm:cxn modelId="{16DBA561-1EE6-F240-B52D-FE80AB1E33C0}" srcId="{3763FA0B-E2D7-FC47-9722-983640A1F704}" destId="{6229D984-E538-794B-9D8E-C971F2D5DD92}" srcOrd="1" destOrd="0" parTransId="{62B8604C-F4BD-6741-8E18-F5B3E7FF0D49}" sibTransId="{759E7062-0FE0-CC43-9EA9-150EAEF7E225}"/>
    <dgm:cxn modelId="{69BC2762-59E5-E841-A161-13E694B30995}" srcId="{71B39390-EDD2-7142-8B20-CBFDC59560E5}" destId="{D161BBC2-ABF4-6B44-B544-8F98C36A5CA5}" srcOrd="0" destOrd="0" parTransId="{9C15D459-95F8-CC40-87B3-3B9F1EEA83F0}" sibTransId="{728BD685-5043-B443-A5D8-9571223A5A16}"/>
    <dgm:cxn modelId="{1F699663-1875-6C43-9648-EA13A7743573}" type="presOf" srcId="{7567CE64-C90A-1442-B14F-2DE99B3E5DDD}" destId="{D9A6E4CB-AD69-F742-944D-F2D1668DECA2}" srcOrd="1" destOrd="0" presId="urn:microsoft.com/office/officeart/2009/3/layout/HorizontalOrganizationChart"/>
    <dgm:cxn modelId="{4C5D9A64-0BE4-4846-9076-0DD872C609DA}" type="presOf" srcId="{D94E0E8F-8663-7A47-B555-B87BAC8D7FA3}" destId="{CEE21428-0355-0245-AD31-2D063DFEDA41}" srcOrd="1" destOrd="0" presId="urn:microsoft.com/office/officeart/2009/3/layout/HorizontalOrganizationChart"/>
    <dgm:cxn modelId="{AB820265-5F4E-2D4B-90D1-2DB9A48616EB}" type="presOf" srcId="{71B39390-EDD2-7142-8B20-CBFDC59560E5}" destId="{00B02678-A050-2B44-A03C-3988B528F915}" srcOrd="0" destOrd="0" presId="urn:microsoft.com/office/officeart/2009/3/layout/HorizontalOrganizationChart"/>
    <dgm:cxn modelId="{4134D365-B1B7-A848-B4D1-70DFF67755A7}" type="presOf" srcId="{47BC7D02-2843-9A4E-846E-C66B71DBD011}" destId="{6C5C0EE5-8C82-ED44-ACF7-D98911C0BF28}" srcOrd="0" destOrd="0" presId="urn:microsoft.com/office/officeart/2009/3/layout/HorizontalOrganizationChart"/>
    <dgm:cxn modelId="{4D42DD65-A214-3A4B-A65B-1ABBC4D5AF42}" type="presOf" srcId="{15A28C46-8533-1146-8F68-06E124C4BC3F}" destId="{C7A46139-AAF0-B34B-90E5-BD662C28A0FE}" srcOrd="1" destOrd="0" presId="urn:microsoft.com/office/officeart/2009/3/layout/HorizontalOrganizationChart"/>
    <dgm:cxn modelId="{724B7F66-0C4E-1646-9EC7-47AA72CBF13B}" type="presOf" srcId="{3BC55E24-8C2F-D54D-89A5-BBB42F1E5D94}" destId="{15155FF2-BD48-494F-AF9F-99D727921746}" srcOrd="1" destOrd="0" presId="urn:microsoft.com/office/officeart/2009/3/layout/HorizontalOrganizationChart"/>
    <dgm:cxn modelId="{67F0C56A-CDC0-B34C-BDD8-738BFEF5DA96}" type="presOf" srcId="{86C8EA7E-9455-3145-A2A8-A0B32393C307}" destId="{73E82DE0-8E4A-0445-9485-B60D3187B7B1}" srcOrd="0" destOrd="0" presId="urn:microsoft.com/office/officeart/2009/3/layout/HorizontalOrganizationChart"/>
    <dgm:cxn modelId="{20E95D6B-A3DE-A54B-996D-DFBD1614E3B9}" type="presOf" srcId="{792D986F-C352-4047-A002-8ECBBDDD56FA}" destId="{365052C1-14BD-814F-BCE2-77A790D69077}" srcOrd="0" destOrd="0" presId="urn:microsoft.com/office/officeart/2009/3/layout/HorizontalOrganizationChart"/>
    <dgm:cxn modelId="{BB1E786D-74D5-3F48-BEAF-B911FBF816FE}" type="presOf" srcId="{3763FA0B-E2D7-FC47-9722-983640A1F704}" destId="{9F1CB1C0-5AFB-244C-B968-303AC0F0FC70}" srcOrd="0" destOrd="0" presId="urn:microsoft.com/office/officeart/2009/3/layout/HorizontalOrganizationChart"/>
    <dgm:cxn modelId="{F02A6B71-C2E3-6642-9280-F44556C12451}" type="presOf" srcId="{8C041CCE-5409-B54E-BE0C-4A605E298846}" destId="{B71A6D8A-53B7-1041-A2AC-F0324F651243}" srcOrd="1" destOrd="0" presId="urn:microsoft.com/office/officeart/2009/3/layout/HorizontalOrganizationChart"/>
    <dgm:cxn modelId="{0E435B72-19F4-184B-BDB3-76C3505541D3}" type="presOf" srcId="{E3BFAFBF-1C79-244E-A5A7-FD232732F1A9}" destId="{EBF6D374-AD30-ED41-8984-EE6611F9D0E7}" srcOrd="0" destOrd="0" presId="urn:microsoft.com/office/officeart/2009/3/layout/HorizontalOrganizationChart"/>
    <dgm:cxn modelId="{655F3873-5947-B24C-BCCA-B3EE2475EF1C}" type="presOf" srcId="{49D767AF-2E73-A24F-96D0-7C745CC073A8}" destId="{3652BF1A-FC35-DB43-A8DD-3406A600A475}" srcOrd="0" destOrd="0" presId="urn:microsoft.com/office/officeart/2009/3/layout/HorizontalOrganizationChart"/>
    <dgm:cxn modelId="{EBBE2677-BA56-DA4E-9B21-3510AB7C3D19}" type="presOf" srcId="{08C27BF1-3129-1249-8DFD-89A13BE150AC}" destId="{40F03975-3E7E-5A45-95A8-FF56B86EE3BD}" srcOrd="1" destOrd="0" presId="urn:microsoft.com/office/officeart/2009/3/layout/HorizontalOrganizationChart"/>
    <dgm:cxn modelId="{5FE0AD79-A095-5946-9EC4-D38896CFBF79}" type="presOf" srcId="{8C041CCE-5409-B54E-BE0C-4A605E298846}" destId="{0E50A5C1-652A-044F-9845-839663FE26D0}" srcOrd="0" destOrd="0" presId="urn:microsoft.com/office/officeart/2009/3/layout/HorizontalOrganizationChart"/>
    <dgm:cxn modelId="{E6A2D979-A076-1042-A91F-2A0C87F3F045}" type="presOf" srcId="{F35C381D-78CE-734A-A13B-57B2DDF69BBE}" destId="{E9CB07BF-E04E-BF4D-9FBE-0F5B4D99120C}" srcOrd="0" destOrd="0" presId="urn:microsoft.com/office/officeart/2009/3/layout/HorizontalOrganizationChart"/>
    <dgm:cxn modelId="{4160F17A-0B77-9345-8D5F-A028D306F5F5}" type="presOf" srcId="{64FB16D1-2E4C-A044-8143-2B5DE6C9E649}" destId="{CBC27BA5-BB9E-244B-B0E3-2B8CDD1CFB68}" srcOrd="0" destOrd="0" presId="urn:microsoft.com/office/officeart/2009/3/layout/HorizontalOrganizationChart"/>
    <dgm:cxn modelId="{A5193D7B-CA1D-8244-9B8D-00D1CD29EF98}" srcId="{2181D6A5-426D-5642-A17F-7EA6A1D9EA99}" destId="{94716B81-8558-6241-96F7-1E9EB28F147B}" srcOrd="2" destOrd="0" parTransId="{01C1589F-D1F2-524D-983B-B5FBFC45C29A}" sibTransId="{9ECD8C3F-849F-294E-8B30-7168089EFDEA}"/>
    <dgm:cxn modelId="{CAD98C7B-492D-9947-A63D-20C65F60BA1C}" srcId="{47BC7D02-2843-9A4E-846E-C66B71DBD011}" destId="{9840926D-1A69-784F-938C-6204CBC2A5B1}" srcOrd="0" destOrd="0" parTransId="{715B9E56-E176-834F-8988-8590712ACBEB}" sibTransId="{395B54EF-8AE1-664F-901F-CBF52246FB61}"/>
    <dgm:cxn modelId="{3635B47C-388E-014A-AEEF-EC4B3387389F}" srcId="{556F9061-2310-D64C-B6B8-09B0446E9653}" destId="{9EB23489-A56C-D445-BBA4-AE7B643DB92D}" srcOrd="0" destOrd="0" parTransId="{009FC24F-EE72-F84C-8722-18F317C5D465}" sibTransId="{A9393AAD-9B0E-3640-B7ED-759B23CF8458}"/>
    <dgm:cxn modelId="{4CECBD7C-59AE-2B41-806F-A9B129C4454E}" srcId="{51BAC102-5B4B-DA49-9BFD-DB1D3DB5760F}" destId="{3763FA0B-E2D7-FC47-9722-983640A1F704}" srcOrd="0" destOrd="0" parTransId="{CBBD3D8B-3FEA-C14D-A28B-D77211A3301F}" sibTransId="{A75F1071-C812-294E-BC39-8B5654366BA6}"/>
    <dgm:cxn modelId="{0F3E197E-506A-4947-981E-CC39333522FC}" type="presOf" srcId="{B628C543-FCB0-E74D-9750-B692DF0B705A}" destId="{4ADCFEC1-EA1A-F64A-A071-6DE9FC3EEAC2}" srcOrd="1" destOrd="0" presId="urn:microsoft.com/office/officeart/2009/3/layout/HorizontalOrganizationChart"/>
    <dgm:cxn modelId="{56124D7F-492C-4947-97CF-E29D7CAB6EF8}" type="presOf" srcId="{5F311DDA-6507-F640-B3D0-1E08E13AD987}" destId="{9CE168EE-296F-434F-8F7C-280CC8193E8B}" srcOrd="0" destOrd="0" presId="urn:microsoft.com/office/officeart/2009/3/layout/HorizontalOrganizationChart"/>
    <dgm:cxn modelId="{1CCFD77F-D127-8A43-ADA3-D784EBA2D32A}" srcId="{15A28C46-8533-1146-8F68-06E124C4BC3F}" destId="{36ED14D2-5B6C-4843-B233-06C5F9337EC2}" srcOrd="1" destOrd="0" parTransId="{38DC929A-E650-A247-96A3-721B8449F067}" sibTransId="{A272B8B6-DAFD-8D41-A98B-5BEBD59A842A}"/>
    <dgm:cxn modelId="{BAE1D880-3883-DE48-ACCF-2B4BF6B4FB11}" type="presOf" srcId="{9C15D459-95F8-CC40-87B3-3B9F1EEA83F0}" destId="{E21F1C58-AA90-9840-8C2F-D694F6C61F4D}" srcOrd="0" destOrd="0" presId="urn:microsoft.com/office/officeart/2009/3/layout/HorizontalOrganizationChart"/>
    <dgm:cxn modelId="{17BBD381-4931-204A-9AEB-7D49B9A7D92D}" type="presOf" srcId="{657F63A6-A749-5B41-8F09-37BED7893A80}" destId="{E181FDF3-F47F-714A-8EE0-6F0459FD1A68}" srcOrd="0" destOrd="0" presId="urn:microsoft.com/office/officeart/2009/3/layout/HorizontalOrganizationChart"/>
    <dgm:cxn modelId="{C18D9882-A3FA-974C-A900-A02F771C9F42}" type="presOf" srcId="{6229D984-E538-794B-9D8E-C971F2D5DD92}" destId="{CB5B8815-DDA7-E347-9C1D-33271E0F3B88}" srcOrd="1" destOrd="0" presId="urn:microsoft.com/office/officeart/2009/3/layout/HorizontalOrganizationChart"/>
    <dgm:cxn modelId="{66F29E86-00D9-674D-925B-4E58FCB2BD6B}" type="presOf" srcId="{C2214896-A887-4648-BB77-CE4292D5B390}" destId="{3C4E5716-69AE-6A48-BC5C-BF1249BC5CB7}" srcOrd="0" destOrd="0" presId="urn:microsoft.com/office/officeart/2009/3/layout/HorizontalOrganizationChart"/>
    <dgm:cxn modelId="{F7088E87-12FC-4E40-98DE-147A5EF74C80}" type="presOf" srcId="{1F9D50EC-AE18-B646-B9C3-D8417F33A87F}" destId="{7C45E503-FF6A-B547-A2D1-733D68AF2C32}" srcOrd="0" destOrd="0" presId="urn:microsoft.com/office/officeart/2009/3/layout/HorizontalOrganizationChart"/>
    <dgm:cxn modelId="{B91D7A88-D76B-754F-9804-FE7C80502B53}" type="presOf" srcId="{B5BAD1F7-F290-4148-9501-11918813955C}" destId="{5DBF539F-6569-214F-888C-18A86B6D8D7D}" srcOrd="0" destOrd="0" presId="urn:microsoft.com/office/officeart/2009/3/layout/HorizontalOrganizationChart"/>
    <dgm:cxn modelId="{086D138B-9343-C141-8E12-2ABAAB532106}" srcId="{CE51ED23-476C-1C4B-B646-1D612209EACF}" destId="{669912DD-B2FB-0B42-A178-08217D2397E0}" srcOrd="2" destOrd="0" parTransId="{72B1881E-2F55-4B43-BD5A-FEDBA5A67C3C}" sibTransId="{8A54A605-C3BC-EA4C-BDA8-9E23C207AE26}"/>
    <dgm:cxn modelId="{BB00B08B-5FFF-C249-9763-911D8F89F938}" type="presOf" srcId="{CE51ED23-476C-1C4B-B646-1D612209EACF}" destId="{5C73561E-B184-7B4C-B456-DDA0F0BB952B}" srcOrd="0" destOrd="0" presId="urn:microsoft.com/office/officeart/2009/3/layout/HorizontalOrganizationChart"/>
    <dgm:cxn modelId="{5B96BF8B-AC2A-9B42-B848-14BA1CAE374D}" type="presOf" srcId="{77B8060C-8DFB-C343-A34C-4D82E84954ED}" destId="{EFB14217-14DA-D444-BAF6-96E4CD3C26A4}" srcOrd="1" destOrd="0" presId="urn:microsoft.com/office/officeart/2009/3/layout/HorizontalOrganizationChart"/>
    <dgm:cxn modelId="{03487691-A095-A642-A019-5069E5E0D2FA}" type="presOf" srcId="{9E08A41C-31A6-8F47-B6E3-5B569BA9CBDD}" destId="{7DAC047F-2528-7B4C-8F31-8A2A144D75B6}" srcOrd="0" destOrd="0" presId="urn:microsoft.com/office/officeart/2009/3/layout/HorizontalOrganizationChart"/>
    <dgm:cxn modelId="{1E037A91-CACC-2B42-B548-DFB53F81A43B}" srcId="{A23054E3-D6CB-4145-8F33-BFAC8CB28ECA}" destId="{AA1EEC00-F47A-3246-A2C0-07EF1B4C9F28}" srcOrd="0" destOrd="0" parTransId="{987DEE19-D1D5-BD47-B631-4F5F026AFBD8}" sibTransId="{2B90926F-C267-4642-B6AF-E117CB6ECFAA}"/>
    <dgm:cxn modelId="{BDAB5C94-F356-E449-9320-CBBCF999EDD2}" type="presOf" srcId="{37279C48-68D0-5647-B9C5-86C8159FFF5F}" destId="{AF829BBD-FAB5-5341-A1C8-D67BCB04E127}" srcOrd="1" destOrd="0" presId="urn:microsoft.com/office/officeart/2009/3/layout/HorizontalOrganizationChart"/>
    <dgm:cxn modelId="{F9C70195-9C3F-2445-B9ED-393CC6E0CC5D}" srcId="{2181D6A5-426D-5642-A17F-7EA6A1D9EA99}" destId="{7567CE64-C90A-1442-B14F-2DE99B3E5DDD}" srcOrd="1" destOrd="0" parTransId="{A6C70909-2C51-9446-8D70-6A28D5C5C0C5}" sibTransId="{6A0D2E1C-4E4C-8141-B223-F2C4EEA442F1}"/>
    <dgm:cxn modelId="{5BC42B96-2342-8E46-8F7C-4A755AE4A8B3}" type="presOf" srcId="{6F0AAC0D-F078-9240-B109-DB2760818AFA}" destId="{9F55EECC-F115-904F-986B-605C6EE6DA31}" srcOrd="0" destOrd="0" presId="urn:microsoft.com/office/officeart/2009/3/layout/HorizontalOrganizationChart"/>
    <dgm:cxn modelId="{12213696-9E08-8349-9F55-E13EF6058917}" srcId="{47BC7D02-2843-9A4E-846E-C66B71DBD011}" destId="{0B3C9549-9D10-624F-91ED-E871FE82ABF2}" srcOrd="1" destOrd="0" parTransId="{9F940743-9873-7248-8592-0F3ECE847ABF}" sibTransId="{EAE6E06D-0C04-F04C-9401-2B913A99D184}"/>
    <dgm:cxn modelId="{2E4F6F96-D40C-A34D-A6D9-74F52200EA51}" srcId="{D187DEBB-7159-7249-90F5-C363A8135B3A}" destId="{C76532AF-315A-1C42-B0FD-86F2389330E4}" srcOrd="1" destOrd="0" parTransId="{F003F77B-8C16-EB49-B260-BEAD0BB9333F}" sibTransId="{40E58F3B-9C4F-8744-82CB-E4CAEDA566AD}"/>
    <dgm:cxn modelId="{FD984E97-E566-1849-8905-32DB7AFBD76D}" type="presOf" srcId="{AA1EEC00-F47A-3246-A2C0-07EF1B4C9F28}" destId="{ED0E6260-D055-3B43-B55D-15FEDDF25FF4}" srcOrd="0" destOrd="0" presId="urn:microsoft.com/office/officeart/2009/3/layout/HorizontalOrganizationChart"/>
    <dgm:cxn modelId="{2A7E639A-1859-BD46-8E7E-BFAF05AB1AA6}" type="presOf" srcId="{BFA68BC5-7394-D444-99DF-5E77EFDB4B71}" destId="{1C9E965E-766D-F044-B591-0F3C81B6CE34}" srcOrd="0" destOrd="0" presId="urn:microsoft.com/office/officeart/2009/3/layout/HorizontalOrganizationChart"/>
    <dgm:cxn modelId="{A177C49B-CA68-1240-B5FC-F15411ABCC59}" type="presOf" srcId="{880C17B2-12EB-B741-93B4-6F67E4E80A34}" destId="{EC963921-22A7-7D4C-A885-E96B2346F8EF}" srcOrd="0" destOrd="0" presId="urn:microsoft.com/office/officeart/2009/3/layout/HorizontalOrganizationChart"/>
    <dgm:cxn modelId="{987BDC9C-F881-F04A-B710-4D4C5905C09D}" type="presOf" srcId="{7EE84FDD-C9E3-434B-8F40-6AB5C05CD464}" destId="{6FAE1BB4-8BDB-1146-8271-C29D0FC8551D}" srcOrd="0" destOrd="0" presId="urn:microsoft.com/office/officeart/2009/3/layout/HorizontalOrganizationChart"/>
    <dgm:cxn modelId="{325FF89C-CF7C-A54A-A126-4570288F33AF}" srcId="{3B3A89F9-02B9-0440-9C12-8290BFEA905C}" destId="{880C17B2-12EB-B741-93B4-6F67E4E80A34}" srcOrd="0" destOrd="0" parTransId="{C254CFEC-25CC-BD49-AEB5-7962F2ACC000}" sibTransId="{31D363F4-FAF7-6F4A-80B3-3504C7841C99}"/>
    <dgm:cxn modelId="{151FAF9E-F4C3-7849-BFFC-BD5279634865}" srcId="{EA77F78F-BCAC-7943-A834-AEA2D74FA14E}" destId="{1F9D50EC-AE18-B646-B9C3-D8417F33A87F}" srcOrd="0" destOrd="0" parTransId="{10FFF4ED-C7C0-CB44-88B5-24E33F38EEA5}" sibTransId="{72E6BB8D-1598-6247-907C-35B79A40CE3A}"/>
    <dgm:cxn modelId="{0F64079F-AD3B-4B47-907F-84A5CCB97727}" type="presOf" srcId="{51BAC102-5B4B-DA49-9BFD-DB1D3DB5760F}" destId="{0E77D2CB-6FF4-7342-A3D6-21AFEE31DEEA}" srcOrd="0" destOrd="0" presId="urn:microsoft.com/office/officeart/2009/3/layout/HorizontalOrganizationChart"/>
    <dgm:cxn modelId="{3638719F-5741-C543-BC07-D71F0757D166}" type="presOf" srcId="{A23054E3-D6CB-4145-8F33-BFAC8CB28ECA}" destId="{03B2788D-27DC-6344-AEF8-C53B0E850E8A}" srcOrd="1" destOrd="0" presId="urn:microsoft.com/office/officeart/2009/3/layout/HorizontalOrganizationChart"/>
    <dgm:cxn modelId="{74E963A2-144F-634E-8E09-4B4A741DD81E}" type="presOf" srcId="{0B3C9549-9D10-624F-91ED-E871FE82ABF2}" destId="{C9E3C91D-3B1E-D443-9563-FA8280AC309E}" srcOrd="1" destOrd="0" presId="urn:microsoft.com/office/officeart/2009/3/layout/HorizontalOrganizationChart"/>
    <dgm:cxn modelId="{32EA95A2-5DD1-E040-8641-5E07652017E1}" type="presOf" srcId="{CE51ED23-476C-1C4B-B646-1D612209EACF}" destId="{5BFDFFE8-29A3-1A4E-9B68-408C24659A0C}" srcOrd="1" destOrd="0" presId="urn:microsoft.com/office/officeart/2009/3/layout/HorizontalOrganizationChart"/>
    <dgm:cxn modelId="{1700F8A3-00EC-734C-A657-27B0807F7B46}" type="presOf" srcId="{F35C381D-78CE-734A-A13B-57B2DDF69BBE}" destId="{9939535A-BFD7-3045-AAD8-F89C0EDA5ECD}" srcOrd="1" destOrd="0" presId="urn:microsoft.com/office/officeart/2009/3/layout/HorizontalOrganizationChart"/>
    <dgm:cxn modelId="{84B446A4-09DB-824D-A990-B67135C79DE9}" type="presOf" srcId="{AC3E2609-D1EA-5649-994A-81753027F8C6}" destId="{B96C158A-6B73-574D-9684-8D46BDF66B2A}" srcOrd="1" destOrd="0" presId="urn:microsoft.com/office/officeart/2009/3/layout/HorizontalOrganizationChart"/>
    <dgm:cxn modelId="{2B54B5A4-D8A1-9D4D-B0AC-6E837924C54A}" type="presOf" srcId="{D161BBC2-ABF4-6B44-B544-8F98C36A5CA5}" destId="{4746D018-6600-BE46-90C8-1867DB3518D3}" srcOrd="1" destOrd="0" presId="urn:microsoft.com/office/officeart/2009/3/layout/HorizontalOrganizationChart"/>
    <dgm:cxn modelId="{1D64F5A6-855B-3042-A634-4217941BC800}" type="presOf" srcId="{CFFB455F-6844-1044-9117-2D3955BD478E}" destId="{42F556C0-D496-2747-9727-27EFDD386ACE}" srcOrd="0" destOrd="0" presId="urn:microsoft.com/office/officeart/2009/3/layout/HorizontalOrganizationChart"/>
    <dgm:cxn modelId="{F4BE96A7-1E17-8543-9E7A-FA47CCA12C55}" type="presOf" srcId="{A23054E3-D6CB-4145-8F33-BFAC8CB28ECA}" destId="{980004E4-F771-EE48-AC64-F789DF7B01F7}" srcOrd="0" destOrd="0" presId="urn:microsoft.com/office/officeart/2009/3/layout/HorizontalOrganizationChart"/>
    <dgm:cxn modelId="{94E302A8-DACD-4A48-A913-59C62E470A8E}" type="presOf" srcId="{2B7A82EF-6D82-7742-91C4-A397112C7A74}" destId="{982B83BA-A6B3-E44E-B981-A4B619D8B7FA}" srcOrd="0" destOrd="0" presId="urn:microsoft.com/office/officeart/2009/3/layout/HorizontalOrganizationChart"/>
    <dgm:cxn modelId="{32FA4FA9-C29D-4842-9EAF-F1556E1C3852}" type="presOf" srcId="{3246291D-96DB-FF4B-BC02-9460B913A180}" destId="{71FC06AA-2A93-6A41-851A-EE4422D19EBE}" srcOrd="0" destOrd="0" presId="urn:microsoft.com/office/officeart/2009/3/layout/HorizontalOrganizationChart"/>
    <dgm:cxn modelId="{E011C6AB-1258-0444-8F7D-85AE4FEE3F8A}" type="presOf" srcId="{9CF529BB-09BE-5547-863A-2CB495D02FE1}" destId="{85262A11-C52D-EC47-A814-4F07B80A1285}" srcOrd="0" destOrd="0" presId="urn:microsoft.com/office/officeart/2009/3/layout/HorizontalOrganizationChart"/>
    <dgm:cxn modelId="{91CB26AC-BBBD-5340-BFBD-1ABCF2FF1052}" type="presOf" srcId="{BFA68BC5-7394-D444-99DF-5E77EFDB4B71}" destId="{BA478684-96DA-9C42-96B9-8D8212CACC0A}" srcOrd="1" destOrd="0" presId="urn:microsoft.com/office/officeart/2009/3/layout/HorizontalOrganizationChart"/>
    <dgm:cxn modelId="{B8A534AC-0E9A-FC45-8BB5-0EED613444E6}" srcId="{15A28C46-8533-1146-8F68-06E124C4BC3F}" destId="{A23054E3-D6CB-4145-8F33-BFAC8CB28ECA}" srcOrd="0" destOrd="0" parTransId="{D46D8E0C-B423-CB44-B2C7-F39E2213BA2F}" sibTransId="{14BB62BB-7DA0-FD49-A8BA-445C001F5EAA}"/>
    <dgm:cxn modelId="{16B863AC-4C51-7548-B056-1273305261FA}" srcId="{50EC4629-54FA-8446-8B0D-09EADB5C584F}" destId="{BF6E5D68-81B8-B041-9246-DB37946D2ACB}" srcOrd="0" destOrd="0" parTransId="{CFFB455F-6844-1044-9117-2D3955BD478E}" sibTransId="{835836A6-16A3-794E-B761-EEF02E735A8C}"/>
    <dgm:cxn modelId="{A855BEAC-0432-4948-A336-28543B4A0005}" type="presOf" srcId="{212FDBE9-7F53-2442-A603-84E30858DCE4}" destId="{240A0FF9-9125-F040-857F-92E8513B873D}" srcOrd="0" destOrd="0" presId="urn:microsoft.com/office/officeart/2009/3/layout/HorizontalOrganizationChart"/>
    <dgm:cxn modelId="{ECC4EFAC-2ED3-3E4C-8B52-301A37FFDA14}" type="presOf" srcId="{08C27BF1-3129-1249-8DFD-89A13BE150AC}" destId="{0505421D-7B1F-8E4F-8D41-FFF2733CFED3}" srcOrd="0" destOrd="0" presId="urn:microsoft.com/office/officeart/2009/3/layout/HorizontalOrganizationChart"/>
    <dgm:cxn modelId="{66D270AD-642A-4645-94A1-EC835BC2A38B}" type="presOf" srcId="{50A42BDC-7B6E-224B-BA57-2267465C0B8A}" destId="{30172D50-11AF-1E43-A450-B703CDEFADC2}" srcOrd="0" destOrd="0" presId="urn:microsoft.com/office/officeart/2009/3/layout/HorizontalOrganizationChart"/>
    <dgm:cxn modelId="{A3327EAD-9821-B74C-AF3A-61DC4AF2B26F}" type="presOf" srcId="{AC3E2609-D1EA-5649-994A-81753027F8C6}" destId="{970B5CAA-68D5-4048-B4F2-EDFAB85F6DBC}" srcOrd="0" destOrd="0" presId="urn:microsoft.com/office/officeart/2009/3/layout/HorizontalOrganizationChart"/>
    <dgm:cxn modelId="{EAE9DFAD-09DC-474E-B57B-5A3ADE5034F4}" type="presOf" srcId="{51BAC102-5B4B-DA49-9BFD-DB1D3DB5760F}" destId="{5B6814CA-675B-3143-9098-68EB7129AAF2}" srcOrd="1" destOrd="0" presId="urn:microsoft.com/office/officeart/2009/3/layout/HorizontalOrganizationChart"/>
    <dgm:cxn modelId="{6D0720AE-AC7E-BD43-B303-13DD8C1AB80B}" srcId="{9840926D-1A69-784F-938C-6204CBC2A5B1}" destId="{5CE05C3C-BC7E-6C40-B1E9-F2630313C93C}" srcOrd="0" destOrd="0" parTransId="{E3BFAFBF-1C79-244E-A5A7-FD232732F1A9}" sibTransId="{AC21BF7C-95E2-884A-AB51-8D9A8E3B9E7C}"/>
    <dgm:cxn modelId="{9EF76FAE-5082-EB41-8C4E-908FE9110ADB}" type="presOf" srcId="{4F22FDEA-811C-7943-83E5-51218593FE69}" destId="{C3AC0AB9-F1CB-A44E-8755-533F8F25581C}" srcOrd="0" destOrd="0" presId="urn:microsoft.com/office/officeart/2009/3/layout/HorizontalOrganizationChart"/>
    <dgm:cxn modelId="{68D0DDAF-BBD2-7D4A-86A1-F793D3DC855E}" type="presOf" srcId="{B628C543-FCB0-E74D-9750-B692DF0B705A}" destId="{EB2EAD65-942C-6F4A-B093-14029D40856E}" srcOrd="0" destOrd="0" presId="urn:microsoft.com/office/officeart/2009/3/layout/HorizontalOrganizationChart"/>
    <dgm:cxn modelId="{655920B1-73A3-F843-B8D8-74856EA063E0}" type="presOf" srcId="{9E8584B3-12A5-2242-838B-E6173B10F477}" destId="{84257897-60C2-0240-AE7D-B2B8E042FDED}" srcOrd="1" destOrd="0" presId="urn:microsoft.com/office/officeart/2009/3/layout/HorizontalOrganizationChart"/>
    <dgm:cxn modelId="{F0BF61B1-FA32-9E4F-B12C-4F1321FFFE0B}" type="presOf" srcId="{F003F77B-8C16-EB49-B260-BEAD0BB9333F}" destId="{C8CC84A7-6AA4-A54B-A5A9-376DB66AD9E2}" srcOrd="0" destOrd="0" presId="urn:microsoft.com/office/officeart/2009/3/layout/HorizontalOrganizationChart"/>
    <dgm:cxn modelId="{CFC91FB2-A2A0-4F4A-A3FA-036353577766}" type="presOf" srcId="{9840926D-1A69-784F-938C-6204CBC2A5B1}" destId="{553BBC9E-09DC-BA47-B3FA-45DD70A09A87}" srcOrd="0" destOrd="0" presId="urn:microsoft.com/office/officeart/2009/3/layout/HorizontalOrganizationChart"/>
    <dgm:cxn modelId="{7AAC27B3-7CF4-F446-AA29-64D6348CE5F4}" type="presOf" srcId="{B9F0BC5F-617B-384D-B290-11A8A307CF5F}" destId="{7F02C37C-A0E3-594F-A9AB-49427E444265}" srcOrd="1" destOrd="0" presId="urn:microsoft.com/office/officeart/2009/3/layout/HorizontalOrganizationChart"/>
    <dgm:cxn modelId="{DBE61EB4-61D4-204B-8D58-C956EA162F33}" srcId="{611B7AAA-8751-E146-90B8-3619F5F6692A}" destId="{CE51ED23-476C-1C4B-B646-1D612209EACF}" srcOrd="0" destOrd="0" parTransId="{D0F619A6-F660-BF47-B173-9493D9041B36}" sibTransId="{BD91A9EF-B4EE-9842-91BB-8402CBFD3CA4}"/>
    <dgm:cxn modelId="{3BEB9EB5-23FB-CC45-950C-206D7E6519D5}" type="presOf" srcId="{47BC7D02-2843-9A4E-846E-C66B71DBD011}" destId="{D2A824B6-8361-D349-BD73-C9518A9362D9}" srcOrd="1" destOrd="0" presId="urn:microsoft.com/office/officeart/2009/3/layout/HorizontalOrganizationChart"/>
    <dgm:cxn modelId="{0E7C14B6-BA98-6148-823B-67922892545C}" type="presOf" srcId="{D161BBC2-ABF4-6B44-B544-8F98C36A5CA5}" destId="{44CCC2D7-EFFB-F849-A025-641374D59145}" srcOrd="0" destOrd="0" presId="urn:microsoft.com/office/officeart/2009/3/layout/HorizontalOrganizationChart"/>
    <dgm:cxn modelId="{1D651DB7-E2B9-A24A-BCA3-E8081A94D6CA}" type="presOf" srcId="{01FAD870-C499-CE44-80CB-CA07CCDC51A2}" destId="{BB12F1B8-3E4A-CC4E-97A5-4AC816A35FA1}" srcOrd="1" destOrd="0" presId="urn:microsoft.com/office/officeart/2009/3/layout/HorizontalOrganizationChart"/>
    <dgm:cxn modelId="{CC6912BA-5C3C-C34F-BE09-308B1B077CE1}" type="presOf" srcId="{D0F619A6-F660-BF47-B173-9493D9041B36}" destId="{C16E5467-BC6C-CE48-BD56-633B5F3C291C}" srcOrd="0" destOrd="0" presId="urn:microsoft.com/office/officeart/2009/3/layout/HorizontalOrganizationChart"/>
    <dgm:cxn modelId="{B13D8FBA-9260-AA4C-B7A6-069B49571623}" type="presOf" srcId="{BBFD68EC-21C2-3C41-8512-00C44109D758}" destId="{68614748-0416-BA4C-BB8E-811D194D5BD1}" srcOrd="0" destOrd="0" presId="urn:microsoft.com/office/officeart/2009/3/layout/HorizontalOrganizationChart"/>
    <dgm:cxn modelId="{A410BDBA-CD5E-3549-AF52-536D07AB5F25}" type="presOf" srcId="{2181D6A5-426D-5642-A17F-7EA6A1D9EA99}" destId="{A5CF5E8D-C162-DE43-8CD7-DA2E0CF10198}" srcOrd="0" destOrd="0" presId="urn:microsoft.com/office/officeart/2009/3/layout/HorizontalOrganizationChart"/>
    <dgm:cxn modelId="{68D3A6BB-66DE-6A40-968C-1015476AAA2C}" type="presOf" srcId="{3763FA0B-E2D7-FC47-9722-983640A1F704}" destId="{A349F694-CF06-B544-A6CA-46AC31EAA7B2}" srcOrd="1" destOrd="0" presId="urn:microsoft.com/office/officeart/2009/3/layout/HorizontalOrganizationChart"/>
    <dgm:cxn modelId="{DF1CAABC-525D-CC4E-97A5-E6D83A703AAC}" type="presOf" srcId="{71F944B9-CD86-5249-8689-067162FC0FE4}" destId="{298CAC6A-C39F-5E43-8D1A-5B6415C833B0}" srcOrd="1" destOrd="0" presId="urn:microsoft.com/office/officeart/2009/3/layout/HorizontalOrganizationChart"/>
    <dgm:cxn modelId="{4F3226BD-777F-FB41-8010-080801152988}" type="presOf" srcId="{0B3C9549-9D10-624F-91ED-E871FE82ABF2}" destId="{74320A71-CD6D-BF46-BAA3-FF6027045523}" srcOrd="0" destOrd="0" presId="urn:microsoft.com/office/officeart/2009/3/layout/HorizontalOrganizationChart"/>
    <dgm:cxn modelId="{459ADDBE-5600-1D48-A40E-B0C983510AE0}" srcId="{240208D3-EE78-0740-A3AC-C0ADD1B70450}" destId="{F35C381D-78CE-734A-A13B-57B2DDF69BBE}" srcOrd="1" destOrd="0" parTransId="{9363BC9B-AB85-444C-84A5-F1DC21770330}" sibTransId="{54610CF7-1737-D749-968E-DDB6AC2E0D61}"/>
    <dgm:cxn modelId="{5DE06FBF-30C7-024D-8C5E-1E21A57DEBEE}" srcId="{AC3E2609-D1EA-5649-994A-81753027F8C6}" destId="{01FAD870-C499-CE44-80CB-CA07CCDC51A2}" srcOrd="0" destOrd="0" parTransId="{CA718C14-08ED-3747-B1E7-E3694806D677}" sibTransId="{2036E16F-1BE5-EE40-A750-12527E5E5CE4}"/>
    <dgm:cxn modelId="{17E1A2BF-327F-9F47-9F89-F5BEBDD29104}" srcId="{657F63A6-A749-5B41-8F09-37BED7893A80}" destId="{9E08A41C-31A6-8F47-B6E3-5B569BA9CBDD}" srcOrd="1" destOrd="0" parTransId="{478AF458-AEB5-554E-84B8-443F33ADE38B}" sibTransId="{4F26AD06-545F-6D44-A006-B524C719EC91}"/>
    <dgm:cxn modelId="{E523FEC2-76D0-334F-AF98-5F2F00077BE9}" type="presOf" srcId="{EA77F78F-BCAC-7943-A834-AEA2D74FA14E}" destId="{7F9EFAFC-FC84-0448-AA13-59F7AF98092E}" srcOrd="0" destOrd="0" presId="urn:microsoft.com/office/officeart/2009/3/layout/HorizontalOrganizationChart"/>
    <dgm:cxn modelId="{E8A95BC6-39BE-2A4B-BA95-C900BA0A3E38}" type="presOf" srcId="{D8243709-7B44-1344-A28B-7F0FB0A0B6C1}" destId="{5CBA0282-600B-6F4A-B66E-E75134EA5F79}" srcOrd="0" destOrd="0" presId="urn:microsoft.com/office/officeart/2009/3/layout/HorizontalOrganizationChart"/>
    <dgm:cxn modelId="{2849F0C6-E343-C04D-9B02-C87A20C796A3}" type="presOf" srcId="{72B1881E-2F55-4B43-BD5A-FEDBA5A67C3C}" destId="{E8703DF4-3041-D840-9DAB-22EAEF58F0D4}" srcOrd="0" destOrd="0" presId="urn:microsoft.com/office/officeart/2009/3/layout/HorizontalOrganizationChart"/>
    <dgm:cxn modelId="{7C4E58C7-880C-2342-873C-8EC14065678F}" type="presOf" srcId="{50EC4629-54FA-8446-8B0D-09EADB5C584F}" destId="{D410F72D-4D7F-244B-B056-E053DE6483A4}" srcOrd="1" destOrd="0" presId="urn:microsoft.com/office/officeart/2009/3/layout/HorizontalOrganizationChart"/>
    <dgm:cxn modelId="{24ECF2C7-B974-5742-9AE5-115B2E828C2B}" srcId="{3763FA0B-E2D7-FC47-9722-983640A1F704}" destId="{EA77F78F-BCAC-7943-A834-AEA2D74FA14E}" srcOrd="2" destOrd="0" parTransId="{DE7C5124-C6F0-7E46-956E-94A62D1256C5}" sibTransId="{E05B7EB1-AADD-B742-9A5D-928AB0073383}"/>
    <dgm:cxn modelId="{BAFF79CA-6826-BA4D-B16F-965148F56F79}" type="presOf" srcId="{2C16969B-C59F-F341-989B-087348BC6C50}" destId="{0DDF456E-5D8F-EC4A-BB27-393CEA64ACF3}" srcOrd="1" destOrd="0" presId="urn:microsoft.com/office/officeart/2009/3/layout/HorizontalOrganizationChart"/>
    <dgm:cxn modelId="{22FD93CE-1CF7-4643-8D08-652380816B19}" type="presOf" srcId="{418DB1B9-4D50-D847-896D-DEDF3AF4120D}" destId="{9EA4006F-2820-7B45-B2CB-2C960963D3F4}" srcOrd="1" destOrd="0" presId="urn:microsoft.com/office/officeart/2009/3/layout/HorizontalOrganizationChart"/>
    <dgm:cxn modelId="{A109F3CF-A9F9-FA40-80A4-544AF21DAE49}" type="presOf" srcId="{4B209D0B-78B7-0B4D-82D2-4C5F222ACE96}" destId="{74FE5A99-F87D-E246-B490-2FDA80CA64C9}" srcOrd="0" destOrd="0" presId="urn:microsoft.com/office/officeart/2009/3/layout/HorizontalOrganizationChart"/>
    <dgm:cxn modelId="{65FA01D0-705B-D64F-8A57-10A1C84F8F0A}" srcId="{657F63A6-A749-5B41-8F09-37BED7893A80}" destId="{A24A85DE-A01E-8842-9A4F-6C7A8ECD0451}" srcOrd="2" destOrd="0" parTransId="{30239BDC-B83C-8949-8444-10EFC40F5682}" sibTransId="{CB345C2E-3D16-DD46-A5C0-B42D53B6A410}"/>
    <dgm:cxn modelId="{98FD1ED0-279D-554A-8113-430329CFC617}" type="presOf" srcId="{B0E687A3-7982-9A43-805F-C53D6ABADE45}" destId="{CF85CD6F-4130-DA4E-9AD6-AC3D3A7F343D}" srcOrd="0" destOrd="0" presId="urn:microsoft.com/office/officeart/2009/3/layout/HorizontalOrganizationChart"/>
    <dgm:cxn modelId="{5C73DAD1-2992-D647-9458-966482904BAD}" type="presOf" srcId="{CA718C14-08ED-3747-B1E7-E3694806D677}" destId="{0DF51990-99C8-D240-A11A-494186666FC1}" srcOrd="0" destOrd="0" presId="urn:microsoft.com/office/officeart/2009/3/layout/HorizontalOrganizationChart"/>
    <dgm:cxn modelId="{4066A4D2-FB32-FD4E-96A4-8E7CC76DD2A6}" type="presOf" srcId="{D187DEBB-7159-7249-90F5-C363A8135B3A}" destId="{9213317A-E420-0D49-8995-883AA7F9DEC9}" srcOrd="0" destOrd="0" presId="urn:microsoft.com/office/officeart/2009/3/layout/HorizontalOrganizationChart"/>
    <dgm:cxn modelId="{B478B8D2-AE2F-C54C-A858-9FD3B4318B93}" type="presOf" srcId="{A24A85DE-A01E-8842-9A4F-6C7A8ECD0451}" destId="{39B33EB4-0AFE-4440-8487-90A3A5205F4C}" srcOrd="0" destOrd="0" presId="urn:microsoft.com/office/officeart/2009/3/layout/HorizontalOrganizationChart"/>
    <dgm:cxn modelId="{3C4FC3D4-1202-9E49-BD84-7D709CB94280}" type="presOf" srcId="{50EC4629-54FA-8446-8B0D-09EADB5C584F}" destId="{B19A407B-0F3A-AB43-BB5C-8AEC47428CCA}" srcOrd="0" destOrd="0" presId="urn:microsoft.com/office/officeart/2009/3/layout/HorizontalOrganizationChart"/>
    <dgm:cxn modelId="{620E08D5-7037-C142-AF55-9CF5F186B682}" type="presOf" srcId="{64083988-CAE3-4A46-BCEE-5B1B1D4A5C9C}" destId="{5EBA7C35-AF4A-F648-8914-99F5A9CBA043}" srcOrd="1" destOrd="0" presId="urn:microsoft.com/office/officeart/2009/3/layout/HorizontalOrganizationChart"/>
    <dgm:cxn modelId="{86AECCD5-3B63-D24C-A605-29B2726E6A9D}" type="presOf" srcId="{478AF458-AEB5-554E-84B8-443F33ADE38B}" destId="{C93002F9-8DE7-064A-A270-CF58EF16F2E5}" srcOrd="0" destOrd="0" presId="urn:microsoft.com/office/officeart/2009/3/layout/HorizontalOrganizationChart"/>
    <dgm:cxn modelId="{AA469DD6-61D5-B34B-981C-65CD6D4EFF90}" type="presOf" srcId="{37279C48-68D0-5647-B9C5-86C8159FFF5F}" destId="{BB919936-82F7-9548-A62E-E0940031A530}" srcOrd="0" destOrd="0" presId="urn:microsoft.com/office/officeart/2009/3/layout/HorizontalOrganizationChart"/>
    <dgm:cxn modelId="{04B697D8-D713-2040-B246-23AC88108E9F}" type="presOf" srcId="{611B7AAA-8751-E146-90B8-3619F5F6692A}" destId="{6083F3AF-7FBF-D44A-9460-B6D9654B1F8E}" srcOrd="0" destOrd="0" presId="urn:microsoft.com/office/officeart/2009/3/layout/HorizontalOrganizationChart"/>
    <dgm:cxn modelId="{FEB198D8-40BD-E34A-A072-4D25A3623006}" type="presOf" srcId="{64083988-CAE3-4A46-BCEE-5B1B1D4A5C9C}" destId="{B1C41CDC-60F6-8A47-82FA-EB7D14572967}" srcOrd="0" destOrd="0" presId="urn:microsoft.com/office/officeart/2009/3/layout/HorizontalOrganizationChart"/>
    <dgm:cxn modelId="{6807F4D8-6E5B-324E-A858-7F66B986EEE3}" type="presOf" srcId="{B9F0BC5F-617B-384D-B290-11A8A307CF5F}" destId="{44DB02C3-CA17-EA41-89BB-5B3F79D73804}" srcOrd="0" destOrd="0" presId="urn:microsoft.com/office/officeart/2009/3/layout/HorizontalOrganizationChart"/>
    <dgm:cxn modelId="{A718F7D8-145C-B547-B062-3FFF02BC06E2}" type="presOf" srcId="{1C0F88FE-E1C4-A04E-83E7-FA1AED797E8F}" destId="{C57E2B37-8B6D-4D4A-82E9-BEF9299D35CB}" srcOrd="0" destOrd="0" presId="urn:microsoft.com/office/officeart/2009/3/layout/HorizontalOrganizationChart"/>
    <dgm:cxn modelId="{306001DB-A188-A048-B990-C7C36956545E}" type="presOf" srcId="{BF6E5D68-81B8-B041-9246-DB37946D2ACB}" destId="{4AE3777E-DFA8-5B4E-910F-3250285D8D83}" srcOrd="1" destOrd="0" presId="urn:microsoft.com/office/officeart/2009/3/layout/HorizontalOrganizationChart"/>
    <dgm:cxn modelId="{A4FCBBDC-927C-814E-A7CB-30E1874BC419}" type="presOf" srcId="{8CC9A0EB-DBE7-9244-81DC-C9ADCF2FC8D3}" destId="{AD08BF2D-B9EC-5A4B-8CEC-B2E20E5B6638}" srcOrd="0" destOrd="0" presId="urn:microsoft.com/office/officeart/2009/3/layout/HorizontalOrganizationChart"/>
    <dgm:cxn modelId="{BCA00EDE-0F34-D84D-9CB6-F736BE7FA914}" type="presOf" srcId="{84487EE3-08B6-0B41-9F38-F3384A01D699}" destId="{CAC3D933-C532-0343-8D8F-74B3ADA3D4C7}" srcOrd="0" destOrd="0" presId="urn:microsoft.com/office/officeart/2009/3/layout/HorizontalOrganizationChart"/>
    <dgm:cxn modelId="{4E4D8ADE-5A71-DC40-96F8-B865BCA28EE3}" type="presOf" srcId="{556F9061-2310-D64C-B6B8-09B0446E9653}" destId="{56410408-D81D-AF43-A0FC-52F9D2A45C38}" srcOrd="0" destOrd="0" presId="urn:microsoft.com/office/officeart/2009/3/layout/HorizontalOrganizationChart"/>
    <dgm:cxn modelId="{05B0A3DE-1655-694C-8AED-E64C032D3A3A}" type="presOf" srcId="{BCA7DD04-82D1-FD43-B7C5-1FCA00FFEEB4}" destId="{33940CF0-7DD9-F845-A76E-41EC151933F2}" srcOrd="1" destOrd="0" presId="urn:microsoft.com/office/officeart/2009/3/layout/HorizontalOrganizationChart"/>
    <dgm:cxn modelId="{9EF7C3DF-D6FD-4043-BA3C-7D46FB67BB65}" srcId="{BCA7DD04-82D1-FD43-B7C5-1FCA00FFEEB4}" destId="{8C041CCE-5409-B54E-BE0C-4A605E298846}" srcOrd="0" destOrd="0" parTransId="{8E61E557-A3E7-8B42-8419-1164F8442FE6}" sibTransId="{B1FE840F-3079-5A4C-9774-AF0049C0869F}"/>
    <dgm:cxn modelId="{B5937DE0-CAA0-8D49-AB43-EAA0F71F0837}" type="presOf" srcId="{9840926D-1A69-784F-938C-6204CBC2A5B1}" destId="{530A5F44-F56A-FD41-8121-284669092F20}" srcOrd="1" destOrd="0" presId="urn:microsoft.com/office/officeart/2009/3/layout/HorizontalOrganizationChart"/>
    <dgm:cxn modelId="{7A1803E2-04E6-D045-B964-BC3542BBA2F2}" srcId="{D161BBC2-ABF4-6B44-B544-8F98C36A5CA5}" destId="{792D986F-C352-4047-A002-8ECBBDDD56FA}" srcOrd="2" destOrd="0" parTransId="{50A42BDC-7B6E-224B-BA57-2267465C0B8A}" sibTransId="{B21806B6-2FA3-054A-B71B-D88881C915FA}"/>
    <dgm:cxn modelId="{E77E0EE4-9263-4B45-9237-520FC35C3C91}" type="presOf" srcId="{DE7C5124-C6F0-7E46-956E-94A62D1256C5}" destId="{02397E1A-78CF-B04C-908F-0E80341ACFB5}" srcOrd="0" destOrd="0" presId="urn:microsoft.com/office/officeart/2009/3/layout/HorizontalOrganizationChart"/>
    <dgm:cxn modelId="{129558E4-B8BD-3841-B7FA-CF0CA82461FE}" type="presOf" srcId="{2798D10E-3AC1-6043-9953-2F3DEEFFFB51}" destId="{44C9FE4A-6634-0C48-B20C-BB1DDF833F44}" srcOrd="1" destOrd="0" presId="urn:microsoft.com/office/officeart/2009/3/layout/HorizontalOrganizationChart"/>
    <dgm:cxn modelId="{E19D79E4-81AF-5E48-B929-8A3BC902DF94}" type="presOf" srcId="{62B8604C-F4BD-6741-8E18-F5B3E7FF0D49}" destId="{03990072-D877-2E49-B306-94AE9E020944}" srcOrd="0" destOrd="0" presId="urn:microsoft.com/office/officeart/2009/3/layout/HorizontalOrganizationChart"/>
    <dgm:cxn modelId="{FB3093E4-FC53-8940-93CF-268A17C852BF}" type="presOf" srcId="{3F6FCA9A-4CD2-BF48-9D85-551DBAAB4E2F}" destId="{BD54E055-1037-8642-AA47-5A9F9BE2C196}" srcOrd="0" destOrd="0" presId="urn:microsoft.com/office/officeart/2009/3/layout/HorizontalOrganizationChart"/>
    <dgm:cxn modelId="{110CBFE4-A5BD-B04E-A3C7-2DF934DC3CA0}" srcId="{3BC55E24-8C2F-D54D-89A5-BBB42F1E5D94}" destId="{08C27BF1-3129-1249-8DFD-89A13BE150AC}" srcOrd="0" destOrd="0" parTransId="{B5BAD1F7-F290-4148-9501-11918813955C}" sibTransId="{F5CF4D61-A344-1D42-8508-70FDCF193227}"/>
    <dgm:cxn modelId="{F703E9E4-3205-8A49-B1D7-A3AA9DC9CAFB}" type="presOf" srcId="{556F9061-2310-D64C-B6B8-09B0446E9653}" destId="{E2BA144E-22D3-114C-9DDC-7BD0AB326DE4}" srcOrd="1" destOrd="0" presId="urn:microsoft.com/office/officeart/2009/3/layout/HorizontalOrganizationChart"/>
    <dgm:cxn modelId="{4DB8FFE4-6A3E-6840-B810-9A9CDC21C3FC}" type="presOf" srcId="{6AF8B06D-CE0A-9B43-8B38-0DA5CEB548C7}" destId="{ECB8A712-EAC9-CE4B-AF26-4E5CFE182CA1}" srcOrd="0" destOrd="0" presId="urn:microsoft.com/office/officeart/2009/3/layout/HorizontalOrganizationChart"/>
    <dgm:cxn modelId="{693648E5-F924-AD4F-8670-BBC3DFD4D5F9}" srcId="{51BAC102-5B4B-DA49-9BFD-DB1D3DB5760F}" destId="{2181D6A5-426D-5642-A17F-7EA6A1D9EA99}" srcOrd="2" destOrd="0" parTransId="{BC12F40F-6397-3C4A-A852-815896661485}" sibTransId="{19044555-AC14-0D46-840B-579F83292C4C}"/>
    <dgm:cxn modelId="{CC45F5E5-D436-9249-AA78-75620FB14F19}" type="presOf" srcId="{BCA7DD04-82D1-FD43-B7C5-1FCA00FFEEB4}" destId="{7FD289BB-8A7D-6B4E-B6A1-15BC07DEA883}" srcOrd="0" destOrd="0" presId="urn:microsoft.com/office/officeart/2009/3/layout/HorizontalOrganizationChart"/>
    <dgm:cxn modelId="{D50CFCE5-41B7-F546-A072-29B39499E6A3}" type="presOf" srcId="{36ED14D2-5B6C-4843-B233-06C5F9337EC2}" destId="{A77AFA0D-4BEB-AA45-9719-401E647C2ECB}" srcOrd="0" destOrd="0" presId="urn:microsoft.com/office/officeart/2009/3/layout/HorizontalOrganizationChart"/>
    <dgm:cxn modelId="{934A18E6-56B5-D242-8AC2-3C94A04AA449}" type="presOf" srcId="{9CF529BB-09BE-5547-863A-2CB495D02FE1}" destId="{25920459-9256-F547-A042-F0E8BC9D2BE5}" srcOrd="1" destOrd="0" presId="urn:microsoft.com/office/officeart/2009/3/layout/HorizontalOrganizationChart"/>
    <dgm:cxn modelId="{16409FE7-1E04-1A43-AE45-F2A4FD41BCD5}" srcId="{792D986F-C352-4047-A002-8ECBBDDD56FA}" destId="{D94E0E8F-8663-7A47-B555-B87BAC8D7FA3}" srcOrd="0" destOrd="0" parTransId="{34AC3AE6-1002-A246-8946-F6F02DF52E1F}" sibTransId="{D8E4AA1D-3E8B-AE4E-9628-5A1FD0B48A57}"/>
    <dgm:cxn modelId="{54D7EBE7-7239-4941-9F7F-DAA275DE691E}" type="presOf" srcId="{A6C70909-2C51-9446-8D70-6A28D5C5C0C5}" destId="{F66F0D59-B2A2-3C4E-A55C-3DBC3E222853}" srcOrd="0" destOrd="0" presId="urn:microsoft.com/office/officeart/2009/3/layout/HorizontalOrganizationChart"/>
    <dgm:cxn modelId="{A1EF4DEA-75B9-484C-953F-BED710F09728}" srcId="{94716B81-8558-6241-96F7-1E9EB28F147B}" destId="{BCA7DD04-82D1-FD43-B7C5-1FCA00FFEEB4}" srcOrd="0" destOrd="0" parTransId="{BBFD68EC-21C2-3C41-8512-00C44109D758}" sibTransId="{6D961E49-E5BB-274F-8A46-0BDDA54C7F57}"/>
    <dgm:cxn modelId="{AF269BEA-A3D1-0444-B492-A8486E04EA23}" type="presOf" srcId="{9EB23489-A56C-D445-BBA4-AE7B643DB92D}" destId="{AE12E674-6E76-1C4C-8C18-3CD44688CEE8}" srcOrd="1" destOrd="0" presId="urn:microsoft.com/office/officeart/2009/3/layout/HorizontalOrganizationChart"/>
    <dgm:cxn modelId="{15DAF3EC-040F-FF49-AE92-5DA7696BEF5E}" type="presOf" srcId="{93B99E62-0C3A-1A41-A3B8-C78A0C4EBBB5}" destId="{4A26F198-FAFB-784B-9C4A-11536BAB716E}" srcOrd="0" destOrd="0" presId="urn:microsoft.com/office/officeart/2009/3/layout/HorizontalOrganizationChart"/>
    <dgm:cxn modelId="{3AE0C2ED-0859-AE43-AB57-5628A09980AF}" type="presOf" srcId="{49D767AF-2E73-A24F-96D0-7C745CC073A8}" destId="{9829ADE2-E6D9-A741-BE50-2CFF31BE3074}" srcOrd="1" destOrd="0" presId="urn:microsoft.com/office/officeart/2009/3/layout/HorizontalOrganizationChart"/>
    <dgm:cxn modelId="{4D4700EE-0836-3048-8FDF-65C35ABA68EE}" type="presOf" srcId="{EA77F78F-BCAC-7943-A834-AEA2D74FA14E}" destId="{B9C46DE2-434B-6E4B-ABA8-243C1E7F8F08}" srcOrd="1" destOrd="0" presId="urn:microsoft.com/office/officeart/2009/3/layout/HorizontalOrganizationChart"/>
    <dgm:cxn modelId="{2447F3EE-ECD9-C648-AC69-B9FA05E76BE2}" type="presOf" srcId="{7EB0FC51-2942-EB4F-9CAC-A2EEB8F669CA}" destId="{D6C9CA76-0DC4-644B-9ECA-8BAA958A143B}" srcOrd="0" destOrd="0" presId="urn:microsoft.com/office/officeart/2009/3/layout/HorizontalOrganizationChart"/>
    <dgm:cxn modelId="{4FC909EF-62BB-3B45-92DD-D87F1DD38C23}" type="presOf" srcId="{30239BDC-B83C-8949-8444-10EFC40F5682}" destId="{0AFC86B0-D79B-4243-928B-5D399E4E9998}" srcOrd="0" destOrd="0" presId="urn:microsoft.com/office/officeart/2009/3/layout/HorizontalOrganizationChart"/>
    <dgm:cxn modelId="{210824EF-45B3-0548-8E0A-242E7E6C5B25}" srcId="{240208D3-EE78-0740-A3AC-C0ADD1B70450}" destId="{64083988-CAE3-4A46-BCEE-5B1B1D4A5C9C}" srcOrd="0" destOrd="0" parTransId="{90DC0C2D-9C10-9342-9592-7AAC55010BAE}" sibTransId="{AAC5C491-CDA4-9E46-957C-1D9C24DC0EBC}"/>
    <dgm:cxn modelId="{0C0379EF-8786-1349-9E59-F8F6AB656B81}" type="presOf" srcId="{2C16969B-C59F-F341-989B-087348BC6C50}" destId="{7AD0C285-BD7D-B543-ACF1-0D5100A6D4B3}" srcOrd="0" destOrd="0" presId="urn:microsoft.com/office/officeart/2009/3/layout/HorizontalOrganizationChart"/>
    <dgm:cxn modelId="{CB6C5EF0-A4B5-864C-BFD6-901300F581FA}" type="presOf" srcId="{9EB23489-A56C-D445-BBA4-AE7B643DB92D}" destId="{2E2A372F-4527-C54E-9614-2A62CCAF45DA}" srcOrd="0" destOrd="0" presId="urn:microsoft.com/office/officeart/2009/3/layout/HorizontalOrganizationChart"/>
    <dgm:cxn modelId="{643FB9F0-F1F9-4F40-A9A0-9A0C06E3848D}" srcId="{47BC7D02-2843-9A4E-846E-C66B71DBD011}" destId="{3B3A89F9-02B9-0440-9C12-8290BFEA905C}" srcOrd="2" destOrd="0" parTransId="{6F0AAC0D-F078-9240-B109-DB2760818AFA}" sibTransId="{B9F839FE-E7AC-E642-9B25-E0EAAF4BED77}"/>
    <dgm:cxn modelId="{DA25C3F0-E213-A74A-B460-53BB75D72495}" type="presOf" srcId="{883670D1-9860-9240-8715-35EA408E5247}" destId="{29F47586-79D0-9245-A97B-C908E34BC979}" srcOrd="0" destOrd="0" presId="urn:microsoft.com/office/officeart/2009/3/layout/HorizontalOrganizationChart"/>
    <dgm:cxn modelId="{C319EAF0-BBE9-C94E-B28D-1C260808FF82}" type="presOf" srcId="{418DB1B9-4D50-D847-896D-DEDF3AF4120D}" destId="{3A1639C7-71A8-5E47-A0BE-1E4DCBC8FC10}" srcOrd="0" destOrd="0" presId="urn:microsoft.com/office/officeart/2009/3/layout/HorizontalOrganizationChart"/>
    <dgm:cxn modelId="{1DF8FCF3-EB39-2C4D-8BE1-165D176CB66C}" type="presOf" srcId="{1F9D50EC-AE18-B646-B9C3-D8417F33A87F}" destId="{40FAAD9D-5E8E-9D40-AE96-FC8A3975F55A}" srcOrd="1" destOrd="0" presId="urn:microsoft.com/office/officeart/2009/3/layout/HorizontalOrganizationChart"/>
    <dgm:cxn modelId="{40A60EF6-DA78-4C41-AA39-78C16626AF3B}" type="presOf" srcId="{9E8584B3-12A5-2242-838B-E6173B10F477}" destId="{2F940EE4-832D-3249-9A24-B066E85284D3}" srcOrd="0" destOrd="0" presId="urn:microsoft.com/office/officeart/2009/3/layout/HorizontalOrganizationChart"/>
    <dgm:cxn modelId="{3EC743F7-95FB-4041-A17A-08179F26C6AD}" type="presOf" srcId="{77B8060C-8DFB-C343-A34C-4D82E84954ED}" destId="{C53D7698-A4EA-6441-B8B6-438DF0042B93}" srcOrd="0" destOrd="0" presId="urn:microsoft.com/office/officeart/2009/3/layout/HorizontalOrganizationChart"/>
    <dgm:cxn modelId="{24E650F7-5C91-9F43-927E-6B8FB08C32C1}" type="presOf" srcId="{B86986B4-1322-0644-A583-6D3AAF65AF6C}" destId="{77DD1B2F-578E-704F-9AED-C32CC8B3D3D5}" srcOrd="0" destOrd="0" presId="urn:microsoft.com/office/officeart/2009/3/layout/HorizontalOrganizationChart"/>
    <dgm:cxn modelId="{34E987F9-F73B-1442-A002-677320F8BD34}" type="presOf" srcId="{01C1589F-D1F2-524D-983B-B5FBFC45C29A}" destId="{591F339E-2B62-2043-B557-439551DFB69E}" srcOrd="0" destOrd="0" presId="urn:microsoft.com/office/officeart/2009/3/layout/HorizontalOrganizationChart"/>
    <dgm:cxn modelId="{4B43FDFA-7E66-4B46-9840-29C0F5FC2A93}" type="presOf" srcId="{3B3A89F9-02B9-0440-9C12-8290BFEA905C}" destId="{0E75F6FA-79CA-1F40-A7B1-6A0337D08F51}" srcOrd="0" destOrd="0" presId="urn:microsoft.com/office/officeart/2009/3/layout/HorizontalOrganizationChart"/>
    <dgm:cxn modelId="{00DA5EFB-007D-B04A-BB91-D8C401D8EE38}" type="presOf" srcId="{BC12F40F-6397-3C4A-A852-815896661485}" destId="{BD24B0DA-F2CB-944A-9984-441A8DE58D41}" srcOrd="0" destOrd="0" presId="urn:microsoft.com/office/officeart/2009/3/layout/HorizontalOrganizationChart"/>
    <dgm:cxn modelId="{CC2ACBFD-7469-7C42-BA5F-E5C5B1BDEEE3}" type="presOf" srcId="{B98284DD-E833-F647-B2B6-479E35045E26}" destId="{5ECBF0AC-2185-5A4B-87DD-6C9C5BAC6EE0}" srcOrd="0" destOrd="0" presId="urn:microsoft.com/office/officeart/2009/3/layout/HorizontalOrganizationChart"/>
    <dgm:cxn modelId="{D5093287-D9B9-1D4F-8D33-43B0F550DFE0}" type="presParOf" srcId="{6FAE1BB4-8BDB-1146-8271-C29D0FC8551D}" destId="{D226669D-E268-ED4F-B9A9-7EB09189E89E}" srcOrd="0" destOrd="0" presId="urn:microsoft.com/office/officeart/2009/3/layout/HorizontalOrganizationChart"/>
    <dgm:cxn modelId="{564FB229-8FB5-444C-8E53-0B0E63336ACB}" type="presParOf" srcId="{D226669D-E268-ED4F-B9A9-7EB09189E89E}" destId="{D16E3C44-7FC6-3244-8529-41686BFF3954}" srcOrd="0" destOrd="0" presId="urn:microsoft.com/office/officeart/2009/3/layout/HorizontalOrganizationChart"/>
    <dgm:cxn modelId="{54002FFF-3AB7-A947-9BA7-C9205D2DE439}" type="presParOf" srcId="{D16E3C44-7FC6-3244-8529-41686BFF3954}" destId="{6083F3AF-7FBF-D44A-9460-B6D9654B1F8E}" srcOrd="0" destOrd="0" presId="urn:microsoft.com/office/officeart/2009/3/layout/HorizontalOrganizationChart"/>
    <dgm:cxn modelId="{CCB1C1BC-675C-0648-884F-AA9AE1C36F74}" type="presParOf" srcId="{D16E3C44-7FC6-3244-8529-41686BFF3954}" destId="{364DC4C3-654B-D042-A07A-EF0AA9F7C4CF}" srcOrd="1" destOrd="0" presId="urn:microsoft.com/office/officeart/2009/3/layout/HorizontalOrganizationChart"/>
    <dgm:cxn modelId="{8C9A4822-5D34-FE48-B804-95E12BBAFB4E}" type="presParOf" srcId="{D226669D-E268-ED4F-B9A9-7EB09189E89E}" destId="{F9D26018-7AB3-F343-AE2F-C0F782C32494}" srcOrd="1" destOrd="0" presId="urn:microsoft.com/office/officeart/2009/3/layout/HorizontalOrganizationChart"/>
    <dgm:cxn modelId="{BB45E754-4B60-DF4E-A8E4-01281D93F8B9}" type="presParOf" srcId="{F9D26018-7AB3-F343-AE2F-C0F782C32494}" destId="{C16E5467-BC6C-CE48-BD56-633B5F3C291C}" srcOrd="0" destOrd="0" presId="urn:microsoft.com/office/officeart/2009/3/layout/HorizontalOrganizationChart"/>
    <dgm:cxn modelId="{503CFDD0-E63F-8E4C-8860-B4DFBD4CBFE1}" type="presParOf" srcId="{F9D26018-7AB3-F343-AE2F-C0F782C32494}" destId="{40DD45FA-061D-7945-AEEC-EC91DDEDA39A}" srcOrd="1" destOrd="0" presId="urn:microsoft.com/office/officeart/2009/3/layout/HorizontalOrganizationChart"/>
    <dgm:cxn modelId="{33560C37-DBF3-764D-8250-9E7E783128E7}" type="presParOf" srcId="{40DD45FA-061D-7945-AEEC-EC91DDEDA39A}" destId="{27C15DDC-88BD-1D4D-AA72-2067868111A5}" srcOrd="0" destOrd="0" presId="urn:microsoft.com/office/officeart/2009/3/layout/HorizontalOrganizationChart"/>
    <dgm:cxn modelId="{DE5B6009-2565-9041-85B0-9BB0B22290FA}" type="presParOf" srcId="{27C15DDC-88BD-1D4D-AA72-2067868111A5}" destId="{5C73561E-B184-7B4C-B456-DDA0F0BB952B}" srcOrd="0" destOrd="0" presId="urn:microsoft.com/office/officeart/2009/3/layout/HorizontalOrganizationChart"/>
    <dgm:cxn modelId="{2B746C74-6C7F-1342-8F6E-324F70D3C082}" type="presParOf" srcId="{27C15DDC-88BD-1D4D-AA72-2067868111A5}" destId="{5BFDFFE8-29A3-1A4E-9B68-408C24659A0C}" srcOrd="1" destOrd="0" presId="urn:microsoft.com/office/officeart/2009/3/layout/HorizontalOrganizationChart"/>
    <dgm:cxn modelId="{289C7AE0-D0E2-F04C-B7BA-C3FD72D248DF}" type="presParOf" srcId="{40DD45FA-061D-7945-AEEC-EC91DDEDA39A}" destId="{8132B66B-AF4C-1541-9641-401CBDE5FA2B}" srcOrd="1" destOrd="0" presId="urn:microsoft.com/office/officeart/2009/3/layout/HorizontalOrganizationChart"/>
    <dgm:cxn modelId="{1F87DED1-84A8-A847-BFFC-5D47D22CB968}" type="presParOf" srcId="{8132B66B-AF4C-1541-9641-401CBDE5FA2B}" destId="{ECB8A712-EAC9-CE4B-AF26-4E5CFE182CA1}" srcOrd="0" destOrd="0" presId="urn:microsoft.com/office/officeart/2009/3/layout/HorizontalOrganizationChart"/>
    <dgm:cxn modelId="{11C01511-C4F2-F34C-B509-DA7BC25CA2B9}" type="presParOf" srcId="{8132B66B-AF4C-1541-9641-401CBDE5FA2B}" destId="{CB86E055-6F5B-0A4E-B2B6-FDACD1880CCF}" srcOrd="1" destOrd="0" presId="urn:microsoft.com/office/officeart/2009/3/layout/HorizontalOrganizationChart"/>
    <dgm:cxn modelId="{366AA155-4201-9044-A66B-800112997E19}" type="presParOf" srcId="{CB86E055-6F5B-0A4E-B2B6-FDACD1880CCF}" destId="{99B90E5D-35A6-9945-A0D9-6145F9280141}" srcOrd="0" destOrd="0" presId="urn:microsoft.com/office/officeart/2009/3/layout/HorizontalOrganizationChart"/>
    <dgm:cxn modelId="{EF795418-3DDC-7D41-9472-A7089198E622}" type="presParOf" srcId="{99B90E5D-35A6-9945-A0D9-6145F9280141}" destId="{00B02678-A050-2B44-A03C-3988B528F915}" srcOrd="0" destOrd="0" presId="urn:microsoft.com/office/officeart/2009/3/layout/HorizontalOrganizationChart"/>
    <dgm:cxn modelId="{9F02B63F-7F4A-E94B-B38E-937141524526}" type="presParOf" srcId="{99B90E5D-35A6-9945-A0D9-6145F9280141}" destId="{2453DE87-4DA0-0140-959A-DCDE2F455CA4}" srcOrd="1" destOrd="0" presId="urn:microsoft.com/office/officeart/2009/3/layout/HorizontalOrganizationChart"/>
    <dgm:cxn modelId="{02FDC8F9-6466-2740-B454-2D53B29CA462}" type="presParOf" srcId="{CB86E055-6F5B-0A4E-B2B6-FDACD1880CCF}" destId="{85B07CDF-F2C3-6648-A707-4AD8AEFF5FC2}" srcOrd="1" destOrd="0" presId="urn:microsoft.com/office/officeart/2009/3/layout/HorizontalOrganizationChart"/>
    <dgm:cxn modelId="{3DCD4381-9CE9-324E-A265-15B70CB02009}" type="presParOf" srcId="{85B07CDF-F2C3-6648-A707-4AD8AEFF5FC2}" destId="{E21F1C58-AA90-9840-8C2F-D694F6C61F4D}" srcOrd="0" destOrd="0" presId="urn:microsoft.com/office/officeart/2009/3/layout/HorizontalOrganizationChart"/>
    <dgm:cxn modelId="{F155E690-7C4F-FA41-B050-DB1EBBFD9A2C}" type="presParOf" srcId="{85B07CDF-F2C3-6648-A707-4AD8AEFF5FC2}" destId="{36219790-28F2-7B43-AC31-9A33D8282C20}" srcOrd="1" destOrd="0" presId="urn:microsoft.com/office/officeart/2009/3/layout/HorizontalOrganizationChart"/>
    <dgm:cxn modelId="{4D4D732D-1984-F94A-B7E9-110CCBA7513B}" type="presParOf" srcId="{36219790-28F2-7B43-AC31-9A33D8282C20}" destId="{E844A910-091B-B740-86E8-5C06E9624EE0}" srcOrd="0" destOrd="0" presId="urn:microsoft.com/office/officeart/2009/3/layout/HorizontalOrganizationChart"/>
    <dgm:cxn modelId="{3B01076C-D894-CF42-8514-C915FE413619}" type="presParOf" srcId="{E844A910-091B-B740-86E8-5C06E9624EE0}" destId="{44CCC2D7-EFFB-F849-A025-641374D59145}" srcOrd="0" destOrd="0" presId="urn:microsoft.com/office/officeart/2009/3/layout/HorizontalOrganizationChart"/>
    <dgm:cxn modelId="{B2846317-A006-9F43-B6ED-7AF6B12CE0DC}" type="presParOf" srcId="{E844A910-091B-B740-86E8-5C06E9624EE0}" destId="{4746D018-6600-BE46-90C8-1867DB3518D3}" srcOrd="1" destOrd="0" presId="urn:microsoft.com/office/officeart/2009/3/layout/HorizontalOrganizationChart"/>
    <dgm:cxn modelId="{61E51E2B-6846-6F4B-8F4A-848D22B245CD}" type="presParOf" srcId="{36219790-28F2-7B43-AC31-9A33D8282C20}" destId="{3EB53A06-D0F4-4C4F-8100-309E2984AF88}" srcOrd="1" destOrd="0" presId="urn:microsoft.com/office/officeart/2009/3/layout/HorizontalOrganizationChart"/>
    <dgm:cxn modelId="{9F2765D7-AF06-EC41-9262-ABB653EFE59D}" type="presParOf" srcId="{3EB53A06-D0F4-4C4F-8100-309E2984AF88}" destId="{4A26F198-FAFB-784B-9C4A-11536BAB716E}" srcOrd="0" destOrd="0" presId="urn:microsoft.com/office/officeart/2009/3/layout/HorizontalOrganizationChart"/>
    <dgm:cxn modelId="{F2EC4B40-1F27-5F4F-BB34-9D7F8B08B8F6}" type="presParOf" srcId="{3EB53A06-D0F4-4C4F-8100-309E2984AF88}" destId="{07758F26-6FBF-E649-88DD-ED1A5D0EFAFF}" srcOrd="1" destOrd="0" presId="urn:microsoft.com/office/officeart/2009/3/layout/HorizontalOrganizationChart"/>
    <dgm:cxn modelId="{14811332-6A98-C147-AE7E-4BC465CC7721}" type="presParOf" srcId="{07758F26-6FBF-E649-88DD-ED1A5D0EFAFF}" destId="{D571FD17-FA63-E54F-B5D6-16BF6AE350A0}" srcOrd="0" destOrd="0" presId="urn:microsoft.com/office/officeart/2009/3/layout/HorizontalOrganizationChart"/>
    <dgm:cxn modelId="{1FA71000-01C9-DE44-BEE9-8C9EC17BD48F}" type="presParOf" srcId="{D571FD17-FA63-E54F-B5D6-16BF6AE350A0}" destId="{22845E97-0288-C14D-A5EA-651D14B97224}" srcOrd="0" destOrd="0" presId="urn:microsoft.com/office/officeart/2009/3/layout/HorizontalOrganizationChart"/>
    <dgm:cxn modelId="{C88BF93D-767E-B74D-A960-52E8B0DFA0CC}" type="presParOf" srcId="{D571FD17-FA63-E54F-B5D6-16BF6AE350A0}" destId="{15155FF2-BD48-494F-AF9F-99D727921746}" srcOrd="1" destOrd="0" presId="urn:microsoft.com/office/officeart/2009/3/layout/HorizontalOrganizationChart"/>
    <dgm:cxn modelId="{15078FF6-D1D2-F54C-8940-F71879487C0C}" type="presParOf" srcId="{07758F26-6FBF-E649-88DD-ED1A5D0EFAFF}" destId="{19CD996C-DA8B-F74A-8927-97A9402DB3A8}" srcOrd="1" destOrd="0" presId="urn:microsoft.com/office/officeart/2009/3/layout/HorizontalOrganizationChart"/>
    <dgm:cxn modelId="{F63991A5-B759-0146-BEAB-421767E08C60}" type="presParOf" srcId="{19CD996C-DA8B-F74A-8927-97A9402DB3A8}" destId="{5DBF539F-6569-214F-888C-18A86B6D8D7D}" srcOrd="0" destOrd="0" presId="urn:microsoft.com/office/officeart/2009/3/layout/HorizontalOrganizationChart"/>
    <dgm:cxn modelId="{864BB09F-5E89-9145-9239-D14888292BF8}" type="presParOf" srcId="{19CD996C-DA8B-F74A-8927-97A9402DB3A8}" destId="{0B4EEF88-01FF-B44F-84C3-2E67BA900A05}" srcOrd="1" destOrd="0" presId="urn:microsoft.com/office/officeart/2009/3/layout/HorizontalOrganizationChart"/>
    <dgm:cxn modelId="{E50D7871-3CB8-F345-AC23-136E242EA9CD}" type="presParOf" srcId="{0B4EEF88-01FF-B44F-84C3-2E67BA900A05}" destId="{48D6E499-7993-3D45-AE1F-E487B4C64801}" srcOrd="0" destOrd="0" presId="urn:microsoft.com/office/officeart/2009/3/layout/HorizontalOrganizationChart"/>
    <dgm:cxn modelId="{A59B15A7-64BE-5148-8BF5-134990AC70E4}" type="presParOf" srcId="{48D6E499-7993-3D45-AE1F-E487B4C64801}" destId="{0505421D-7B1F-8E4F-8D41-FFF2733CFED3}" srcOrd="0" destOrd="0" presId="urn:microsoft.com/office/officeart/2009/3/layout/HorizontalOrganizationChart"/>
    <dgm:cxn modelId="{95D87C89-91B7-A748-B17F-7C7B920D2A08}" type="presParOf" srcId="{48D6E499-7993-3D45-AE1F-E487B4C64801}" destId="{40F03975-3E7E-5A45-95A8-FF56B86EE3BD}" srcOrd="1" destOrd="0" presId="urn:microsoft.com/office/officeart/2009/3/layout/HorizontalOrganizationChart"/>
    <dgm:cxn modelId="{A33C99F0-76E7-DF45-86A5-DB6B9E199FFF}" type="presParOf" srcId="{0B4EEF88-01FF-B44F-84C3-2E67BA900A05}" destId="{B409EF44-A1ED-154C-98F4-F1528CD97476}" srcOrd="1" destOrd="0" presId="urn:microsoft.com/office/officeart/2009/3/layout/HorizontalOrganizationChart"/>
    <dgm:cxn modelId="{5ABB7E70-0E7F-1E48-8B3A-87108EA61A91}" type="presParOf" srcId="{0B4EEF88-01FF-B44F-84C3-2E67BA900A05}" destId="{8DBAF0BD-E148-8A41-A6A3-718B6D31F12C}" srcOrd="2" destOrd="0" presId="urn:microsoft.com/office/officeart/2009/3/layout/HorizontalOrganizationChart"/>
    <dgm:cxn modelId="{680781A9-20D3-FA4B-B51F-895118BD5F89}" type="presParOf" srcId="{07758F26-6FBF-E649-88DD-ED1A5D0EFAFF}" destId="{0AA9D8CB-E350-4241-A683-3229FA1D7BA9}" srcOrd="2" destOrd="0" presId="urn:microsoft.com/office/officeart/2009/3/layout/HorizontalOrganizationChart"/>
    <dgm:cxn modelId="{49E49AC2-53A5-3848-9157-437B885ACAC0}" type="presParOf" srcId="{3EB53A06-D0F4-4C4F-8100-309E2984AF88}" destId="{73E82DE0-8E4A-0445-9485-B60D3187B7B1}" srcOrd="2" destOrd="0" presId="urn:microsoft.com/office/officeart/2009/3/layout/HorizontalOrganizationChart"/>
    <dgm:cxn modelId="{C42FB6D0-BA03-B249-AF98-D010B6AB3E39}" type="presParOf" srcId="{3EB53A06-D0F4-4C4F-8100-309E2984AF88}" destId="{163915AF-95F3-4644-9C45-F43717CACC1B}" srcOrd="3" destOrd="0" presId="urn:microsoft.com/office/officeart/2009/3/layout/HorizontalOrganizationChart"/>
    <dgm:cxn modelId="{671CA5DD-35B5-CD4E-8C0B-16A6D5FF770F}" type="presParOf" srcId="{163915AF-95F3-4644-9C45-F43717CACC1B}" destId="{5DED5E6B-86CE-A244-A098-3888A216D01F}" srcOrd="0" destOrd="0" presId="urn:microsoft.com/office/officeart/2009/3/layout/HorizontalOrganizationChart"/>
    <dgm:cxn modelId="{403DEEB3-D1C2-1A4D-8348-8C745999BA48}" type="presParOf" srcId="{5DED5E6B-86CE-A244-A098-3888A216D01F}" destId="{A838A6FD-4A11-3741-91FF-FE3A154C293E}" srcOrd="0" destOrd="0" presId="urn:microsoft.com/office/officeart/2009/3/layout/HorizontalOrganizationChart"/>
    <dgm:cxn modelId="{0A9CE232-5031-5540-BBA8-DFBC9ADA8D3E}" type="presParOf" srcId="{5DED5E6B-86CE-A244-A098-3888A216D01F}" destId="{298CAC6A-C39F-5E43-8D1A-5B6415C833B0}" srcOrd="1" destOrd="0" presId="urn:microsoft.com/office/officeart/2009/3/layout/HorizontalOrganizationChart"/>
    <dgm:cxn modelId="{BAAAC950-CE4F-4149-A571-C7F06BDAD9BF}" type="presParOf" srcId="{163915AF-95F3-4644-9C45-F43717CACC1B}" destId="{02EC8AC7-A918-5F4C-B345-49D11B95A7DF}" srcOrd="1" destOrd="0" presId="urn:microsoft.com/office/officeart/2009/3/layout/HorizontalOrganizationChart"/>
    <dgm:cxn modelId="{A9E9D32A-19EC-8E40-8DA3-FD78E11C1D69}" type="presParOf" srcId="{163915AF-95F3-4644-9C45-F43717CACC1B}" destId="{4FF99991-0B89-DB42-9F0B-544A12BA99E2}" srcOrd="2" destOrd="0" presId="urn:microsoft.com/office/officeart/2009/3/layout/HorizontalOrganizationChart"/>
    <dgm:cxn modelId="{BB99D216-5E19-9345-9B34-36E284FB63D1}" type="presParOf" srcId="{3EB53A06-D0F4-4C4F-8100-309E2984AF88}" destId="{30172D50-11AF-1E43-A450-B703CDEFADC2}" srcOrd="4" destOrd="0" presId="urn:microsoft.com/office/officeart/2009/3/layout/HorizontalOrganizationChart"/>
    <dgm:cxn modelId="{2D7A207C-AAC2-5E40-B110-96985B9F4C4F}" type="presParOf" srcId="{3EB53A06-D0F4-4C4F-8100-309E2984AF88}" destId="{AF3125E4-C8E2-164E-93E7-61CD90F6C957}" srcOrd="5" destOrd="0" presId="urn:microsoft.com/office/officeart/2009/3/layout/HorizontalOrganizationChart"/>
    <dgm:cxn modelId="{58C61EAA-9096-9C4F-A6E2-09CF66456337}" type="presParOf" srcId="{AF3125E4-C8E2-164E-93E7-61CD90F6C957}" destId="{01EAA143-78F8-2A4D-9CB5-A93B1E0718CA}" srcOrd="0" destOrd="0" presId="urn:microsoft.com/office/officeart/2009/3/layout/HorizontalOrganizationChart"/>
    <dgm:cxn modelId="{8D69C3F0-121A-4845-83C1-86749984ADE0}" type="presParOf" srcId="{01EAA143-78F8-2A4D-9CB5-A93B1E0718CA}" destId="{365052C1-14BD-814F-BCE2-77A790D69077}" srcOrd="0" destOrd="0" presId="urn:microsoft.com/office/officeart/2009/3/layout/HorizontalOrganizationChart"/>
    <dgm:cxn modelId="{D658098D-1B92-A84D-8EB1-64AE1F9E222A}" type="presParOf" srcId="{01EAA143-78F8-2A4D-9CB5-A93B1E0718CA}" destId="{CFA803DA-E51F-374E-AC77-8DC38CBB2331}" srcOrd="1" destOrd="0" presId="urn:microsoft.com/office/officeart/2009/3/layout/HorizontalOrganizationChart"/>
    <dgm:cxn modelId="{26604B38-4C25-F64D-A86C-D6C46F375F2E}" type="presParOf" srcId="{AF3125E4-C8E2-164E-93E7-61CD90F6C957}" destId="{13071153-AAA8-C84D-BA35-4478E823B7F3}" srcOrd="1" destOrd="0" presId="urn:microsoft.com/office/officeart/2009/3/layout/HorizontalOrganizationChart"/>
    <dgm:cxn modelId="{96AB0E86-315F-6048-B2BF-948767D13BF6}" type="presParOf" srcId="{13071153-AAA8-C84D-BA35-4478E823B7F3}" destId="{7AC81D74-959A-B843-BC2B-C12CF675A792}" srcOrd="0" destOrd="0" presId="urn:microsoft.com/office/officeart/2009/3/layout/HorizontalOrganizationChart"/>
    <dgm:cxn modelId="{C39E1039-401D-C843-A58E-C2BFA00FCCEA}" type="presParOf" srcId="{13071153-AAA8-C84D-BA35-4478E823B7F3}" destId="{3B3DACE4-F5D2-AA43-A6D3-D0C7EC1B60DE}" srcOrd="1" destOrd="0" presId="urn:microsoft.com/office/officeart/2009/3/layout/HorizontalOrganizationChart"/>
    <dgm:cxn modelId="{32540318-C140-3A44-82D2-BD33878BB792}" type="presParOf" srcId="{3B3DACE4-F5D2-AA43-A6D3-D0C7EC1B60DE}" destId="{A8A5C58B-09DC-AD44-A33C-AFFE97DC5E7B}" srcOrd="0" destOrd="0" presId="urn:microsoft.com/office/officeart/2009/3/layout/HorizontalOrganizationChart"/>
    <dgm:cxn modelId="{621F4751-CFFD-C94C-A112-ABBEB8F3838A}" type="presParOf" srcId="{A8A5C58B-09DC-AD44-A33C-AFFE97DC5E7B}" destId="{722DFDD0-327B-0847-A09B-99FD7F0D8319}" srcOrd="0" destOrd="0" presId="urn:microsoft.com/office/officeart/2009/3/layout/HorizontalOrganizationChart"/>
    <dgm:cxn modelId="{CC6E0B4F-2B25-E74B-A4E8-2B640B27CB89}" type="presParOf" srcId="{A8A5C58B-09DC-AD44-A33C-AFFE97DC5E7B}" destId="{CEE21428-0355-0245-AD31-2D063DFEDA41}" srcOrd="1" destOrd="0" presId="urn:microsoft.com/office/officeart/2009/3/layout/HorizontalOrganizationChart"/>
    <dgm:cxn modelId="{CC66C1F0-7302-9B41-A461-19B2275F9E30}" type="presParOf" srcId="{3B3DACE4-F5D2-AA43-A6D3-D0C7EC1B60DE}" destId="{F0B045D4-4876-AF44-952A-7932538EC16B}" srcOrd="1" destOrd="0" presId="urn:microsoft.com/office/officeart/2009/3/layout/HorizontalOrganizationChart"/>
    <dgm:cxn modelId="{06FB8D86-1F3A-A944-9ED4-727BB8D15735}" type="presParOf" srcId="{3B3DACE4-F5D2-AA43-A6D3-D0C7EC1B60DE}" destId="{312A1A5C-AB3C-0D48-AE59-F9DFFB297C25}" srcOrd="2" destOrd="0" presId="urn:microsoft.com/office/officeart/2009/3/layout/HorizontalOrganizationChart"/>
    <dgm:cxn modelId="{6A8793FD-B8E0-4C42-B424-5B293C0F94D5}" type="presParOf" srcId="{AF3125E4-C8E2-164E-93E7-61CD90F6C957}" destId="{C1DF91EE-D1DB-AE47-9616-561AE420D698}" srcOrd="2" destOrd="0" presId="urn:microsoft.com/office/officeart/2009/3/layout/HorizontalOrganizationChart"/>
    <dgm:cxn modelId="{2CD77957-7906-FB43-B2BC-B69D75AE7DB0}" type="presParOf" srcId="{36219790-28F2-7B43-AC31-9A33D8282C20}" destId="{3C592314-080B-8B49-9D7F-32B19E07A820}" srcOrd="2" destOrd="0" presId="urn:microsoft.com/office/officeart/2009/3/layout/HorizontalOrganizationChart"/>
    <dgm:cxn modelId="{7AFDA1C0-B4F7-AA41-B742-487FA3472935}" type="presParOf" srcId="{85B07CDF-F2C3-6648-A707-4AD8AEFF5FC2}" destId="{4BD890AF-D828-C54D-9EE2-7D5CEAF81927}" srcOrd="2" destOrd="0" presId="urn:microsoft.com/office/officeart/2009/3/layout/HorizontalOrganizationChart"/>
    <dgm:cxn modelId="{46FF17D3-4AD9-F544-93C6-4460948E59E6}" type="presParOf" srcId="{85B07CDF-F2C3-6648-A707-4AD8AEFF5FC2}" destId="{FEFB861E-3355-D943-846F-B429D437F5BD}" srcOrd="3" destOrd="0" presId="urn:microsoft.com/office/officeart/2009/3/layout/HorizontalOrganizationChart"/>
    <dgm:cxn modelId="{584762CD-5D37-DF4D-9B10-255DF5480FFE}" type="presParOf" srcId="{FEFB861E-3355-D943-846F-B429D437F5BD}" destId="{A1781B59-7D27-A64B-9562-A4A50CF7A169}" srcOrd="0" destOrd="0" presId="urn:microsoft.com/office/officeart/2009/3/layout/HorizontalOrganizationChart"/>
    <dgm:cxn modelId="{8D0AD885-8F6D-884D-AAA0-A552809B4D81}" type="presParOf" srcId="{A1781B59-7D27-A64B-9562-A4A50CF7A169}" destId="{85262A11-C52D-EC47-A814-4F07B80A1285}" srcOrd="0" destOrd="0" presId="urn:microsoft.com/office/officeart/2009/3/layout/HorizontalOrganizationChart"/>
    <dgm:cxn modelId="{0C71CBAD-0CBA-F648-9536-8620073ABC5E}" type="presParOf" srcId="{A1781B59-7D27-A64B-9562-A4A50CF7A169}" destId="{25920459-9256-F547-A042-F0E8BC9D2BE5}" srcOrd="1" destOrd="0" presId="urn:microsoft.com/office/officeart/2009/3/layout/HorizontalOrganizationChart"/>
    <dgm:cxn modelId="{C1A8729F-F487-504D-81DD-F104D9376F03}" type="presParOf" srcId="{FEFB861E-3355-D943-846F-B429D437F5BD}" destId="{4E261740-1115-DC48-A7B3-5B094A8C5993}" srcOrd="1" destOrd="0" presId="urn:microsoft.com/office/officeart/2009/3/layout/HorizontalOrganizationChart"/>
    <dgm:cxn modelId="{654D4F7B-3E1B-344A-8B07-320AF982FA28}" type="presParOf" srcId="{FEFB861E-3355-D943-846F-B429D437F5BD}" destId="{32C4CB16-1E20-5C45-9972-F1C0D4AE9D29}" srcOrd="2" destOrd="0" presId="urn:microsoft.com/office/officeart/2009/3/layout/HorizontalOrganizationChart"/>
    <dgm:cxn modelId="{0C554C99-FA16-F448-B5D0-8380A435BCE5}" type="presParOf" srcId="{85B07CDF-F2C3-6648-A707-4AD8AEFF5FC2}" destId="{982B83BA-A6B3-E44E-B981-A4B619D8B7FA}" srcOrd="4" destOrd="0" presId="urn:microsoft.com/office/officeart/2009/3/layout/HorizontalOrganizationChart"/>
    <dgm:cxn modelId="{A43F538E-6BE4-A442-9371-6E4912DE0E56}" type="presParOf" srcId="{85B07CDF-F2C3-6648-A707-4AD8AEFF5FC2}" destId="{57CA0855-18BF-1641-9C35-08681384486C}" srcOrd="5" destOrd="0" presId="urn:microsoft.com/office/officeart/2009/3/layout/HorizontalOrganizationChart"/>
    <dgm:cxn modelId="{2E73CCBA-4B0F-634C-9124-D928D64838F5}" type="presParOf" srcId="{57CA0855-18BF-1641-9C35-08681384486C}" destId="{4C29A614-DA05-2C45-A741-D34512319547}" srcOrd="0" destOrd="0" presId="urn:microsoft.com/office/officeart/2009/3/layout/HorizontalOrganizationChart"/>
    <dgm:cxn modelId="{31382C4D-B8E0-5946-95C6-CA5EE0345D67}" type="presParOf" srcId="{4C29A614-DA05-2C45-A741-D34512319547}" destId="{9213317A-E420-0D49-8995-883AA7F9DEC9}" srcOrd="0" destOrd="0" presId="urn:microsoft.com/office/officeart/2009/3/layout/HorizontalOrganizationChart"/>
    <dgm:cxn modelId="{873DE2A0-3D84-0748-A6E7-165E1BF0D0E1}" type="presParOf" srcId="{4C29A614-DA05-2C45-A741-D34512319547}" destId="{F389352C-ED8A-5348-8AAD-F4B5D667F25B}" srcOrd="1" destOrd="0" presId="urn:microsoft.com/office/officeart/2009/3/layout/HorizontalOrganizationChart"/>
    <dgm:cxn modelId="{A1F36D13-D09E-0543-B0ED-03A67E68FD49}" type="presParOf" srcId="{57CA0855-18BF-1641-9C35-08681384486C}" destId="{C3AA7458-0E48-FC45-A48E-EA2C3C6F96F0}" srcOrd="1" destOrd="0" presId="urn:microsoft.com/office/officeart/2009/3/layout/HorizontalOrganizationChart"/>
    <dgm:cxn modelId="{B92C045D-BF0C-F44D-8FFE-8D2C8C64E8F8}" type="presParOf" srcId="{C3AA7458-0E48-FC45-A48E-EA2C3C6F96F0}" destId="{C57E2B37-8B6D-4D4A-82E9-BEF9299D35CB}" srcOrd="0" destOrd="0" presId="urn:microsoft.com/office/officeart/2009/3/layout/HorizontalOrganizationChart"/>
    <dgm:cxn modelId="{893EE935-C23B-2F45-9F02-BAEF4EE52E16}" type="presParOf" srcId="{C3AA7458-0E48-FC45-A48E-EA2C3C6F96F0}" destId="{AC4A59D5-3D38-264F-96D9-7F06425F26EF}" srcOrd="1" destOrd="0" presId="urn:microsoft.com/office/officeart/2009/3/layout/HorizontalOrganizationChart"/>
    <dgm:cxn modelId="{781D1A62-3898-F14C-AB54-03CC417B7B0C}" type="presParOf" srcId="{AC4A59D5-3D38-264F-96D9-7F06425F26EF}" destId="{B8D2D29A-43C3-CA42-B3C7-FDDAB230766A}" srcOrd="0" destOrd="0" presId="urn:microsoft.com/office/officeart/2009/3/layout/HorizontalOrganizationChart"/>
    <dgm:cxn modelId="{C19573CB-56C1-0D4C-82D6-39E3BE910CDD}" type="presParOf" srcId="{B8D2D29A-43C3-CA42-B3C7-FDDAB230766A}" destId="{022395D4-252B-894D-81AA-97A0AC17ADCA}" srcOrd="0" destOrd="0" presId="urn:microsoft.com/office/officeart/2009/3/layout/HorizontalOrganizationChart"/>
    <dgm:cxn modelId="{85DE9473-2FC9-3343-ADDA-64D2653361FE}" type="presParOf" srcId="{B8D2D29A-43C3-CA42-B3C7-FDDAB230766A}" destId="{44C9FE4A-6634-0C48-B20C-BB1DDF833F44}" srcOrd="1" destOrd="0" presId="urn:microsoft.com/office/officeart/2009/3/layout/HorizontalOrganizationChart"/>
    <dgm:cxn modelId="{6D7CE07B-E8E4-7443-99AD-0E849D9A275E}" type="presParOf" srcId="{AC4A59D5-3D38-264F-96D9-7F06425F26EF}" destId="{B523B96E-35AA-1F47-BA88-82F9E9B539E4}" srcOrd="1" destOrd="0" presId="urn:microsoft.com/office/officeart/2009/3/layout/HorizontalOrganizationChart"/>
    <dgm:cxn modelId="{C68CF05A-4CBD-754E-9B54-A70FD16D7100}" type="presParOf" srcId="{B523B96E-35AA-1F47-BA88-82F9E9B539E4}" destId="{BD54E055-1037-8642-AA47-5A9F9BE2C196}" srcOrd="0" destOrd="0" presId="urn:microsoft.com/office/officeart/2009/3/layout/HorizontalOrganizationChart"/>
    <dgm:cxn modelId="{1913090F-B793-FA4E-9BC7-E578979DC4F9}" type="presParOf" srcId="{B523B96E-35AA-1F47-BA88-82F9E9B539E4}" destId="{8213FB7E-51E0-EA49-B29A-9B5B51F5959D}" srcOrd="1" destOrd="0" presId="urn:microsoft.com/office/officeart/2009/3/layout/HorizontalOrganizationChart"/>
    <dgm:cxn modelId="{4EA2B4B7-B37B-2242-8328-870E06B616CB}" type="presParOf" srcId="{8213FB7E-51E0-EA49-B29A-9B5B51F5959D}" destId="{A14CBD33-CC64-3A4E-9BD0-97B33375E429}" srcOrd="0" destOrd="0" presId="urn:microsoft.com/office/officeart/2009/3/layout/HorizontalOrganizationChart"/>
    <dgm:cxn modelId="{93C9FE5A-37E8-2740-BEB0-64E97FAA3438}" type="presParOf" srcId="{A14CBD33-CC64-3A4E-9BD0-97B33375E429}" destId="{44DB02C3-CA17-EA41-89BB-5B3F79D73804}" srcOrd="0" destOrd="0" presId="urn:microsoft.com/office/officeart/2009/3/layout/HorizontalOrganizationChart"/>
    <dgm:cxn modelId="{73230CAC-4720-C942-8B7C-1257C86CE1BF}" type="presParOf" srcId="{A14CBD33-CC64-3A4E-9BD0-97B33375E429}" destId="{7F02C37C-A0E3-594F-A9AB-49427E444265}" srcOrd="1" destOrd="0" presId="urn:microsoft.com/office/officeart/2009/3/layout/HorizontalOrganizationChart"/>
    <dgm:cxn modelId="{A4F4073E-9F24-CC4B-BC76-74A14E12A2CD}" type="presParOf" srcId="{8213FB7E-51E0-EA49-B29A-9B5B51F5959D}" destId="{E9DB1E31-165C-AD49-BCC8-F324E6D126A0}" srcOrd="1" destOrd="0" presId="urn:microsoft.com/office/officeart/2009/3/layout/HorizontalOrganizationChart"/>
    <dgm:cxn modelId="{5C53B478-C1BD-1941-9698-A31C94E1B32E}" type="presParOf" srcId="{8213FB7E-51E0-EA49-B29A-9B5B51F5959D}" destId="{54973FA7-80E3-D146-92C9-C8FE6B22D8E2}" srcOrd="2" destOrd="0" presId="urn:microsoft.com/office/officeart/2009/3/layout/HorizontalOrganizationChart"/>
    <dgm:cxn modelId="{005F2197-45ED-244D-8C8C-4C3F08C6BE42}" type="presParOf" srcId="{AC4A59D5-3D38-264F-96D9-7F06425F26EF}" destId="{29E65A09-28EF-1649-966F-2121648E098F}" srcOrd="2" destOrd="0" presId="urn:microsoft.com/office/officeart/2009/3/layout/HorizontalOrganizationChart"/>
    <dgm:cxn modelId="{E2C8FA61-52F8-604E-BDD7-033268DEB68C}" type="presParOf" srcId="{C3AA7458-0E48-FC45-A48E-EA2C3C6F96F0}" destId="{C8CC84A7-6AA4-A54B-A5A9-376DB66AD9E2}" srcOrd="2" destOrd="0" presId="urn:microsoft.com/office/officeart/2009/3/layout/HorizontalOrganizationChart"/>
    <dgm:cxn modelId="{98E1DC93-C8B4-054A-A91B-74B1A16AB972}" type="presParOf" srcId="{C3AA7458-0E48-FC45-A48E-EA2C3C6F96F0}" destId="{48D5F452-7FCA-0B4E-A1DB-97E70ADCC01E}" srcOrd="3" destOrd="0" presId="urn:microsoft.com/office/officeart/2009/3/layout/HorizontalOrganizationChart"/>
    <dgm:cxn modelId="{512AA620-79E7-D848-A66E-1AC70AA37236}" type="presParOf" srcId="{48D5F452-7FCA-0B4E-A1DB-97E70ADCC01E}" destId="{3C37E34D-FD17-F04E-AF84-A417EC13974E}" srcOrd="0" destOrd="0" presId="urn:microsoft.com/office/officeart/2009/3/layout/HorizontalOrganizationChart"/>
    <dgm:cxn modelId="{4BBFEC33-7774-5143-8437-672FF0179561}" type="presParOf" srcId="{3C37E34D-FD17-F04E-AF84-A417EC13974E}" destId="{0C09D047-670A-3043-BF37-9655BCD849ED}" srcOrd="0" destOrd="0" presId="urn:microsoft.com/office/officeart/2009/3/layout/HorizontalOrganizationChart"/>
    <dgm:cxn modelId="{DCBE82D2-66E9-F040-9561-EC3331A5407B}" type="presParOf" srcId="{3C37E34D-FD17-F04E-AF84-A417EC13974E}" destId="{5827F80E-80FE-7B45-84AE-CB42CACE9C0E}" srcOrd="1" destOrd="0" presId="urn:microsoft.com/office/officeart/2009/3/layout/HorizontalOrganizationChart"/>
    <dgm:cxn modelId="{7D0C8963-4EEE-BD44-A5EB-FFE1BB37FA57}" type="presParOf" srcId="{48D5F452-7FCA-0B4E-A1DB-97E70ADCC01E}" destId="{FDAB429A-DE85-7645-910A-CAFBF8E1ACCE}" srcOrd="1" destOrd="0" presId="urn:microsoft.com/office/officeart/2009/3/layout/HorizontalOrganizationChart"/>
    <dgm:cxn modelId="{A40CC080-BC01-FB4F-9729-8C3A0E84D654}" type="presParOf" srcId="{48D5F452-7FCA-0B4E-A1DB-97E70ADCC01E}" destId="{8B80EDEC-EC80-9D4E-9E2E-4916A3A4A8CC}" srcOrd="2" destOrd="0" presId="urn:microsoft.com/office/officeart/2009/3/layout/HorizontalOrganizationChart"/>
    <dgm:cxn modelId="{D0E58596-7571-4E4D-BA5A-9A99B039773E}" type="presParOf" srcId="{C3AA7458-0E48-FC45-A48E-EA2C3C6F96F0}" destId="{71FC06AA-2A93-6A41-851A-EE4422D19EBE}" srcOrd="4" destOrd="0" presId="urn:microsoft.com/office/officeart/2009/3/layout/HorizontalOrganizationChart"/>
    <dgm:cxn modelId="{FCFE60D6-E4CD-654B-A4DC-CB3B99B19414}" type="presParOf" srcId="{C3AA7458-0E48-FC45-A48E-EA2C3C6F96F0}" destId="{EE4A19FB-E557-CE4A-B4EA-F86D92CF38E7}" srcOrd="5" destOrd="0" presId="urn:microsoft.com/office/officeart/2009/3/layout/HorizontalOrganizationChart"/>
    <dgm:cxn modelId="{C2EE1FBD-5E66-5544-9AA9-0ED93A05FC97}" type="presParOf" srcId="{EE4A19FB-E557-CE4A-B4EA-F86D92CF38E7}" destId="{3B8A96FE-4CA1-6D46-8EA2-167483DFB519}" srcOrd="0" destOrd="0" presId="urn:microsoft.com/office/officeart/2009/3/layout/HorizontalOrganizationChart"/>
    <dgm:cxn modelId="{A532AEBB-2396-1747-8127-EE338C568EF0}" type="presParOf" srcId="{3B8A96FE-4CA1-6D46-8EA2-167483DFB519}" destId="{B19A407B-0F3A-AB43-BB5C-8AEC47428CCA}" srcOrd="0" destOrd="0" presId="urn:microsoft.com/office/officeart/2009/3/layout/HorizontalOrganizationChart"/>
    <dgm:cxn modelId="{D4E97C38-13BE-4D4D-8DD9-2FFD0B58F523}" type="presParOf" srcId="{3B8A96FE-4CA1-6D46-8EA2-167483DFB519}" destId="{D410F72D-4D7F-244B-B056-E053DE6483A4}" srcOrd="1" destOrd="0" presId="urn:microsoft.com/office/officeart/2009/3/layout/HorizontalOrganizationChart"/>
    <dgm:cxn modelId="{36C90286-4347-2A47-B427-0AA2AB62D814}" type="presParOf" srcId="{EE4A19FB-E557-CE4A-B4EA-F86D92CF38E7}" destId="{9778CE4D-E778-AD4F-B097-8C158F8F051D}" srcOrd="1" destOrd="0" presId="urn:microsoft.com/office/officeart/2009/3/layout/HorizontalOrganizationChart"/>
    <dgm:cxn modelId="{641CECAE-516C-0C45-B2F4-D73B28FBFAC2}" type="presParOf" srcId="{9778CE4D-E778-AD4F-B097-8C158F8F051D}" destId="{42F556C0-D496-2747-9727-27EFDD386ACE}" srcOrd="0" destOrd="0" presId="urn:microsoft.com/office/officeart/2009/3/layout/HorizontalOrganizationChart"/>
    <dgm:cxn modelId="{505A0EE6-21BA-2F40-9E7B-A570EB2586C2}" type="presParOf" srcId="{9778CE4D-E778-AD4F-B097-8C158F8F051D}" destId="{1CC544AC-C10B-B341-88FF-F17E1A8FBB74}" srcOrd="1" destOrd="0" presId="urn:microsoft.com/office/officeart/2009/3/layout/HorizontalOrganizationChart"/>
    <dgm:cxn modelId="{87AE1540-C5F3-8C46-91F3-1270BDCD59B3}" type="presParOf" srcId="{1CC544AC-C10B-B341-88FF-F17E1A8FBB74}" destId="{45A52699-31F3-5E46-9423-1FF447930FD8}" srcOrd="0" destOrd="0" presId="urn:microsoft.com/office/officeart/2009/3/layout/HorizontalOrganizationChart"/>
    <dgm:cxn modelId="{0C6BD515-C14C-364D-8BC6-48F8DA3D4DA9}" type="presParOf" srcId="{45A52699-31F3-5E46-9423-1FF447930FD8}" destId="{430A1E0C-CA3E-674F-A466-ECD589BF4702}" srcOrd="0" destOrd="0" presId="urn:microsoft.com/office/officeart/2009/3/layout/HorizontalOrganizationChart"/>
    <dgm:cxn modelId="{71E628B9-FB77-BC42-8753-97C9565337AA}" type="presParOf" srcId="{45A52699-31F3-5E46-9423-1FF447930FD8}" destId="{4AE3777E-DFA8-5B4E-910F-3250285D8D83}" srcOrd="1" destOrd="0" presId="urn:microsoft.com/office/officeart/2009/3/layout/HorizontalOrganizationChart"/>
    <dgm:cxn modelId="{B1EEE9B0-13EB-8D44-888F-A6E5BEBE2C48}" type="presParOf" srcId="{1CC544AC-C10B-B341-88FF-F17E1A8FBB74}" destId="{76B16C2F-2FF7-B246-9E4E-CF2B00E92F9F}" srcOrd="1" destOrd="0" presId="urn:microsoft.com/office/officeart/2009/3/layout/HorizontalOrganizationChart"/>
    <dgm:cxn modelId="{677BEB60-954F-614B-8D99-45569C74D1A9}" type="presParOf" srcId="{1CC544AC-C10B-B341-88FF-F17E1A8FBB74}" destId="{0C4D84D2-8DB9-8146-BBEE-92CA6753D81A}" srcOrd="2" destOrd="0" presId="urn:microsoft.com/office/officeart/2009/3/layout/HorizontalOrganizationChart"/>
    <dgm:cxn modelId="{E28F938B-AA02-A54D-970D-D695E9CC03C1}" type="presParOf" srcId="{EE4A19FB-E557-CE4A-B4EA-F86D92CF38E7}" destId="{C8810A25-893A-AC4A-8755-2E3FEF969947}" srcOrd="2" destOrd="0" presId="urn:microsoft.com/office/officeart/2009/3/layout/HorizontalOrganizationChart"/>
    <dgm:cxn modelId="{5487D623-46D4-924A-81F4-02E1E907288A}" type="presParOf" srcId="{57CA0855-18BF-1641-9C35-08681384486C}" destId="{AEBD042C-C71D-F54C-9744-9B37DE1B6141}" srcOrd="2" destOrd="0" presId="urn:microsoft.com/office/officeart/2009/3/layout/HorizontalOrganizationChart"/>
    <dgm:cxn modelId="{4CAD919D-CDCF-1344-9C02-FEDFCA219EC9}" type="presParOf" srcId="{CB86E055-6F5B-0A4E-B2B6-FDACD1880CCF}" destId="{724F8D75-277A-2743-BBC6-A05258BBBFC6}" srcOrd="2" destOrd="0" presId="urn:microsoft.com/office/officeart/2009/3/layout/HorizontalOrganizationChart"/>
    <dgm:cxn modelId="{6FEA6F28-D047-CC41-891F-39D8DDF801C8}" type="presParOf" srcId="{8132B66B-AF4C-1541-9641-401CBDE5FA2B}" destId="{0C0A2C3F-4067-9049-B41C-AE2B5674F326}" srcOrd="2" destOrd="0" presId="urn:microsoft.com/office/officeart/2009/3/layout/HorizontalOrganizationChart"/>
    <dgm:cxn modelId="{DAA42078-87FC-C541-86DF-D2D0175879C6}" type="presParOf" srcId="{8132B66B-AF4C-1541-9641-401CBDE5FA2B}" destId="{BBD385FB-3030-2749-925F-944790723A1F}" srcOrd="3" destOrd="0" presId="urn:microsoft.com/office/officeart/2009/3/layout/HorizontalOrganizationChart"/>
    <dgm:cxn modelId="{440B7463-AF46-D446-9B96-FDC9DD371811}" type="presParOf" srcId="{BBD385FB-3030-2749-925F-944790723A1F}" destId="{A84FDFE7-9616-9349-906A-186879988BB0}" srcOrd="0" destOrd="0" presId="urn:microsoft.com/office/officeart/2009/3/layout/HorizontalOrganizationChart"/>
    <dgm:cxn modelId="{CE2A720E-634D-9D45-A5F8-899C3F853ADE}" type="presParOf" srcId="{A84FDFE7-9616-9349-906A-186879988BB0}" destId="{21F49BA8-E343-AE4A-983A-DCEDD5682975}" srcOrd="0" destOrd="0" presId="urn:microsoft.com/office/officeart/2009/3/layout/HorizontalOrganizationChart"/>
    <dgm:cxn modelId="{6067DCEA-D16D-0540-955C-9E80417C4725}" type="presParOf" srcId="{A84FDFE7-9616-9349-906A-186879988BB0}" destId="{6941D597-6537-A549-9D81-11B455805CCA}" srcOrd="1" destOrd="0" presId="urn:microsoft.com/office/officeart/2009/3/layout/HorizontalOrganizationChart"/>
    <dgm:cxn modelId="{F0540D0B-75B1-C441-9251-CF008EFB099C}" type="presParOf" srcId="{BBD385FB-3030-2749-925F-944790723A1F}" destId="{0312FF7D-00BB-184A-A4FC-A8E5BB74CB3D}" srcOrd="1" destOrd="0" presId="urn:microsoft.com/office/officeart/2009/3/layout/HorizontalOrganizationChart"/>
    <dgm:cxn modelId="{9C443ABE-1FE9-AD40-904F-7D77818F6E93}" type="presParOf" srcId="{BBD385FB-3030-2749-925F-944790723A1F}" destId="{6EBA0019-AB97-594E-B2A8-B607BD084C74}" srcOrd="2" destOrd="0" presId="urn:microsoft.com/office/officeart/2009/3/layout/HorizontalOrganizationChart"/>
    <dgm:cxn modelId="{9E4AF36B-ACAA-324D-954D-21AAF830A686}" type="presParOf" srcId="{8132B66B-AF4C-1541-9641-401CBDE5FA2B}" destId="{E8703DF4-3041-D840-9DAB-22EAEF58F0D4}" srcOrd="4" destOrd="0" presId="urn:microsoft.com/office/officeart/2009/3/layout/HorizontalOrganizationChart"/>
    <dgm:cxn modelId="{3758579A-F61B-3442-B594-0D39AB4F638E}" type="presParOf" srcId="{8132B66B-AF4C-1541-9641-401CBDE5FA2B}" destId="{212B1854-BFB8-9B47-95B5-CF6737B46B27}" srcOrd="5" destOrd="0" presId="urn:microsoft.com/office/officeart/2009/3/layout/HorizontalOrganizationChart"/>
    <dgm:cxn modelId="{7BB0ED13-00A3-C647-BF1D-5F6B354181F9}" type="presParOf" srcId="{212B1854-BFB8-9B47-95B5-CF6737B46B27}" destId="{FE26F28E-05B5-004E-89D2-A0E6E0448232}" srcOrd="0" destOrd="0" presId="urn:microsoft.com/office/officeart/2009/3/layout/HorizontalOrganizationChart"/>
    <dgm:cxn modelId="{DAABF8C1-2BDA-AE4F-B25F-DA51C7AE6A41}" type="presParOf" srcId="{FE26F28E-05B5-004E-89D2-A0E6E0448232}" destId="{D221414B-4DE0-5A4B-B64D-BC2C1D8619B5}" srcOrd="0" destOrd="0" presId="urn:microsoft.com/office/officeart/2009/3/layout/HorizontalOrganizationChart"/>
    <dgm:cxn modelId="{2FCCE7CE-0EF8-E64C-953E-AC4532D9234B}" type="presParOf" srcId="{FE26F28E-05B5-004E-89D2-A0E6E0448232}" destId="{B8945047-A3E6-CC48-8A77-BFE7FAA9A5D1}" srcOrd="1" destOrd="0" presId="urn:microsoft.com/office/officeart/2009/3/layout/HorizontalOrganizationChart"/>
    <dgm:cxn modelId="{C175159E-147B-F341-83AF-BAFDCC1E5A83}" type="presParOf" srcId="{212B1854-BFB8-9B47-95B5-CF6737B46B27}" destId="{D7A167D4-6594-DD46-833D-24A94E2C9F14}" srcOrd="1" destOrd="0" presId="urn:microsoft.com/office/officeart/2009/3/layout/HorizontalOrganizationChart"/>
    <dgm:cxn modelId="{F58ABD14-95BE-9542-B496-BE7D08B607A9}" type="presParOf" srcId="{D7A167D4-6594-DD46-833D-24A94E2C9F14}" destId="{CAC3D933-C532-0343-8D8F-74B3ADA3D4C7}" srcOrd="0" destOrd="0" presId="urn:microsoft.com/office/officeart/2009/3/layout/HorizontalOrganizationChart"/>
    <dgm:cxn modelId="{0CECC427-F9B0-3E47-AF79-3D2D4DC3D7D2}" type="presParOf" srcId="{D7A167D4-6594-DD46-833D-24A94E2C9F14}" destId="{700516BC-5620-7740-88E8-3BC88C95A6B7}" srcOrd="1" destOrd="0" presId="urn:microsoft.com/office/officeart/2009/3/layout/HorizontalOrganizationChart"/>
    <dgm:cxn modelId="{11F30339-218F-2D47-A97A-F75AD78E1926}" type="presParOf" srcId="{700516BC-5620-7740-88E8-3BC88C95A6B7}" destId="{EC28012A-BBE0-4040-BDA5-7764CCE3F7E6}" srcOrd="0" destOrd="0" presId="urn:microsoft.com/office/officeart/2009/3/layout/HorizontalOrganizationChart"/>
    <dgm:cxn modelId="{E1375EA0-DF13-F44F-9B6A-FA150CB72335}" type="presParOf" srcId="{EC28012A-BBE0-4040-BDA5-7764CCE3F7E6}" destId="{E181FDF3-F47F-714A-8EE0-6F0459FD1A68}" srcOrd="0" destOrd="0" presId="urn:microsoft.com/office/officeart/2009/3/layout/HorizontalOrganizationChart"/>
    <dgm:cxn modelId="{1182D511-7BFD-8843-ABDC-28F94D91CF1C}" type="presParOf" srcId="{EC28012A-BBE0-4040-BDA5-7764CCE3F7E6}" destId="{80ABE5DA-962E-B047-9450-29B94CBF3F31}" srcOrd="1" destOrd="0" presId="urn:microsoft.com/office/officeart/2009/3/layout/HorizontalOrganizationChart"/>
    <dgm:cxn modelId="{9979441F-9222-8948-BDF3-2790594EF9CD}" type="presParOf" srcId="{700516BC-5620-7740-88E8-3BC88C95A6B7}" destId="{FC82622D-ED72-AF45-B4BE-4E2FC79320DA}" srcOrd="1" destOrd="0" presId="urn:microsoft.com/office/officeart/2009/3/layout/HorizontalOrganizationChart"/>
    <dgm:cxn modelId="{608F555A-B353-A84C-91EB-C86F7A11F106}" type="presParOf" srcId="{FC82622D-ED72-AF45-B4BE-4E2FC79320DA}" destId="{F226610F-5BB3-F547-84F2-7D342E4507A4}" srcOrd="0" destOrd="0" presId="urn:microsoft.com/office/officeart/2009/3/layout/HorizontalOrganizationChart"/>
    <dgm:cxn modelId="{7AA938E0-6DD0-8B40-A3F4-DB3083F24983}" type="presParOf" srcId="{FC82622D-ED72-AF45-B4BE-4E2FC79320DA}" destId="{DC46E3C7-2B73-E240-9869-BEBE2EF3B91B}" srcOrd="1" destOrd="0" presId="urn:microsoft.com/office/officeart/2009/3/layout/HorizontalOrganizationChart"/>
    <dgm:cxn modelId="{EF4A4EAD-AD37-B64A-B319-D51200196EC6}" type="presParOf" srcId="{DC46E3C7-2B73-E240-9869-BEBE2EF3B91B}" destId="{666CAF13-1464-E34E-8093-67AD431EEAF8}" srcOrd="0" destOrd="0" presId="urn:microsoft.com/office/officeart/2009/3/layout/HorizontalOrganizationChart"/>
    <dgm:cxn modelId="{DC90CA37-81B3-9747-AF2A-23C3CD7610A5}" type="presParOf" srcId="{666CAF13-1464-E34E-8093-67AD431EEAF8}" destId="{C3CE4D37-4129-B948-AFC3-29E418F16AA8}" srcOrd="0" destOrd="0" presId="urn:microsoft.com/office/officeart/2009/3/layout/HorizontalOrganizationChart"/>
    <dgm:cxn modelId="{D43158F2-CB0B-184D-8D58-648023E4846D}" type="presParOf" srcId="{666CAF13-1464-E34E-8093-67AD431EEAF8}" destId="{51214064-092A-0A49-A958-6878028FFB7A}" srcOrd="1" destOrd="0" presId="urn:microsoft.com/office/officeart/2009/3/layout/HorizontalOrganizationChart"/>
    <dgm:cxn modelId="{C825FFB6-B0D0-294F-B0DA-A0670810570A}" type="presParOf" srcId="{DC46E3C7-2B73-E240-9869-BEBE2EF3B91B}" destId="{8B067738-7176-B741-BA81-F46447F3816D}" srcOrd="1" destOrd="0" presId="urn:microsoft.com/office/officeart/2009/3/layout/HorizontalOrganizationChart"/>
    <dgm:cxn modelId="{5E7D4821-6FB2-2240-B61E-0E5C9539F209}" type="presParOf" srcId="{8B067738-7176-B741-BA81-F46447F3816D}" destId="{FFBBCF7C-53DE-8A44-AD27-3F5F41337F52}" srcOrd="0" destOrd="0" presId="urn:microsoft.com/office/officeart/2009/3/layout/HorizontalOrganizationChart"/>
    <dgm:cxn modelId="{45DC4826-A3BB-1C44-B0FB-F1EACF4CF9B1}" type="presParOf" srcId="{8B067738-7176-B741-BA81-F46447F3816D}" destId="{8246A419-1464-FF4E-9C97-B3E68952C0E1}" srcOrd="1" destOrd="0" presId="urn:microsoft.com/office/officeart/2009/3/layout/HorizontalOrganizationChart"/>
    <dgm:cxn modelId="{7487EB6B-51E8-2A4B-BD80-D3BDB53BA4E2}" type="presParOf" srcId="{8246A419-1464-FF4E-9C97-B3E68952C0E1}" destId="{3C97D474-E677-D048-87EC-EB0925283E76}" srcOrd="0" destOrd="0" presId="urn:microsoft.com/office/officeart/2009/3/layout/HorizontalOrganizationChart"/>
    <dgm:cxn modelId="{31816D25-9303-5A4A-8AAC-37E88BA4AF3B}" type="presParOf" srcId="{3C97D474-E677-D048-87EC-EB0925283E76}" destId="{2F940EE4-832D-3249-9A24-B066E85284D3}" srcOrd="0" destOrd="0" presId="urn:microsoft.com/office/officeart/2009/3/layout/HorizontalOrganizationChart"/>
    <dgm:cxn modelId="{76EA421B-BBCC-FE4A-8D15-FB2609A48E8B}" type="presParOf" srcId="{3C97D474-E677-D048-87EC-EB0925283E76}" destId="{84257897-60C2-0240-AE7D-B2B8E042FDED}" srcOrd="1" destOrd="0" presId="urn:microsoft.com/office/officeart/2009/3/layout/HorizontalOrganizationChart"/>
    <dgm:cxn modelId="{6AD5D47F-7A54-3347-BF25-049BB5EF8911}" type="presParOf" srcId="{8246A419-1464-FF4E-9C97-B3E68952C0E1}" destId="{CCA8BFC3-8CD8-0F47-BDAC-7F331A0CEC76}" srcOrd="1" destOrd="0" presId="urn:microsoft.com/office/officeart/2009/3/layout/HorizontalOrganizationChart"/>
    <dgm:cxn modelId="{566EE516-8971-8B4F-ADEC-0979292F0028}" type="presParOf" srcId="{8246A419-1464-FF4E-9C97-B3E68952C0E1}" destId="{97D06029-86A7-AD4B-B929-D2FCD41A0B33}" srcOrd="2" destOrd="0" presId="urn:microsoft.com/office/officeart/2009/3/layout/HorizontalOrganizationChart"/>
    <dgm:cxn modelId="{0B8B1593-B8F2-7E4A-B537-1E64585FEDAA}" type="presParOf" srcId="{DC46E3C7-2B73-E240-9869-BEBE2EF3B91B}" destId="{EE9C7695-FA64-0048-9439-FFB0821899B2}" srcOrd="2" destOrd="0" presId="urn:microsoft.com/office/officeart/2009/3/layout/HorizontalOrganizationChart"/>
    <dgm:cxn modelId="{41E00FE4-038A-D34D-B277-9244BAEACD13}" type="presParOf" srcId="{FC82622D-ED72-AF45-B4BE-4E2FC79320DA}" destId="{C93002F9-8DE7-064A-A270-CF58EF16F2E5}" srcOrd="2" destOrd="0" presId="urn:microsoft.com/office/officeart/2009/3/layout/HorizontalOrganizationChart"/>
    <dgm:cxn modelId="{2F3756D9-EA10-4549-9B24-BF23A5554624}" type="presParOf" srcId="{FC82622D-ED72-AF45-B4BE-4E2FC79320DA}" destId="{2D729F37-3136-8D4E-B9DA-3B4EDC332939}" srcOrd="3" destOrd="0" presId="urn:microsoft.com/office/officeart/2009/3/layout/HorizontalOrganizationChart"/>
    <dgm:cxn modelId="{75CCAA8F-3C42-2A46-A6EF-4F72AF7F0388}" type="presParOf" srcId="{2D729F37-3136-8D4E-B9DA-3B4EDC332939}" destId="{77A6B0CF-7147-CB43-9228-03B72A4F6F57}" srcOrd="0" destOrd="0" presId="urn:microsoft.com/office/officeart/2009/3/layout/HorizontalOrganizationChart"/>
    <dgm:cxn modelId="{3136C0E1-4BDF-CA40-A203-84F00963CE04}" type="presParOf" srcId="{77A6B0CF-7147-CB43-9228-03B72A4F6F57}" destId="{7DAC047F-2528-7B4C-8F31-8A2A144D75B6}" srcOrd="0" destOrd="0" presId="urn:microsoft.com/office/officeart/2009/3/layout/HorizontalOrganizationChart"/>
    <dgm:cxn modelId="{6949CF03-636E-E64A-8535-A25B7E55F67A}" type="presParOf" srcId="{77A6B0CF-7147-CB43-9228-03B72A4F6F57}" destId="{DDFE47F6-A448-B54A-977E-4C65FA0393ED}" srcOrd="1" destOrd="0" presId="urn:microsoft.com/office/officeart/2009/3/layout/HorizontalOrganizationChart"/>
    <dgm:cxn modelId="{E2D22C08-1577-9646-A5A4-2C91A887E263}" type="presParOf" srcId="{2D729F37-3136-8D4E-B9DA-3B4EDC332939}" destId="{7F4A828C-3C47-434E-A5CE-6541D685E524}" srcOrd="1" destOrd="0" presId="urn:microsoft.com/office/officeart/2009/3/layout/HorizontalOrganizationChart"/>
    <dgm:cxn modelId="{CD2D00F9-CED8-974C-BE7A-D4793CD22A23}" type="presParOf" srcId="{2D729F37-3136-8D4E-B9DA-3B4EDC332939}" destId="{A3D49260-DC33-DB44-8E45-89834D2F3877}" srcOrd="2" destOrd="0" presId="urn:microsoft.com/office/officeart/2009/3/layout/HorizontalOrganizationChart"/>
    <dgm:cxn modelId="{6E4DF32E-00D7-9344-8586-16128C7703A8}" type="presParOf" srcId="{FC82622D-ED72-AF45-B4BE-4E2FC79320DA}" destId="{0AFC86B0-D79B-4243-928B-5D399E4E9998}" srcOrd="4" destOrd="0" presId="urn:microsoft.com/office/officeart/2009/3/layout/HorizontalOrganizationChart"/>
    <dgm:cxn modelId="{B674D93B-E261-2B46-88B8-C689EDE39A81}" type="presParOf" srcId="{FC82622D-ED72-AF45-B4BE-4E2FC79320DA}" destId="{4BD286AD-2699-3A43-B0FD-A534F2D12559}" srcOrd="5" destOrd="0" presId="urn:microsoft.com/office/officeart/2009/3/layout/HorizontalOrganizationChart"/>
    <dgm:cxn modelId="{DF81822D-B8AA-D945-8FCB-9A8108B2A9F9}" type="presParOf" srcId="{4BD286AD-2699-3A43-B0FD-A534F2D12559}" destId="{66C98422-9883-7641-97F5-E26E8F9D3807}" srcOrd="0" destOrd="0" presId="urn:microsoft.com/office/officeart/2009/3/layout/HorizontalOrganizationChart"/>
    <dgm:cxn modelId="{C89B3D2A-A4FA-C543-B388-D1E587D0135B}" type="presParOf" srcId="{66C98422-9883-7641-97F5-E26E8F9D3807}" destId="{39B33EB4-0AFE-4440-8487-90A3A5205F4C}" srcOrd="0" destOrd="0" presId="urn:microsoft.com/office/officeart/2009/3/layout/HorizontalOrganizationChart"/>
    <dgm:cxn modelId="{B0E12204-E92F-F540-94CF-9B8427B9AE3B}" type="presParOf" srcId="{66C98422-9883-7641-97F5-E26E8F9D3807}" destId="{AD48E028-0AF9-C043-ABCC-47BD3212A68F}" srcOrd="1" destOrd="0" presId="urn:microsoft.com/office/officeart/2009/3/layout/HorizontalOrganizationChart"/>
    <dgm:cxn modelId="{1F263FEC-F5D8-3641-BC42-DAB0D2777B0A}" type="presParOf" srcId="{4BD286AD-2699-3A43-B0FD-A534F2D12559}" destId="{C9F415ED-97C8-1143-97F4-4DB9C64DF3B3}" srcOrd="1" destOrd="0" presId="urn:microsoft.com/office/officeart/2009/3/layout/HorizontalOrganizationChart"/>
    <dgm:cxn modelId="{72E1E503-43E3-3B4F-BA86-9DFA42A911C8}" type="presParOf" srcId="{C9F415ED-97C8-1143-97F4-4DB9C64DF3B3}" destId="{A3B49C9F-4AAB-5548-8D94-F0ECE0F3328D}" srcOrd="0" destOrd="0" presId="urn:microsoft.com/office/officeart/2009/3/layout/HorizontalOrganizationChart"/>
    <dgm:cxn modelId="{89F1665B-DDA2-1244-AEE4-15A5709697E8}" type="presParOf" srcId="{C9F415ED-97C8-1143-97F4-4DB9C64DF3B3}" destId="{60F1D204-D9C5-7748-8DFA-96DC7A860BA0}" srcOrd="1" destOrd="0" presId="urn:microsoft.com/office/officeart/2009/3/layout/HorizontalOrganizationChart"/>
    <dgm:cxn modelId="{C2D1AEF0-9B0C-5B44-B959-ACD8B1B01CD7}" type="presParOf" srcId="{60F1D204-D9C5-7748-8DFA-96DC7A860BA0}" destId="{ADA2349D-BE2B-AB4F-AF69-976395BBA159}" srcOrd="0" destOrd="0" presId="urn:microsoft.com/office/officeart/2009/3/layout/HorizontalOrganizationChart"/>
    <dgm:cxn modelId="{8BD11346-3CFA-1E47-9DFC-7FCCF1C80765}" type="presParOf" srcId="{ADA2349D-BE2B-AB4F-AF69-976395BBA159}" destId="{7AD0C285-BD7D-B543-ACF1-0D5100A6D4B3}" srcOrd="0" destOrd="0" presId="urn:microsoft.com/office/officeart/2009/3/layout/HorizontalOrganizationChart"/>
    <dgm:cxn modelId="{50CDE231-225C-8642-AD82-78D160FA0FAE}" type="presParOf" srcId="{ADA2349D-BE2B-AB4F-AF69-976395BBA159}" destId="{0DDF456E-5D8F-EC4A-BB27-393CEA64ACF3}" srcOrd="1" destOrd="0" presId="urn:microsoft.com/office/officeart/2009/3/layout/HorizontalOrganizationChart"/>
    <dgm:cxn modelId="{9EB01670-C191-D64D-9878-0DC99B3CCA49}" type="presParOf" srcId="{60F1D204-D9C5-7748-8DFA-96DC7A860BA0}" destId="{31E10D3C-82D5-2644-8DB1-5F3BB484D0F1}" srcOrd="1" destOrd="0" presId="urn:microsoft.com/office/officeart/2009/3/layout/HorizontalOrganizationChart"/>
    <dgm:cxn modelId="{FB498B79-5553-B149-A6FF-4787E46EACAA}" type="presParOf" srcId="{60F1D204-D9C5-7748-8DFA-96DC7A860BA0}" destId="{EA0870CE-F091-8548-A1E8-BE39D648B999}" srcOrd="2" destOrd="0" presId="urn:microsoft.com/office/officeart/2009/3/layout/HorizontalOrganizationChart"/>
    <dgm:cxn modelId="{8A7E79FE-1B86-9C4F-9DEE-B093669EDAB1}" type="presParOf" srcId="{4BD286AD-2699-3A43-B0FD-A534F2D12559}" destId="{265280AF-B504-F647-BC08-869B0FEABE47}" srcOrd="2" destOrd="0" presId="urn:microsoft.com/office/officeart/2009/3/layout/HorizontalOrganizationChart"/>
    <dgm:cxn modelId="{D37DFDE5-15E6-4340-9BA8-A515CE4795F0}" type="presParOf" srcId="{700516BC-5620-7740-88E8-3BC88C95A6B7}" destId="{8BA3FA11-E6E5-6C47-B03E-B75ECB2A87A5}" srcOrd="2" destOrd="0" presId="urn:microsoft.com/office/officeart/2009/3/layout/HorizontalOrganizationChart"/>
    <dgm:cxn modelId="{62E46616-DA51-1641-AB14-CD49C071EBEC}" type="presParOf" srcId="{D7A167D4-6594-DD46-833D-24A94E2C9F14}" destId="{6A03FFDA-8F86-1B49-BEA2-B066042E7591}" srcOrd="2" destOrd="0" presId="urn:microsoft.com/office/officeart/2009/3/layout/HorizontalOrganizationChart"/>
    <dgm:cxn modelId="{D9C7E64C-634B-6740-B1F8-DC943D58180A}" type="presParOf" srcId="{D7A167D4-6594-DD46-833D-24A94E2C9F14}" destId="{8F145693-D1DC-A14D-8B64-2A7714DE3A43}" srcOrd="3" destOrd="0" presId="urn:microsoft.com/office/officeart/2009/3/layout/HorizontalOrganizationChart"/>
    <dgm:cxn modelId="{E630F040-9821-6B44-8519-730C2EE45C35}" type="presParOf" srcId="{8F145693-D1DC-A14D-8B64-2A7714DE3A43}" destId="{B1CDF5D5-5878-2446-8BF0-35885BFA6B43}" srcOrd="0" destOrd="0" presId="urn:microsoft.com/office/officeart/2009/3/layout/HorizontalOrganizationChart"/>
    <dgm:cxn modelId="{B510358E-53BB-5A49-9B47-82B5CB17955C}" type="presParOf" srcId="{B1CDF5D5-5878-2446-8BF0-35885BFA6B43}" destId="{3A1639C7-71A8-5E47-A0BE-1E4DCBC8FC10}" srcOrd="0" destOrd="0" presId="urn:microsoft.com/office/officeart/2009/3/layout/HorizontalOrganizationChart"/>
    <dgm:cxn modelId="{34143102-0719-6449-8856-0781674D5AB7}" type="presParOf" srcId="{B1CDF5D5-5878-2446-8BF0-35885BFA6B43}" destId="{9EA4006F-2820-7B45-B2CB-2C960963D3F4}" srcOrd="1" destOrd="0" presId="urn:microsoft.com/office/officeart/2009/3/layout/HorizontalOrganizationChart"/>
    <dgm:cxn modelId="{14E86ED1-37C8-7041-99BF-E508FF960398}" type="presParOf" srcId="{8F145693-D1DC-A14D-8B64-2A7714DE3A43}" destId="{88B2F354-4894-D747-8050-5689B5B6D69C}" srcOrd="1" destOrd="0" presId="urn:microsoft.com/office/officeart/2009/3/layout/HorizontalOrganizationChart"/>
    <dgm:cxn modelId="{7B89D4BF-1F49-E141-A8BF-1E33374E6ECB}" type="presParOf" srcId="{8F145693-D1DC-A14D-8B64-2A7714DE3A43}" destId="{9CEF9DE0-2183-F246-A4B1-CF6A52013DA1}" srcOrd="2" destOrd="0" presId="urn:microsoft.com/office/officeart/2009/3/layout/HorizontalOrganizationChart"/>
    <dgm:cxn modelId="{7789494D-2BE2-404F-9980-CAB0D9C734B2}" type="presParOf" srcId="{D7A167D4-6594-DD46-833D-24A94E2C9F14}" destId="{5B0A79DB-294A-5041-BA1F-416EFFBBA380}" srcOrd="4" destOrd="0" presId="urn:microsoft.com/office/officeart/2009/3/layout/HorizontalOrganizationChart"/>
    <dgm:cxn modelId="{63FDF9E5-AB83-6C48-8629-EF96E9ABEB93}" type="presParOf" srcId="{D7A167D4-6594-DD46-833D-24A94E2C9F14}" destId="{D5946C40-3A87-D54C-8DEF-15972BB67D25}" srcOrd="5" destOrd="0" presId="urn:microsoft.com/office/officeart/2009/3/layout/HorizontalOrganizationChart"/>
    <dgm:cxn modelId="{60F31218-7071-B943-9EFB-220F7B730B1C}" type="presParOf" srcId="{D5946C40-3A87-D54C-8DEF-15972BB67D25}" destId="{F80F75EC-5BC4-9148-955F-224DFB033D9C}" srcOrd="0" destOrd="0" presId="urn:microsoft.com/office/officeart/2009/3/layout/HorizontalOrganizationChart"/>
    <dgm:cxn modelId="{AAA891D1-6F8E-0A4B-93F0-B6018BC7FA26}" type="presParOf" srcId="{F80F75EC-5BC4-9148-955F-224DFB033D9C}" destId="{D8418461-C422-624E-9D5C-532E1F231E64}" srcOrd="0" destOrd="0" presId="urn:microsoft.com/office/officeart/2009/3/layout/HorizontalOrganizationChart"/>
    <dgm:cxn modelId="{A37D28F7-E95F-B44F-9551-282384AA14E9}" type="presParOf" srcId="{F80F75EC-5BC4-9148-955F-224DFB033D9C}" destId="{C7A46139-AAF0-B34B-90E5-BD662C28A0FE}" srcOrd="1" destOrd="0" presId="urn:microsoft.com/office/officeart/2009/3/layout/HorizontalOrganizationChart"/>
    <dgm:cxn modelId="{4048BF46-EEF0-B648-BF41-4703CC514CA3}" type="presParOf" srcId="{D5946C40-3A87-D54C-8DEF-15972BB67D25}" destId="{AE7D1E32-7CFF-6044-B640-12253BDDEDFF}" srcOrd="1" destOrd="0" presId="urn:microsoft.com/office/officeart/2009/3/layout/HorizontalOrganizationChart"/>
    <dgm:cxn modelId="{5ACEA8C2-3877-9741-9011-F1699D6BA81C}" type="presParOf" srcId="{AE7D1E32-7CFF-6044-B640-12253BDDEDFF}" destId="{04920CDC-112E-C940-BD3C-E5344D7B0920}" srcOrd="0" destOrd="0" presId="urn:microsoft.com/office/officeart/2009/3/layout/HorizontalOrganizationChart"/>
    <dgm:cxn modelId="{06B0EE5D-2055-DA4E-B372-4E7DEE05B38D}" type="presParOf" srcId="{AE7D1E32-7CFF-6044-B640-12253BDDEDFF}" destId="{F8B2FF4A-DB63-F549-B9FC-015177AA66F3}" srcOrd="1" destOrd="0" presId="urn:microsoft.com/office/officeart/2009/3/layout/HorizontalOrganizationChart"/>
    <dgm:cxn modelId="{A4BDA017-9D2A-F44A-9864-450009D5A13A}" type="presParOf" srcId="{F8B2FF4A-DB63-F549-B9FC-015177AA66F3}" destId="{D61D86EB-23AE-604A-BACB-CC0747FB2CC4}" srcOrd="0" destOrd="0" presId="urn:microsoft.com/office/officeart/2009/3/layout/HorizontalOrganizationChart"/>
    <dgm:cxn modelId="{AB43372B-93D8-2B40-A040-88114A7D7B91}" type="presParOf" srcId="{D61D86EB-23AE-604A-BACB-CC0747FB2CC4}" destId="{980004E4-F771-EE48-AC64-F789DF7B01F7}" srcOrd="0" destOrd="0" presId="urn:microsoft.com/office/officeart/2009/3/layout/HorizontalOrganizationChart"/>
    <dgm:cxn modelId="{3400E1C7-5D8E-3544-96A6-B4CC72EA4922}" type="presParOf" srcId="{D61D86EB-23AE-604A-BACB-CC0747FB2CC4}" destId="{03B2788D-27DC-6344-AEF8-C53B0E850E8A}" srcOrd="1" destOrd="0" presId="urn:microsoft.com/office/officeart/2009/3/layout/HorizontalOrganizationChart"/>
    <dgm:cxn modelId="{6952B680-ECD7-EB4A-95AF-4E93EA8C02D4}" type="presParOf" srcId="{F8B2FF4A-DB63-F549-B9FC-015177AA66F3}" destId="{7AB351C9-834A-CF4C-9C54-B5F770E29A7C}" srcOrd="1" destOrd="0" presId="urn:microsoft.com/office/officeart/2009/3/layout/HorizontalOrganizationChart"/>
    <dgm:cxn modelId="{D04A8156-95AB-C64D-AF55-4ADF5B3BBA84}" type="presParOf" srcId="{7AB351C9-834A-CF4C-9C54-B5F770E29A7C}" destId="{109FA815-FF39-CF4C-90F4-A5BF78FC847B}" srcOrd="0" destOrd="0" presId="urn:microsoft.com/office/officeart/2009/3/layout/HorizontalOrganizationChart"/>
    <dgm:cxn modelId="{3286B33B-1C2E-574E-98E7-3BD1527599CF}" type="presParOf" srcId="{7AB351C9-834A-CF4C-9C54-B5F770E29A7C}" destId="{EB7DC329-5C87-B242-9F62-63CC4CD4544D}" srcOrd="1" destOrd="0" presId="urn:microsoft.com/office/officeart/2009/3/layout/HorizontalOrganizationChart"/>
    <dgm:cxn modelId="{BA1C6E10-14FF-B64D-AAD3-46AA39D3C53E}" type="presParOf" srcId="{EB7DC329-5C87-B242-9F62-63CC4CD4544D}" destId="{4F999051-4323-9D44-AABF-6FF028E35659}" srcOrd="0" destOrd="0" presId="urn:microsoft.com/office/officeart/2009/3/layout/HorizontalOrganizationChart"/>
    <dgm:cxn modelId="{A6AA8D9D-A5CC-E846-ACF3-4AFD24B77BB4}" type="presParOf" srcId="{4F999051-4323-9D44-AABF-6FF028E35659}" destId="{ED0E6260-D055-3B43-B55D-15FEDDF25FF4}" srcOrd="0" destOrd="0" presId="urn:microsoft.com/office/officeart/2009/3/layout/HorizontalOrganizationChart"/>
    <dgm:cxn modelId="{83E9CB3B-D0B9-254D-8C9E-99C3E6B0B9C2}" type="presParOf" srcId="{4F999051-4323-9D44-AABF-6FF028E35659}" destId="{DAC13938-821E-8E4F-9886-BA38E54C8EF3}" srcOrd="1" destOrd="0" presId="urn:microsoft.com/office/officeart/2009/3/layout/HorizontalOrganizationChart"/>
    <dgm:cxn modelId="{BBC8B29D-9BFF-434E-B8C4-E17632413413}" type="presParOf" srcId="{EB7DC329-5C87-B242-9F62-63CC4CD4544D}" destId="{0DF2C626-7DDE-2044-92C9-749CF1B8F35E}" srcOrd="1" destOrd="0" presId="urn:microsoft.com/office/officeart/2009/3/layout/HorizontalOrganizationChart"/>
    <dgm:cxn modelId="{D96A844C-4C64-5445-9367-0989F7980845}" type="presParOf" srcId="{EB7DC329-5C87-B242-9F62-63CC4CD4544D}" destId="{4D3955A1-1ACD-DD4C-9B13-A484FC7F6275}" srcOrd="2" destOrd="0" presId="urn:microsoft.com/office/officeart/2009/3/layout/HorizontalOrganizationChart"/>
    <dgm:cxn modelId="{27B4327A-B16F-CE42-9A3E-EE7175E92F31}" type="presParOf" srcId="{F8B2FF4A-DB63-F549-B9FC-015177AA66F3}" destId="{AA48B9AB-875E-1549-AB0C-413E6618642D}" srcOrd="2" destOrd="0" presId="urn:microsoft.com/office/officeart/2009/3/layout/HorizontalOrganizationChart"/>
    <dgm:cxn modelId="{2F872287-D30A-3C44-8928-8F748C3159B6}" type="presParOf" srcId="{AE7D1E32-7CFF-6044-B640-12253BDDEDFF}" destId="{CA3978AE-6BAA-1349-83AA-13ADB431CDC2}" srcOrd="2" destOrd="0" presId="urn:microsoft.com/office/officeart/2009/3/layout/HorizontalOrganizationChart"/>
    <dgm:cxn modelId="{99C29373-2F6A-3147-8577-1FAE1E42E339}" type="presParOf" srcId="{AE7D1E32-7CFF-6044-B640-12253BDDEDFF}" destId="{D58473D4-A01B-7D49-A715-9AC0090FCCF4}" srcOrd="3" destOrd="0" presId="urn:microsoft.com/office/officeart/2009/3/layout/HorizontalOrganizationChart"/>
    <dgm:cxn modelId="{89EEB937-D1D2-124F-B2E4-D9E3FD8A0D4A}" type="presParOf" srcId="{D58473D4-A01B-7D49-A715-9AC0090FCCF4}" destId="{2B4D22D1-AC31-064A-A19D-FAC960C38E22}" srcOrd="0" destOrd="0" presId="urn:microsoft.com/office/officeart/2009/3/layout/HorizontalOrganizationChart"/>
    <dgm:cxn modelId="{C7894FB7-8AE8-DC45-8F4A-C71A346F8B95}" type="presParOf" srcId="{2B4D22D1-AC31-064A-A19D-FAC960C38E22}" destId="{A77AFA0D-4BEB-AA45-9719-401E647C2ECB}" srcOrd="0" destOrd="0" presId="urn:microsoft.com/office/officeart/2009/3/layout/HorizontalOrganizationChart"/>
    <dgm:cxn modelId="{0FA9F525-9769-054F-AEB6-DC4C996C9A98}" type="presParOf" srcId="{2B4D22D1-AC31-064A-A19D-FAC960C38E22}" destId="{DC57106D-DA45-094B-885D-393C276B3FD7}" srcOrd="1" destOrd="0" presId="urn:microsoft.com/office/officeart/2009/3/layout/HorizontalOrganizationChart"/>
    <dgm:cxn modelId="{C18DC54F-A90E-0C45-8FB8-1C58C7EBE9F2}" type="presParOf" srcId="{D58473D4-A01B-7D49-A715-9AC0090FCCF4}" destId="{BA88FA2F-A732-9B45-9FD8-4C3EB54B24D8}" srcOrd="1" destOrd="0" presId="urn:microsoft.com/office/officeart/2009/3/layout/HorizontalOrganizationChart"/>
    <dgm:cxn modelId="{43280D81-258A-DF46-B952-82B89C039274}" type="presParOf" srcId="{D58473D4-A01B-7D49-A715-9AC0090FCCF4}" destId="{A6F4DDFF-4647-A646-A6B3-45926323B273}" srcOrd="2" destOrd="0" presId="urn:microsoft.com/office/officeart/2009/3/layout/HorizontalOrganizationChart"/>
    <dgm:cxn modelId="{6237A3D1-9838-1743-A4EF-5D52BA075362}" type="presParOf" srcId="{AE7D1E32-7CFF-6044-B640-12253BDDEDFF}" destId="{8B442CF8-7769-564F-8B64-078013F51021}" srcOrd="4" destOrd="0" presId="urn:microsoft.com/office/officeart/2009/3/layout/HorizontalOrganizationChart"/>
    <dgm:cxn modelId="{812FFA83-E117-8947-903A-DD4B021A9D89}" type="presParOf" srcId="{AE7D1E32-7CFF-6044-B640-12253BDDEDFF}" destId="{290E002D-81F4-D84E-A348-6535BDABD76D}" srcOrd="5" destOrd="0" presId="urn:microsoft.com/office/officeart/2009/3/layout/HorizontalOrganizationChart"/>
    <dgm:cxn modelId="{F4A7FFBB-F5D9-0C47-A0CE-BB0FDBAC76E6}" type="presParOf" srcId="{290E002D-81F4-D84E-A348-6535BDABD76D}" destId="{A329A9A5-613A-9B4D-9894-398E533AB7C1}" srcOrd="0" destOrd="0" presId="urn:microsoft.com/office/officeart/2009/3/layout/HorizontalOrganizationChart"/>
    <dgm:cxn modelId="{7561EBA7-6328-584A-9C21-33D625B1DFB6}" type="presParOf" srcId="{A329A9A5-613A-9B4D-9894-398E533AB7C1}" destId="{56410408-D81D-AF43-A0FC-52F9D2A45C38}" srcOrd="0" destOrd="0" presId="urn:microsoft.com/office/officeart/2009/3/layout/HorizontalOrganizationChart"/>
    <dgm:cxn modelId="{03820879-6AF6-1C45-81A3-9080243B6E7E}" type="presParOf" srcId="{A329A9A5-613A-9B4D-9894-398E533AB7C1}" destId="{E2BA144E-22D3-114C-9DDC-7BD0AB326DE4}" srcOrd="1" destOrd="0" presId="urn:microsoft.com/office/officeart/2009/3/layout/HorizontalOrganizationChart"/>
    <dgm:cxn modelId="{8AC4F269-4F9D-E548-8BD4-971845AF5B4E}" type="presParOf" srcId="{290E002D-81F4-D84E-A348-6535BDABD76D}" destId="{D0809425-DCE3-5D41-A721-F3CD4D5BB0D0}" srcOrd="1" destOrd="0" presId="urn:microsoft.com/office/officeart/2009/3/layout/HorizontalOrganizationChart"/>
    <dgm:cxn modelId="{F3DDE851-CF66-6B4D-944E-53BD0A5DCA45}" type="presParOf" srcId="{D0809425-DCE3-5D41-A721-F3CD4D5BB0D0}" destId="{5F5F893D-9172-9C4A-AC21-B8BD215A25A4}" srcOrd="0" destOrd="0" presId="urn:microsoft.com/office/officeart/2009/3/layout/HorizontalOrganizationChart"/>
    <dgm:cxn modelId="{C8FFC620-84C4-754E-A957-5C11E6F27265}" type="presParOf" srcId="{D0809425-DCE3-5D41-A721-F3CD4D5BB0D0}" destId="{900EEB1A-77F7-244A-B880-06BC98D49248}" srcOrd="1" destOrd="0" presId="urn:microsoft.com/office/officeart/2009/3/layout/HorizontalOrganizationChart"/>
    <dgm:cxn modelId="{62E5FAB0-0CDB-4441-89FE-E0FE67B48816}" type="presParOf" srcId="{900EEB1A-77F7-244A-B880-06BC98D49248}" destId="{01DAA994-A50E-494A-8752-1B58B5105095}" srcOrd="0" destOrd="0" presId="urn:microsoft.com/office/officeart/2009/3/layout/HorizontalOrganizationChart"/>
    <dgm:cxn modelId="{0DC2DF0F-C221-3743-9F3A-D6455B1E3003}" type="presParOf" srcId="{01DAA994-A50E-494A-8752-1B58B5105095}" destId="{2E2A372F-4527-C54E-9614-2A62CCAF45DA}" srcOrd="0" destOrd="0" presId="urn:microsoft.com/office/officeart/2009/3/layout/HorizontalOrganizationChart"/>
    <dgm:cxn modelId="{3036F536-DE8B-A84F-B9E3-8098E84F0E1A}" type="presParOf" srcId="{01DAA994-A50E-494A-8752-1B58B5105095}" destId="{AE12E674-6E76-1C4C-8C18-3CD44688CEE8}" srcOrd="1" destOrd="0" presId="urn:microsoft.com/office/officeart/2009/3/layout/HorizontalOrganizationChart"/>
    <dgm:cxn modelId="{2F486823-9B04-A245-86A3-070A37A2C52A}" type="presParOf" srcId="{900EEB1A-77F7-244A-B880-06BC98D49248}" destId="{7161622C-0BF6-9E43-A651-71696F4FFB7B}" srcOrd="1" destOrd="0" presId="urn:microsoft.com/office/officeart/2009/3/layout/HorizontalOrganizationChart"/>
    <dgm:cxn modelId="{4A822F80-85F4-3341-AEA0-482F2E792085}" type="presParOf" srcId="{900EEB1A-77F7-244A-B880-06BC98D49248}" destId="{A5FBFF98-FB52-7343-A5F0-6BD17165A373}" srcOrd="2" destOrd="0" presId="urn:microsoft.com/office/officeart/2009/3/layout/HorizontalOrganizationChart"/>
    <dgm:cxn modelId="{ACE8114D-D9EF-9E49-AABA-CA402690F0AF}" type="presParOf" srcId="{290E002D-81F4-D84E-A348-6535BDABD76D}" destId="{FAA62252-8AE1-3A41-B1BC-1899AF2ECAEF}" srcOrd="2" destOrd="0" presId="urn:microsoft.com/office/officeart/2009/3/layout/HorizontalOrganizationChart"/>
    <dgm:cxn modelId="{AFFDEBC3-E26F-A845-A016-FC0EEC6644F1}" type="presParOf" srcId="{D5946C40-3A87-D54C-8DEF-15972BB67D25}" destId="{7E075F88-5D3B-EA41-B634-4C2C7DE834D7}" srcOrd="2" destOrd="0" presId="urn:microsoft.com/office/officeart/2009/3/layout/HorizontalOrganizationChart"/>
    <dgm:cxn modelId="{FA91F1C4-6502-034E-8368-583DE3D0C631}" type="presParOf" srcId="{212B1854-BFB8-9B47-95B5-CF6737B46B27}" destId="{60911070-D05E-5343-9E14-E108C10A55F5}" srcOrd="2" destOrd="0" presId="urn:microsoft.com/office/officeart/2009/3/layout/HorizontalOrganizationChart"/>
    <dgm:cxn modelId="{2D0B800E-8424-C846-93EE-BB847EF5EFC9}" type="presParOf" srcId="{40DD45FA-061D-7945-AEEC-EC91DDEDA39A}" destId="{7F0C425B-3950-9247-BBFD-2159050AC52E}" srcOrd="2" destOrd="0" presId="urn:microsoft.com/office/officeart/2009/3/layout/HorizontalOrganizationChart"/>
    <dgm:cxn modelId="{E7BC434C-D2B0-5E41-8F45-37F1CD05B7B0}" type="presParOf" srcId="{F9D26018-7AB3-F343-AE2F-C0F782C32494}" destId="{1E9F106F-DF02-D742-8B68-6465CE6DFA92}" srcOrd="2" destOrd="0" presId="urn:microsoft.com/office/officeart/2009/3/layout/HorizontalOrganizationChart"/>
    <dgm:cxn modelId="{FE809C3F-C83C-C041-8BFF-6A5B18A8A9DA}" type="presParOf" srcId="{F9D26018-7AB3-F343-AE2F-C0F782C32494}" destId="{E8DB3380-48D8-B74F-814C-263CDC804691}" srcOrd="3" destOrd="0" presId="urn:microsoft.com/office/officeart/2009/3/layout/HorizontalOrganizationChart"/>
    <dgm:cxn modelId="{255AC608-0AE2-7C4B-BA55-B15C8814CA4B}" type="presParOf" srcId="{E8DB3380-48D8-B74F-814C-263CDC804691}" destId="{76AD4070-BD31-8745-BABA-B434F0687EF5}" srcOrd="0" destOrd="0" presId="urn:microsoft.com/office/officeart/2009/3/layout/HorizontalOrganizationChart"/>
    <dgm:cxn modelId="{B105E68C-C42B-2545-A9E7-CCF60AD7F59C}" type="presParOf" srcId="{76AD4070-BD31-8745-BABA-B434F0687EF5}" destId="{9CE168EE-296F-434F-8F7C-280CC8193E8B}" srcOrd="0" destOrd="0" presId="urn:microsoft.com/office/officeart/2009/3/layout/HorizontalOrganizationChart"/>
    <dgm:cxn modelId="{4D0E244D-E03E-2B42-A542-36CEC8E43B38}" type="presParOf" srcId="{76AD4070-BD31-8745-BABA-B434F0687EF5}" destId="{6B43DD62-832C-7D41-AFB2-6BDB2DD4E97D}" srcOrd="1" destOrd="0" presId="urn:microsoft.com/office/officeart/2009/3/layout/HorizontalOrganizationChart"/>
    <dgm:cxn modelId="{38C1DD50-0794-8A44-9CE9-FFC8CCA3078C}" type="presParOf" srcId="{E8DB3380-48D8-B74F-814C-263CDC804691}" destId="{0E8D0B9C-5E48-BB41-A33E-AA3B90113DCF}" srcOrd="1" destOrd="0" presId="urn:microsoft.com/office/officeart/2009/3/layout/HorizontalOrganizationChart"/>
    <dgm:cxn modelId="{CAD86A64-C920-564F-B1B2-D76F5C61CEEF}" type="presParOf" srcId="{E8DB3380-48D8-B74F-814C-263CDC804691}" destId="{5D627762-D176-7449-B357-31C25D1CF6A9}" srcOrd="2" destOrd="0" presId="urn:microsoft.com/office/officeart/2009/3/layout/HorizontalOrganizationChart"/>
    <dgm:cxn modelId="{54232D22-86EA-EE41-9308-F6A21BBC19FC}" type="presParOf" srcId="{F9D26018-7AB3-F343-AE2F-C0F782C32494}" destId="{29F47586-79D0-9245-A97B-C908E34BC979}" srcOrd="4" destOrd="0" presId="urn:microsoft.com/office/officeart/2009/3/layout/HorizontalOrganizationChart"/>
    <dgm:cxn modelId="{77D9BF61-E879-334C-B994-7E83DD18643A}" type="presParOf" srcId="{F9D26018-7AB3-F343-AE2F-C0F782C32494}" destId="{1EB97140-9D98-9E47-B251-078088562DCF}" srcOrd="5" destOrd="0" presId="urn:microsoft.com/office/officeart/2009/3/layout/HorizontalOrganizationChart"/>
    <dgm:cxn modelId="{51C9E320-F1C7-CE40-BDEE-19035DCFB6F4}" type="presParOf" srcId="{1EB97140-9D98-9E47-B251-078088562DCF}" destId="{6BDF6309-E094-284A-B0FF-0FBDD3A56983}" srcOrd="0" destOrd="0" presId="urn:microsoft.com/office/officeart/2009/3/layout/HorizontalOrganizationChart"/>
    <dgm:cxn modelId="{227EC9B5-C1B8-584C-9DE8-1B8C822F6F36}" type="presParOf" srcId="{6BDF6309-E094-284A-B0FF-0FBDD3A56983}" destId="{0E77D2CB-6FF4-7342-A3D6-21AFEE31DEEA}" srcOrd="0" destOrd="0" presId="urn:microsoft.com/office/officeart/2009/3/layout/HorizontalOrganizationChart"/>
    <dgm:cxn modelId="{3680A9D3-65CE-3449-82E7-E8CBA44F8E3D}" type="presParOf" srcId="{6BDF6309-E094-284A-B0FF-0FBDD3A56983}" destId="{5B6814CA-675B-3143-9098-68EB7129AAF2}" srcOrd="1" destOrd="0" presId="urn:microsoft.com/office/officeart/2009/3/layout/HorizontalOrganizationChart"/>
    <dgm:cxn modelId="{02D3EB42-FA18-574C-9531-D892D9CF7929}" type="presParOf" srcId="{1EB97140-9D98-9E47-B251-078088562DCF}" destId="{4A2DD7FD-A25A-8649-8E4B-6A50CCA0FB06}" srcOrd="1" destOrd="0" presId="urn:microsoft.com/office/officeart/2009/3/layout/HorizontalOrganizationChart"/>
    <dgm:cxn modelId="{A9557F07-F588-1C4E-9281-00117ECBEF79}" type="presParOf" srcId="{4A2DD7FD-A25A-8649-8E4B-6A50CCA0FB06}" destId="{6FFE09D5-9F7F-164C-B25F-B96AE8FDE20E}" srcOrd="0" destOrd="0" presId="urn:microsoft.com/office/officeart/2009/3/layout/HorizontalOrganizationChart"/>
    <dgm:cxn modelId="{50991E28-B708-BF47-97E1-566F10DE2541}" type="presParOf" srcId="{4A2DD7FD-A25A-8649-8E4B-6A50CCA0FB06}" destId="{125DF178-C476-E542-B9BE-BC48B11D3D5B}" srcOrd="1" destOrd="0" presId="urn:microsoft.com/office/officeart/2009/3/layout/HorizontalOrganizationChart"/>
    <dgm:cxn modelId="{47994CDA-2F17-824E-AD4B-D98064885E69}" type="presParOf" srcId="{125DF178-C476-E542-B9BE-BC48B11D3D5B}" destId="{288C8620-2D53-B048-8935-F7CA77888AAB}" srcOrd="0" destOrd="0" presId="urn:microsoft.com/office/officeart/2009/3/layout/HorizontalOrganizationChart"/>
    <dgm:cxn modelId="{C5C1960B-5480-2F4C-BC58-F6D1AD545046}" type="presParOf" srcId="{288C8620-2D53-B048-8935-F7CA77888AAB}" destId="{9F1CB1C0-5AFB-244C-B968-303AC0F0FC70}" srcOrd="0" destOrd="0" presId="urn:microsoft.com/office/officeart/2009/3/layout/HorizontalOrganizationChart"/>
    <dgm:cxn modelId="{71F12C20-FA58-8147-AFA4-EDB8A259CCF5}" type="presParOf" srcId="{288C8620-2D53-B048-8935-F7CA77888AAB}" destId="{A349F694-CF06-B544-A6CA-46AC31EAA7B2}" srcOrd="1" destOrd="0" presId="urn:microsoft.com/office/officeart/2009/3/layout/HorizontalOrganizationChart"/>
    <dgm:cxn modelId="{0B1A4532-9E34-B643-9BB5-BD664D9EAC9A}" type="presParOf" srcId="{125DF178-C476-E542-B9BE-BC48B11D3D5B}" destId="{7A7C565F-E291-6A43-AA38-F18C393032AF}" srcOrd="1" destOrd="0" presId="urn:microsoft.com/office/officeart/2009/3/layout/HorizontalOrganizationChart"/>
    <dgm:cxn modelId="{FC6C1D6E-E194-DA49-BE24-037BF68B8258}" type="presParOf" srcId="{7A7C565F-E291-6A43-AA38-F18C393032AF}" destId="{3C4E5716-69AE-6A48-BC5C-BF1249BC5CB7}" srcOrd="0" destOrd="0" presId="urn:microsoft.com/office/officeart/2009/3/layout/HorizontalOrganizationChart"/>
    <dgm:cxn modelId="{2F1544D0-4EC4-CA48-B478-05E38D47C85C}" type="presParOf" srcId="{7A7C565F-E291-6A43-AA38-F18C393032AF}" destId="{45950766-03B0-7440-BADC-9C74D010E779}" srcOrd="1" destOrd="0" presId="urn:microsoft.com/office/officeart/2009/3/layout/HorizontalOrganizationChart"/>
    <dgm:cxn modelId="{37470E2C-1EE4-544A-8F3F-91F3865E529A}" type="presParOf" srcId="{45950766-03B0-7440-BADC-9C74D010E779}" destId="{7B6B4729-96DC-E745-B92E-153DDCF68617}" srcOrd="0" destOrd="0" presId="urn:microsoft.com/office/officeart/2009/3/layout/HorizontalOrganizationChart"/>
    <dgm:cxn modelId="{4836F95F-D8BF-1243-8D5A-73E1DD795CAD}" type="presParOf" srcId="{7B6B4729-96DC-E745-B92E-153DDCF68617}" destId="{6C5C0EE5-8C82-ED44-ACF7-D98911C0BF28}" srcOrd="0" destOrd="0" presId="urn:microsoft.com/office/officeart/2009/3/layout/HorizontalOrganizationChart"/>
    <dgm:cxn modelId="{292F5822-47FB-1040-8987-F425A65FEEFF}" type="presParOf" srcId="{7B6B4729-96DC-E745-B92E-153DDCF68617}" destId="{D2A824B6-8361-D349-BD73-C9518A9362D9}" srcOrd="1" destOrd="0" presId="urn:microsoft.com/office/officeart/2009/3/layout/HorizontalOrganizationChart"/>
    <dgm:cxn modelId="{8E03C3B6-2026-C540-9D80-C4764F2F0A9E}" type="presParOf" srcId="{45950766-03B0-7440-BADC-9C74D010E779}" destId="{78D8486B-8876-374C-8FEC-B61F1FE2C2BC}" srcOrd="1" destOrd="0" presId="urn:microsoft.com/office/officeart/2009/3/layout/HorizontalOrganizationChart"/>
    <dgm:cxn modelId="{DB0A99E5-8081-204E-81EE-2E6392FA2854}" type="presParOf" srcId="{78D8486B-8876-374C-8FEC-B61F1FE2C2BC}" destId="{0B7C70BB-3695-F845-B55C-91EA127DB415}" srcOrd="0" destOrd="0" presId="urn:microsoft.com/office/officeart/2009/3/layout/HorizontalOrganizationChart"/>
    <dgm:cxn modelId="{22976903-8C99-A744-A9BC-8FDFF25582F6}" type="presParOf" srcId="{78D8486B-8876-374C-8FEC-B61F1FE2C2BC}" destId="{F5F11B96-4A23-0444-BF82-20631D5AC9B8}" srcOrd="1" destOrd="0" presId="urn:microsoft.com/office/officeart/2009/3/layout/HorizontalOrganizationChart"/>
    <dgm:cxn modelId="{42A0239A-F681-D14B-BE91-C9407C8777AC}" type="presParOf" srcId="{F5F11B96-4A23-0444-BF82-20631D5AC9B8}" destId="{1DBE8BC5-5DDC-FF4F-ACF6-9A4084D6FC6B}" srcOrd="0" destOrd="0" presId="urn:microsoft.com/office/officeart/2009/3/layout/HorizontalOrganizationChart"/>
    <dgm:cxn modelId="{3C23AB51-306F-E54F-8DFF-AF6331F7D97D}" type="presParOf" srcId="{1DBE8BC5-5DDC-FF4F-ACF6-9A4084D6FC6B}" destId="{553BBC9E-09DC-BA47-B3FA-45DD70A09A87}" srcOrd="0" destOrd="0" presId="urn:microsoft.com/office/officeart/2009/3/layout/HorizontalOrganizationChart"/>
    <dgm:cxn modelId="{6E2166D4-3743-1041-BC41-D9EC8D4106DD}" type="presParOf" srcId="{1DBE8BC5-5DDC-FF4F-ACF6-9A4084D6FC6B}" destId="{530A5F44-F56A-FD41-8121-284669092F20}" srcOrd="1" destOrd="0" presId="urn:microsoft.com/office/officeart/2009/3/layout/HorizontalOrganizationChart"/>
    <dgm:cxn modelId="{926F2C7F-6B77-2445-8A4D-594DD5F39614}" type="presParOf" srcId="{F5F11B96-4A23-0444-BF82-20631D5AC9B8}" destId="{2EF18215-3B45-E941-992D-B7DF0C82914E}" srcOrd="1" destOrd="0" presId="urn:microsoft.com/office/officeart/2009/3/layout/HorizontalOrganizationChart"/>
    <dgm:cxn modelId="{FD5282FC-54A4-C943-8C6C-C515529F346F}" type="presParOf" srcId="{2EF18215-3B45-E941-992D-B7DF0C82914E}" destId="{EBF6D374-AD30-ED41-8984-EE6611F9D0E7}" srcOrd="0" destOrd="0" presId="urn:microsoft.com/office/officeart/2009/3/layout/HorizontalOrganizationChart"/>
    <dgm:cxn modelId="{6D311889-80AC-BE41-A61A-4C48584B78A2}" type="presParOf" srcId="{2EF18215-3B45-E941-992D-B7DF0C82914E}" destId="{7CF27030-3B41-5E44-B121-58C0C21484CA}" srcOrd="1" destOrd="0" presId="urn:microsoft.com/office/officeart/2009/3/layout/HorizontalOrganizationChart"/>
    <dgm:cxn modelId="{789DCC92-CD09-1E4A-9D4D-ECE88C946178}" type="presParOf" srcId="{7CF27030-3B41-5E44-B121-58C0C21484CA}" destId="{5F92E03E-B508-EA42-BB63-73D272B2C2AD}" srcOrd="0" destOrd="0" presId="urn:microsoft.com/office/officeart/2009/3/layout/HorizontalOrganizationChart"/>
    <dgm:cxn modelId="{A5EFEB62-45EE-3D4C-8B57-6BEA01BFC768}" type="presParOf" srcId="{5F92E03E-B508-EA42-BB63-73D272B2C2AD}" destId="{A3F2D822-31AC-E54F-9CE1-F0B0B521F5B9}" srcOrd="0" destOrd="0" presId="urn:microsoft.com/office/officeart/2009/3/layout/HorizontalOrganizationChart"/>
    <dgm:cxn modelId="{72D6C47A-F3E2-C94F-996C-7316490F88D9}" type="presParOf" srcId="{5F92E03E-B508-EA42-BB63-73D272B2C2AD}" destId="{1A393319-8A7E-E34D-81EB-3D80B55A0665}" srcOrd="1" destOrd="0" presId="urn:microsoft.com/office/officeart/2009/3/layout/HorizontalOrganizationChart"/>
    <dgm:cxn modelId="{D9ECDF00-9353-234F-B9C2-8D31B168E52D}" type="presParOf" srcId="{7CF27030-3B41-5E44-B121-58C0C21484CA}" destId="{16755EB1-00D9-6645-A36D-E1A8D6D30357}" srcOrd="1" destOrd="0" presId="urn:microsoft.com/office/officeart/2009/3/layout/HorizontalOrganizationChart"/>
    <dgm:cxn modelId="{9777A7A9-811E-F441-8D1F-8D632244C688}" type="presParOf" srcId="{7CF27030-3B41-5E44-B121-58C0C21484CA}" destId="{ACE13479-E030-504D-A22B-4C076F183E85}" srcOrd="2" destOrd="0" presId="urn:microsoft.com/office/officeart/2009/3/layout/HorizontalOrganizationChart"/>
    <dgm:cxn modelId="{3614A80E-8EEC-4340-992F-EB8D602624D9}" type="presParOf" srcId="{F5F11B96-4A23-0444-BF82-20631D5AC9B8}" destId="{D28B82F9-4F6F-D549-A7A3-9613902E8346}" srcOrd="2" destOrd="0" presId="urn:microsoft.com/office/officeart/2009/3/layout/HorizontalOrganizationChart"/>
    <dgm:cxn modelId="{57C3AFB8-AB5A-8A4E-AEFB-56F6015DDF02}" type="presParOf" srcId="{78D8486B-8876-374C-8FEC-B61F1FE2C2BC}" destId="{C7E9DF43-6316-4841-9204-E8B12D28069C}" srcOrd="2" destOrd="0" presId="urn:microsoft.com/office/officeart/2009/3/layout/HorizontalOrganizationChart"/>
    <dgm:cxn modelId="{159CEAD2-8268-BC49-AE7A-00146CC4CCD3}" type="presParOf" srcId="{78D8486B-8876-374C-8FEC-B61F1FE2C2BC}" destId="{45D150F6-6ABB-7E48-9256-9B56FB8D1208}" srcOrd="3" destOrd="0" presId="urn:microsoft.com/office/officeart/2009/3/layout/HorizontalOrganizationChart"/>
    <dgm:cxn modelId="{DCC2D47A-2BF9-1A42-808E-B5155F4A664D}" type="presParOf" srcId="{45D150F6-6ABB-7E48-9256-9B56FB8D1208}" destId="{063A5608-EEA4-9948-B5B0-4A6BAA5DBD25}" srcOrd="0" destOrd="0" presId="urn:microsoft.com/office/officeart/2009/3/layout/HorizontalOrganizationChart"/>
    <dgm:cxn modelId="{06A6281D-844C-0D4A-88B8-BCD082038EF4}" type="presParOf" srcId="{063A5608-EEA4-9948-B5B0-4A6BAA5DBD25}" destId="{74320A71-CD6D-BF46-BAA3-FF6027045523}" srcOrd="0" destOrd="0" presId="urn:microsoft.com/office/officeart/2009/3/layout/HorizontalOrganizationChart"/>
    <dgm:cxn modelId="{F705A6C1-0721-9943-88C2-AFF4F5752693}" type="presParOf" srcId="{063A5608-EEA4-9948-B5B0-4A6BAA5DBD25}" destId="{C9E3C91D-3B1E-D443-9563-FA8280AC309E}" srcOrd="1" destOrd="0" presId="urn:microsoft.com/office/officeart/2009/3/layout/HorizontalOrganizationChart"/>
    <dgm:cxn modelId="{4DEE99EA-78ED-544B-B1C4-2270756E9790}" type="presParOf" srcId="{45D150F6-6ABB-7E48-9256-9B56FB8D1208}" destId="{E10452FF-DE19-0844-98FD-0726F3A2ACB2}" srcOrd="1" destOrd="0" presId="urn:microsoft.com/office/officeart/2009/3/layout/HorizontalOrganizationChart"/>
    <dgm:cxn modelId="{161BDFA0-9E74-5B4D-BC93-616FEB5A0765}" type="presParOf" srcId="{45D150F6-6ABB-7E48-9256-9B56FB8D1208}" destId="{DB60F8DE-898C-4949-A304-140235F890F4}" srcOrd="2" destOrd="0" presId="urn:microsoft.com/office/officeart/2009/3/layout/HorizontalOrganizationChart"/>
    <dgm:cxn modelId="{72B7BB7E-1C87-D843-BA16-0F56FDC23324}" type="presParOf" srcId="{78D8486B-8876-374C-8FEC-B61F1FE2C2BC}" destId="{9F55EECC-F115-904F-986B-605C6EE6DA31}" srcOrd="4" destOrd="0" presId="urn:microsoft.com/office/officeart/2009/3/layout/HorizontalOrganizationChart"/>
    <dgm:cxn modelId="{BC11324A-9037-CA4B-B4DB-B124CB083353}" type="presParOf" srcId="{78D8486B-8876-374C-8FEC-B61F1FE2C2BC}" destId="{F03EE342-7897-5C4E-913D-A4D845A4DB6B}" srcOrd="5" destOrd="0" presId="urn:microsoft.com/office/officeart/2009/3/layout/HorizontalOrganizationChart"/>
    <dgm:cxn modelId="{286E0ED6-3203-2041-AC78-54D0E9C4D4EF}" type="presParOf" srcId="{F03EE342-7897-5C4E-913D-A4D845A4DB6B}" destId="{F7CB04FE-C480-A543-B476-6A7569CB56C3}" srcOrd="0" destOrd="0" presId="urn:microsoft.com/office/officeart/2009/3/layout/HorizontalOrganizationChart"/>
    <dgm:cxn modelId="{92858DA0-4556-FB44-82D9-6F42F5A66FC6}" type="presParOf" srcId="{F7CB04FE-C480-A543-B476-6A7569CB56C3}" destId="{0E75F6FA-79CA-1F40-A7B1-6A0337D08F51}" srcOrd="0" destOrd="0" presId="urn:microsoft.com/office/officeart/2009/3/layout/HorizontalOrganizationChart"/>
    <dgm:cxn modelId="{FA1327D2-1F65-194C-BED1-326484296035}" type="presParOf" srcId="{F7CB04FE-C480-A543-B476-6A7569CB56C3}" destId="{A39EFC42-7004-A949-930E-8D1A63EF6893}" srcOrd="1" destOrd="0" presId="urn:microsoft.com/office/officeart/2009/3/layout/HorizontalOrganizationChart"/>
    <dgm:cxn modelId="{53EEA483-CFBF-F84A-B219-0BE7A7097457}" type="presParOf" srcId="{F03EE342-7897-5C4E-913D-A4D845A4DB6B}" destId="{D4228F5A-DBB5-2C47-9522-7BA6E74E0C5F}" srcOrd="1" destOrd="0" presId="urn:microsoft.com/office/officeart/2009/3/layout/HorizontalOrganizationChart"/>
    <dgm:cxn modelId="{7C3AD83A-6B69-644D-AF7F-776FFE058C57}" type="presParOf" srcId="{D4228F5A-DBB5-2C47-9522-7BA6E74E0C5F}" destId="{97EB7D0D-FB12-8046-A2B7-82D9F24CE309}" srcOrd="0" destOrd="0" presId="urn:microsoft.com/office/officeart/2009/3/layout/HorizontalOrganizationChart"/>
    <dgm:cxn modelId="{FD0F45C4-5B35-2A49-81F3-780FBE0778DF}" type="presParOf" srcId="{D4228F5A-DBB5-2C47-9522-7BA6E74E0C5F}" destId="{A2A7B8B1-755B-8D42-B9F3-98ABB667D7AC}" srcOrd="1" destOrd="0" presId="urn:microsoft.com/office/officeart/2009/3/layout/HorizontalOrganizationChart"/>
    <dgm:cxn modelId="{EA09E72F-4124-9741-B2E2-455A03906801}" type="presParOf" srcId="{A2A7B8B1-755B-8D42-B9F3-98ABB667D7AC}" destId="{42356571-92F7-1F41-A83D-B179EEC2160B}" srcOrd="0" destOrd="0" presId="urn:microsoft.com/office/officeart/2009/3/layout/HorizontalOrganizationChart"/>
    <dgm:cxn modelId="{AA48DBC2-B8FA-DC4A-8F5C-8601D361FDA8}" type="presParOf" srcId="{42356571-92F7-1F41-A83D-B179EEC2160B}" destId="{EC963921-22A7-7D4C-A885-E96B2346F8EF}" srcOrd="0" destOrd="0" presId="urn:microsoft.com/office/officeart/2009/3/layout/HorizontalOrganizationChart"/>
    <dgm:cxn modelId="{7ADE5FF1-4E0B-9A47-ACB8-C50C92F4B3C6}" type="presParOf" srcId="{42356571-92F7-1F41-A83D-B179EEC2160B}" destId="{39D8AF56-C813-F241-8651-F32FCB197A92}" srcOrd="1" destOrd="0" presId="urn:microsoft.com/office/officeart/2009/3/layout/HorizontalOrganizationChart"/>
    <dgm:cxn modelId="{D0D8D676-0F0F-4D46-8BFA-980784ABE319}" type="presParOf" srcId="{A2A7B8B1-755B-8D42-B9F3-98ABB667D7AC}" destId="{02D88E07-4153-B84D-933C-36B4B7F94CF6}" srcOrd="1" destOrd="0" presId="urn:microsoft.com/office/officeart/2009/3/layout/HorizontalOrganizationChart"/>
    <dgm:cxn modelId="{37EF01DB-AD36-4C42-AECE-5D728D24C4D1}" type="presParOf" srcId="{A2A7B8B1-755B-8D42-B9F3-98ABB667D7AC}" destId="{8EBC3C49-1507-534A-8792-74AF1BFCFBC1}" srcOrd="2" destOrd="0" presId="urn:microsoft.com/office/officeart/2009/3/layout/HorizontalOrganizationChart"/>
    <dgm:cxn modelId="{0065E110-F645-E34A-86F0-5551DEA0AFD0}" type="presParOf" srcId="{F03EE342-7897-5C4E-913D-A4D845A4DB6B}" destId="{5A155546-8479-7F46-B752-B120BE41C352}" srcOrd="2" destOrd="0" presId="urn:microsoft.com/office/officeart/2009/3/layout/HorizontalOrganizationChart"/>
    <dgm:cxn modelId="{48F2BE33-A0FC-4143-AFBF-DF16694A2E4F}" type="presParOf" srcId="{45950766-03B0-7440-BADC-9C74D010E779}" destId="{9DC863FB-2566-614B-BC4F-19ADCBAB6013}" srcOrd="2" destOrd="0" presId="urn:microsoft.com/office/officeart/2009/3/layout/HorizontalOrganizationChart"/>
    <dgm:cxn modelId="{D86F292E-6E31-F448-B2B2-78311E5F7DD9}" type="presParOf" srcId="{7A7C565F-E291-6A43-AA38-F18C393032AF}" destId="{03990072-D877-2E49-B306-94AE9E020944}" srcOrd="2" destOrd="0" presId="urn:microsoft.com/office/officeart/2009/3/layout/HorizontalOrganizationChart"/>
    <dgm:cxn modelId="{F27A4BA5-5D85-A244-AD04-FD6958E4279C}" type="presParOf" srcId="{7A7C565F-E291-6A43-AA38-F18C393032AF}" destId="{AD4DE114-3F28-2E4A-8575-91C2F63F8350}" srcOrd="3" destOrd="0" presId="urn:microsoft.com/office/officeart/2009/3/layout/HorizontalOrganizationChart"/>
    <dgm:cxn modelId="{7BE43D35-63B4-9948-A8B6-7EDA14B8279E}" type="presParOf" srcId="{AD4DE114-3F28-2E4A-8575-91C2F63F8350}" destId="{37C9A753-4012-0F4E-A00B-CEE2859B5E00}" srcOrd="0" destOrd="0" presId="urn:microsoft.com/office/officeart/2009/3/layout/HorizontalOrganizationChart"/>
    <dgm:cxn modelId="{187FFE53-1A2F-B44B-8679-6745D108EDDB}" type="presParOf" srcId="{37C9A753-4012-0F4E-A00B-CEE2859B5E00}" destId="{BE44F484-371C-534D-B01B-3FB696EDD500}" srcOrd="0" destOrd="0" presId="urn:microsoft.com/office/officeart/2009/3/layout/HorizontalOrganizationChart"/>
    <dgm:cxn modelId="{869D54DA-37F7-434C-BF61-67E736E64655}" type="presParOf" srcId="{37C9A753-4012-0F4E-A00B-CEE2859B5E00}" destId="{CB5B8815-DDA7-E347-9C1D-33271E0F3B88}" srcOrd="1" destOrd="0" presId="urn:microsoft.com/office/officeart/2009/3/layout/HorizontalOrganizationChart"/>
    <dgm:cxn modelId="{16AD3FE3-FEC0-8D43-8309-62CE88E4DA81}" type="presParOf" srcId="{AD4DE114-3F28-2E4A-8575-91C2F63F8350}" destId="{4132C5C9-5DB0-FD43-A8D0-681B1DF85B72}" srcOrd="1" destOrd="0" presId="urn:microsoft.com/office/officeart/2009/3/layout/HorizontalOrganizationChart"/>
    <dgm:cxn modelId="{5CB897C4-E0F5-9B41-8F97-2857E6C65149}" type="presParOf" srcId="{AD4DE114-3F28-2E4A-8575-91C2F63F8350}" destId="{37795115-3110-AC4C-A8AA-0918BE0AFB35}" srcOrd="2" destOrd="0" presId="urn:microsoft.com/office/officeart/2009/3/layout/HorizontalOrganizationChart"/>
    <dgm:cxn modelId="{FED8A53D-552A-D943-B106-CB763D193310}" type="presParOf" srcId="{7A7C565F-E291-6A43-AA38-F18C393032AF}" destId="{02397E1A-78CF-B04C-908F-0E80341ACFB5}" srcOrd="4" destOrd="0" presId="urn:microsoft.com/office/officeart/2009/3/layout/HorizontalOrganizationChart"/>
    <dgm:cxn modelId="{E0B066F6-0C14-2F40-9CED-0AD88C42D49F}" type="presParOf" srcId="{7A7C565F-E291-6A43-AA38-F18C393032AF}" destId="{36D88E87-3BCA-AD42-A5B1-05E58856C083}" srcOrd="5" destOrd="0" presId="urn:microsoft.com/office/officeart/2009/3/layout/HorizontalOrganizationChart"/>
    <dgm:cxn modelId="{7FE6CCB5-2174-6D4C-8E2E-3C6679424D7E}" type="presParOf" srcId="{36D88E87-3BCA-AD42-A5B1-05E58856C083}" destId="{528F5F0F-E5B3-3147-8049-D4CF74FABAF6}" srcOrd="0" destOrd="0" presId="urn:microsoft.com/office/officeart/2009/3/layout/HorizontalOrganizationChart"/>
    <dgm:cxn modelId="{D31FE951-1ED1-3D45-A27E-4E988BD28CAA}" type="presParOf" srcId="{528F5F0F-E5B3-3147-8049-D4CF74FABAF6}" destId="{7F9EFAFC-FC84-0448-AA13-59F7AF98092E}" srcOrd="0" destOrd="0" presId="urn:microsoft.com/office/officeart/2009/3/layout/HorizontalOrganizationChart"/>
    <dgm:cxn modelId="{C6CFE65D-6746-284E-A8FF-0123899E55CA}" type="presParOf" srcId="{528F5F0F-E5B3-3147-8049-D4CF74FABAF6}" destId="{B9C46DE2-434B-6E4B-ABA8-243C1E7F8F08}" srcOrd="1" destOrd="0" presId="urn:microsoft.com/office/officeart/2009/3/layout/HorizontalOrganizationChart"/>
    <dgm:cxn modelId="{B26399AD-3CE5-8045-8BBC-B43B0A824882}" type="presParOf" srcId="{36D88E87-3BCA-AD42-A5B1-05E58856C083}" destId="{C73BDBEC-1267-5243-8683-1E28FA0ADD66}" srcOrd="1" destOrd="0" presId="urn:microsoft.com/office/officeart/2009/3/layout/HorizontalOrganizationChart"/>
    <dgm:cxn modelId="{42D4EA18-2248-A446-8EE3-02F8DC2E82B7}" type="presParOf" srcId="{C73BDBEC-1267-5243-8683-1E28FA0ADD66}" destId="{55CD4D36-F65D-7448-9856-27CF8B15E25C}" srcOrd="0" destOrd="0" presId="urn:microsoft.com/office/officeart/2009/3/layout/HorizontalOrganizationChart"/>
    <dgm:cxn modelId="{C85AC2F2-B3B6-F14D-B462-A725886C1047}" type="presParOf" srcId="{C73BDBEC-1267-5243-8683-1E28FA0ADD66}" destId="{B10B1F8A-0BC6-9F48-9085-DCB857345641}" srcOrd="1" destOrd="0" presId="urn:microsoft.com/office/officeart/2009/3/layout/HorizontalOrganizationChart"/>
    <dgm:cxn modelId="{8973F827-EFE2-454B-BA64-51C080F33DE9}" type="presParOf" srcId="{B10B1F8A-0BC6-9F48-9085-DCB857345641}" destId="{98CAEF1B-6D75-8D4B-B7FE-F4718B5345C2}" srcOrd="0" destOrd="0" presId="urn:microsoft.com/office/officeart/2009/3/layout/HorizontalOrganizationChart"/>
    <dgm:cxn modelId="{E027AC07-D68E-D64F-AD75-02EEF48C2933}" type="presParOf" srcId="{98CAEF1B-6D75-8D4B-B7FE-F4718B5345C2}" destId="{7C45E503-FF6A-B547-A2D1-733D68AF2C32}" srcOrd="0" destOrd="0" presId="urn:microsoft.com/office/officeart/2009/3/layout/HorizontalOrganizationChart"/>
    <dgm:cxn modelId="{E7B3DF19-5DA2-5440-8A50-0698B9495E2F}" type="presParOf" srcId="{98CAEF1B-6D75-8D4B-B7FE-F4718B5345C2}" destId="{40FAAD9D-5E8E-9D40-AE96-FC8A3975F55A}" srcOrd="1" destOrd="0" presId="urn:microsoft.com/office/officeart/2009/3/layout/HorizontalOrganizationChart"/>
    <dgm:cxn modelId="{4DD55071-4580-934F-AB4E-1EDA5AE20F32}" type="presParOf" srcId="{B10B1F8A-0BC6-9F48-9085-DCB857345641}" destId="{7DDC5ED2-E7F8-B941-8C82-904811700CAD}" srcOrd="1" destOrd="0" presId="urn:microsoft.com/office/officeart/2009/3/layout/HorizontalOrganizationChart"/>
    <dgm:cxn modelId="{F85BCDAF-32C0-544B-ADE4-1065031D72FA}" type="presParOf" srcId="{7DDC5ED2-E7F8-B941-8C82-904811700CAD}" destId="{9CF04F8D-4B28-8840-980E-E059AD64ED57}" srcOrd="0" destOrd="0" presId="urn:microsoft.com/office/officeart/2009/3/layout/HorizontalOrganizationChart"/>
    <dgm:cxn modelId="{97C2F9CC-2653-2143-A702-E740F231ED83}" type="presParOf" srcId="{7DDC5ED2-E7F8-B941-8C82-904811700CAD}" destId="{5F17519B-8D61-EB4E-98C9-1FF17D4EE31D}" srcOrd="1" destOrd="0" presId="urn:microsoft.com/office/officeart/2009/3/layout/HorizontalOrganizationChart"/>
    <dgm:cxn modelId="{87611770-A3ED-E14C-9AEB-1AF9BBF86E18}" type="presParOf" srcId="{5F17519B-8D61-EB4E-98C9-1FF17D4EE31D}" destId="{4EA82DC9-F534-3641-8F89-42396FE3E0B2}" srcOrd="0" destOrd="0" presId="urn:microsoft.com/office/officeart/2009/3/layout/HorizontalOrganizationChart"/>
    <dgm:cxn modelId="{D7C2544B-EEA0-A24E-9AFC-3C313CA100EE}" type="presParOf" srcId="{4EA82DC9-F534-3641-8F89-42396FE3E0B2}" destId="{C53D7698-A4EA-6441-B8B6-438DF0042B93}" srcOrd="0" destOrd="0" presId="urn:microsoft.com/office/officeart/2009/3/layout/HorizontalOrganizationChart"/>
    <dgm:cxn modelId="{506B5001-B31F-EE49-A971-1B6D57879430}" type="presParOf" srcId="{4EA82DC9-F534-3641-8F89-42396FE3E0B2}" destId="{EFB14217-14DA-D444-BAF6-96E4CD3C26A4}" srcOrd="1" destOrd="0" presId="urn:microsoft.com/office/officeart/2009/3/layout/HorizontalOrganizationChart"/>
    <dgm:cxn modelId="{36049115-E9A5-3346-B47C-3136073E4EF4}" type="presParOf" srcId="{5F17519B-8D61-EB4E-98C9-1FF17D4EE31D}" destId="{1DC0F68A-1038-034F-B8DC-6D58C461251E}" srcOrd="1" destOrd="0" presId="urn:microsoft.com/office/officeart/2009/3/layout/HorizontalOrganizationChart"/>
    <dgm:cxn modelId="{F4D8F981-EACA-2640-820D-8456069D09BA}" type="presParOf" srcId="{5F17519B-8D61-EB4E-98C9-1FF17D4EE31D}" destId="{E4C6D6CE-91E9-8849-B922-735779160CCF}" srcOrd="2" destOrd="0" presId="urn:microsoft.com/office/officeart/2009/3/layout/HorizontalOrganizationChart"/>
    <dgm:cxn modelId="{962F0561-3894-DC40-8C38-7C6E27686424}" type="presParOf" srcId="{B10B1F8A-0BC6-9F48-9085-DCB857345641}" destId="{6FF9394A-FD13-634C-AA67-B9B27E0FE70A}" srcOrd="2" destOrd="0" presId="urn:microsoft.com/office/officeart/2009/3/layout/HorizontalOrganizationChart"/>
    <dgm:cxn modelId="{2C6C9B46-1E86-7A4E-9518-671F0D656B40}" type="presParOf" srcId="{C73BDBEC-1267-5243-8683-1E28FA0ADD66}" destId="{63241EC8-5A86-3143-AE2D-AA766A3A4C57}" srcOrd="2" destOrd="0" presId="urn:microsoft.com/office/officeart/2009/3/layout/HorizontalOrganizationChart"/>
    <dgm:cxn modelId="{0EF2FC54-B639-1C4A-B3A3-E86300BFA5A5}" type="presParOf" srcId="{C73BDBEC-1267-5243-8683-1E28FA0ADD66}" destId="{D9A2793C-56EB-F143-8EB2-D9136E608A0E}" srcOrd="3" destOrd="0" presId="urn:microsoft.com/office/officeart/2009/3/layout/HorizontalOrganizationChart"/>
    <dgm:cxn modelId="{770BD20C-8186-E245-BF1E-E4AED7E6E2E6}" type="presParOf" srcId="{D9A2793C-56EB-F143-8EB2-D9136E608A0E}" destId="{5DDDD33C-84B3-8C4F-ABA7-930CF1155BCA}" srcOrd="0" destOrd="0" presId="urn:microsoft.com/office/officeart/2009/3/layout/HorizontalOrganizationChart"/>
    <dgm:cxn modelId="{72B3815B-8B4B-0D4A-92F0-4F38E8646C18}" type="presParOf" srcId="{5DDDD33C-84B3-8C4F-ABA7-930CF1155BCA}" destId="{DE3EA7F0-0313-284C-81DF-5361616DC2B6}" srcOrd="0" destOrd="0" presId="urn:microsoft.com/office/officeart/2009/3/layout/HorizontalOrganizationChart"/>
    <dgm:cxn modelId="{050FB03C-14E4-9E4E-BB8A-AD6F9613AB29}" type="presParOf" srcId="{5DDDD33C-84B3-8C4F-ABA7-930CF1155BCA}" destId="{C08B28DE-4150-4D46-9D0A-C0C4EB561626}" srcOrd="1" destOrd="0" presId="urn:microsoft.com/office/officeart/2009/3/layout/HorizontalOrganizationChart"/>
    <dgm:cxn modelId="{1691C887-FFD8-F548-8C4B-9AA78978C126}" type="presParOf" srcId="{D9A2793C-56EB-F143-8EB2-D9136E608A0E}" destId="{70056293-7184-3F40-A4B7-6B9AA8B18E41}" srcOrd="1" destOrd="0" presId="urn:microsoft.com/office/officeart/2009/3/layout/HorizontalOrganizationChart"/>
    <dgm:cxn modelId="{176D0B13-E4C4-644C-AAB1-25FCF4107EA1}" type="presParOf" srcId="{D9A2793C-56EB-F143-8EB2-D9136E608A0E}" destId="{3C9317C1-42BB-CD42-8935-30BBD1CEEC1C}" srcOrd="2" destOrd="0" presId="urn:microsoft.com/office/officeart/2009/3/layout/HorizontalOrganizationChart"/>
    <dgm:cxn modelId="{62FC81C4-E42A-3246-B5AF-E6877FA93E59}" type="presParOf" srcId="{C73BDBEC-1267-5243-8683-1E28FA0ADD66}" destId="{5CBA0282-600B-6F4A-B66E-E75134EA5F79}" srcOrd="4" destOrd="0" presId="urn:microsoft.com/office/officeart/2009/3/layout/HorizontalOrganizationChart"/>
    <dgm:cxn modelId="{B66B099A-FADB-834E-BD29-DC97CD348B83}" type="presParOf" srcId="{C73BDBEC-1267-5243-8683-1E28FA0ADD66}" destId="{B611FEDC-B577-F641-AC2F-F57DEA346358}" srcOrd="5" destOrd="0" presId="urn:microsoft.com/office/officeart/2009/3/layout/HorizontalOrganizationChart"/>
    <dgm:cxn modelId="{2A08DE83-3CB0-244D-9117-72216D93B9D5}" type="presParOf" srcId="{B611FEDC-B577-F641-AC2F-F57DEA346358}" destId="{D492DCD6-1792-9844-894F-20CFAC7EE211}" srcOrd="0" destOrd="0" presId="urn:microsoft.com/office/officeart/2009/3/layout/HorizontalOrganizationChart"/>
    <dgm:cxn modelId="{EFF8AA23-9B45-444B-B81F-6464DEDA34EE}" type="presParOf" srcId="{D492DCD6-1792-9844-894F-20CFAC7EE211}" destId="{C3AC0AB9-F1CB-A44E-8755-533F8F25581C}" srcOrd="0" destOrd="0" presId="urn:microsoft.com/office/officeart/2009/3/layout/HorizontalOrganizationChart"/>
    <dgm:cxn modelId="{299B9F7C-AA95-B244-ADB8-3E7C782958E7}" type="presParOf" srcId="{D492DCD6-1792-9844-894F-20CFAC7EE211}" destId="{3A939347-BE9D-C34E-B580-086C53F273EA}" srcOrd="1" destOrd="0" presId="urn:microsoft.com/office/officeart/2009/3/layout/HorizontalOrganizationChart"/>
    <dgm:cxn modelId="{B76A071F-4EF6-1441-BE25-E7C826351605}" type="presParOf" srcId="{B611FEDC-B577-F641-AC2F-F57DEA346358}" destId="{2C9F3D4C-FC81-7841-BB2A-0B9E22EF850F}" srcOrd="1" destOrd="0" presId="urn:microsoft.com/office/officeart/2009/3/layout/HorizontalOrganizationChart"/>
    <dgm:cxn modelId="{1FEC0CC1-4204-E342-A1C6-40A479207268}" type="presParOf" srcId="{2C9F3D4C-FC81-7841-BB2A-0B9E22EF850F}" destId="{AD08BF2D-B9EC-5A4B-8CEC-B2E20E5B6638}" srcOrd="0" destOrd="0" presId="urn:microsoft.com/office/officeart/2009/3/layout/HorizontalOrganizationChart"/>
    <dgm:cxn modelId="{66E0A2B9-3269-E343-A24B-DD56C1592C80}" type="presParOf" srcId="{2C9F3D4C-FC81-7841-BB2A-0B9E22EF850F}" destId="{CE7F42A9-0F45-374C-B97F-197546F930EF}" srcOrd="1" destOrd="0" presId="urn:microsoft.com/office/officeart/2009/3/layout/HorizontalOrganizationChart"/>
    <dgm:cxn modelId="{FF3F882A-279F-3D46-93F9-9E4EC39BB5A9}" type="presParOf" srcId="{CE7F42A9-0F45-374C-B97F-197546F930EF}" destId="{E300591A-C087-824E-8627-6E6B2038D007}" srcOrd="0" destOrd="0" presId="urn:microsoft.com/office/officeart/2009/3/layout/HorizontalOrganizationChart"/>
    <dgm:cxn modelId="{46849332-48D0-3243-91A0-68FAF47EFA8B}" type="presParOf" srcId="{E300591A-C087-824E-8627-6E6B2038D007}" destId="{74FE5A99-F87D-E246-B490-2FDA80CA64C9}" srcOrd="0" destOrd="0" presId="urn:microsoft.com/office/officeart/2009/3/layout/HorizontalOrganizationChart"/>
    <dgm:cxn modelId="{86015664-4004-4E46-A494-1DEB66B9D2EC}" type="presParOf" srcId="{E300591A-C087-824E-8627-6E6B2038D007}" destId="{5A707C7E-6DBA-264A-B5AD-7040682F7817}" srcOrd="1" destOrd="0" presId="urn:microsoft.com/office/officeart/2009/3/layout/HorizontalOrganizationChart"/>
    <dgm:cxn modelId="{5EB2F3F3-450C-744D-B3DA-2B471D33E178}" type="presParOf" srcId="{CE7F42A9-0F45-374C-B97F-197546F930EF}" destId="{88966824-7A7D-FE4C-AAE2-B98728B32A10}" srcOrd="1" destOrd="0" presId="urn:microsoft.com/office/officeart/2009/3/layout/HorizontalOrganizationChart"/>
    <dgm:cxn modelId="{5F979B00-1F53-5246-A171-87DC017CEDF9}" type="presParOf" srcId="{CE7F42A9-0F45-374C-B97F-197546F930EF}" destId="{2D77590C-29BB-8D47-BA36-1987865FB2B6}" srcOrd="2" destOrd="0" presId="urn:microsoft.com/office/officeart/2009/3/layout/HorizontalOrganizationChart"/>
    <dgm:cxn modelId="{E2073BA0-CF08-2143-B882-28382F06DED7}" type="presParOf" srcId="{B611FEDC-B577-F641-AC2F-F57DEA346358}" destId="{32AFD23F-E508-D246-936A-AF76E3CCE6AA}" srcOrd="2" destOrd="0" presId="urn:microsoft.com/office/officeart/2009/3/layout/HorizontalOrganizationChart"/>
    <dgm:cxn modelId="{E3A938AB-1A55-F74A-B819-0DDD879350EB}" type="presParOf" srcId="{36D88E87-3BCA-AD42-A5B1-05E58856C083}" destId="{55287EDF-2C17-064F-828C-6C05FCA40CE4}" srcOrd="2" destOrd="0" presId="urn:microsoft.com/office/officeart/2009/3/layout/HorizontalOrganizationChart"/>
    <dgm:cxn modelId="{7E5FCAAE-4206-D042-BBAE-A2DB05A801C2}" type="presParOf" srcId="{125DF178-C476-E542-B9BE-BC48B11D3D5B}" destId="{2ECA7861-7AEF-9745-A7FB-A9E6C98621DB}" srcOrd="2" destOrd="0" presId="urn:microsoft.com/office/officeart/2009/3/layout/HorizontalOrganizationChart"/>
    <dgm:cxn modelId="{26866F09-FD3A-5F40-BA95-FA064D98CFF4}" type="presParOf" srcId="{4A2DD7FD-A25A-8649-8E4B-6A50CCA0FB06}" destId="{D6C9CA76-0DC4-644B-9ECA-8BAA958A143B}" srcOrd="2" destOrd="0" presId="urn:microsoft.com/office/officeart/2009/3/layout/HorizontalOrganizationChart"/>
    <dgm:cxn modelId="{E75DA788-1938-614B-BBED-A7300F66F8A1}" type="presParOf" srcId="{4A2DD7FD-A25A-8649-8E4B-6A50CCA0FB06}" destId="{30824273-D09C-8443-84F1-60DE1457687A}" srcOrd="3" destOrd="0" presId="urn:microsoft.com/office/officeart/2009/3/layout/HorizontalOrganizationChart"/>
    <dgm:cxn modelId="{6E8EA2A5-1490-EE46-A85A-A64F07792880}" type="presParOf" srcId="{30824273-D09C-8443-84F1-60DE1457687A}" destId="{1FF077DB-CF97-F54A-A1F4-39B8AB0233F8}" srcOrd="0" destOrd="0" presId="urn:microsoft.com/office/officeart/2009/3/layout/HorizontalOrganizationChart"/>
    <dgm:cxn modelId="{B2F2F046-6A80-2343-AF22-F765D6F6AB78}" type="presParOf" srcId="{1FF077DB-CF97-F54A-A1F4-39B8AB0233F8}" destId="{EB2EAD65-942C-6F4A-B093-14029D40856E}" srcOrd="0" destOrd="0" presId="urn:microsoft.com/office/officeart/2009/3/layout/HorizontalOrganizationChart"/>
    <dgm:cxn modelId="{A7D616DC-96BA-1D45-8634-A702F41B8215}" type="presParOf" srcId="{1FF077DB-CF97-F54A-A1F4-39B8AB0233F8}" destId="{4ADCFEC1-EA1A-F64A-A071-6DE9FC3EEAC2}" srcOrd="1" destOrd="0" presId="urn:microsoft.com/office/officeart/2009/3/layout/HorizontalOrganizationChart"/>
    <dgm:cxn modelId="{B02FF552-607F-694E-B9BA-F8A833649A43}" type="presParOf" srcId="{30824273-D09C-8443-84F1-60DE1457687A}" destId="{162E7A9D-FD9E-E04A-A659-E08AFF415ECC}" srcOrd="1" destOrd="0" presId="urn:microsoft.com/office/officeart/2009/3/layout/HorizontalOrganizationChart"/>
    <dgm:cxn modelId="{9519C356-3B23-A249-BA7F-C4913833AD40}" type="presParOf" srcId="{30824273-D09C-8443-84F1-60DE1457687A}" destId="{D8A98082-DFE2-D14E-9427-4A13B59F96AF}" srcOrd="2" destOrd="0" presId="urn:microsoft.com/office/officeart/2009/3/layout/HorizontalOrganizationChart"/>
    <dgm:cxn modelId="{F1571D4A-3582-E846-BC79-3510C262E47A}" type="presParOf" srcId="{4A2DD7FD-A25A-8649-8E4B-6A50CCA0FB06}" destId="{BD24B0DA-F2CB-944A-9984-441A8DE58D41}" srcOrd="4" destOrd="0" presId="urn:microsoft.com/office/officeart/2009/3/layout/HorizontalOrganizationChart"/>
    <dgm:cxn modelId="{7ED5AD04-5A74-044E-911C-01B1C7839DEF}" type="presParOf" srcId="{4A2DD7FD-A25A-8649-8E4B-6A50CCA0FB06}" destId="{509D00C3-CA15-9D4E-A6EF-EF5A57FD69AA}" srcOrd="5" destOrd="0" presId="urn:microsoft.com/office/officeart/2009/3/layout/HorizontalOrganizationChart"/>
    <dgm:cxn modelId="{E81E91C1-D6DA-1C43-856B-508E98EE999A}" type="presParOf" srcId="{509D00C3-CA15-9D4E-A6EF-EF5A57FD69AA}" destId="{2FADB9CB-CB45-0945-9330-6D9FA1533905}" srcOrd="0" destOrd="0" presId="urn:microsoft.com/office/officeart/2009/3/layout/HorizontalOrganizationChart"/>
    <dgm:cxn modelId="{05BFCC2C-94BF-EB40-8A75-13A2485F0FCC}" type="presParOf" srcId="{2FADB9CB-CB45-0945-9330-6D9FA1533905}" destId="{A5CF5E8D-C162-DE43-8CD7-DA2E0CF10198}" srcOrd="0" destOrd="0" presId="urn:microsoft.com/office/officeart/2009/3/layout/HorizontalOrganizationChart"/>
    <dgm:cxn modelId="{C2C1AA40-1AE9-6B49-A785-147ED5B93DC1}" type="presParOf" srcId="{2FADB9CB-CB45-0945-9330-6D9FA1533905}" destId="{8C49C439-BA60-8B42-86BA-D41A42DFE64B}" srcOrd="1" destOrd="0" presId="urn:microsoft.com/office/officeart/2009/3/layout/HorizontalOrganizationChart"/>
    <dgm:cxn modelId="{206A5272-EED4-9440-9B85-73BF3FF0BAAF}" type="presParOf" srcId="{509D00C3-CA15-9D4E-A6EF-EF5A57FD69AA}" destId="{8CA96A3B-D5BE-0041-944E-6D0DEE07E4DC}" srcOrd="1" destOrd="0" presId="urn:microsoft.com/office/officeart/2009/3/layout/HorizontalOrganizationChart"/>
    <dgm:cxn modelId="{E0EBEF78-E0C4-8B49-9B73-01F747636700}" type="presParOf" srcId="{8CA96A3B-D5BE-0041-944E-6D0DEE07E4DC}" destId="{240A0FF9-9125-F040-857F-92E8513B873D}" srcOrd="0" destOrd="0" presId="urn:microsoft.com/office/officeart/2009/3/layout/HorizontalOrganizationChart"/>
    <dgm:cxn modelId="{9E5DE915-DA45-814C-A088-95F33B2A96D8}" type="presParOf" srcId="{8CA96A3B-D5BE-0041-944E-6D0DEE07E4DC}" destId="{C1FE7612-A9E1-4B4C-8531-308029FDE8B6}" srcOrd="1" destOrd="0" presId="urn:microsoft.com/office/officeart/2009/3/layout/HorizontalOrganizationChart"/>
    <dgm:cxn modelId="{2076E3E2-9BF9-8843-A3EC-A8D9F7E648DF}" type="presParOf" srcId="{C1FE7612-A9E1-4B4C-8531-308029FDE8B6}" destId="{AAC652EC-A6ED-5A45-8CE2-A3A381C6569F}" srcOrd="0" destOrd="0" presId="urn:microsoft.com/office/officeart/2009/3/layout/HorizontalOrganizationChart"/>
    <dgm:cxn modelId="{6989B537-58F4-5648-A49C-196B81253802}" type="presParOf" srcId="{AAC652EC-A6ED-5A45-8CE2-A3A381C6569F}" destId="{21670558-CB04-C24D-A3FD-758F25595A14}" srcOrd="0" destOrd="0" presId="urn:microsoft.com/office/officeart/2009/3/layout/HorizontalOrganizationChart"/>
    <dgm:cxn modelId="{10369610-C932-7F42-81A6-491956207666}" type="presParOf" srcId="{AAC652EC-A6ED-5A45-8CE2-A3A381C6569F}" destId="{B60BEA43-7FFF-6A4F-B589-5451DB6D31AD}" srcOrd="1" destOrd="0" presId="urn:microsoft.com/office/officeart/2009/3/layout/HorizontalOrganizationChart"/>
    <dgm:cxn modelId="{8EADCEC8-F481-1D46-B254-20B66D425B18}" type="presParOf" srcId="{C1FE7612-A9E1-4B4C-8531-308029FDE8B6}" destId="{F0634A5B-3399-A14F-B72C-6866C73A1230}" srcOrd="1" destOrd="0" presId="urn:microsoft.com/office/officeart/2009/3/layout/HorizontalOrganizationChart"/>
    <dgm:cxn modelId="{0E06377F-21E7-0045-82F8-D7AE77CB2B7B}" type="presParOf" srcId="{F0634A5B-3399-A14F-B72C-6866C73A1230}" destId="{C10A7103-B27C-E147-AE95-2AF24E55E055}" srcOrd="0" destOrd="0" presId="urn:microsoft.com/office/officeart/2009/3/layout/HorizontalOrganizationChart"/>
    <dgm:cxn modelId="{5529EAC1-DD1A-6B42-93E9-4BF102E3CED9}" type="presParOf" srcId="{F0634A5B-3399-A14F-B72C-6866C73A1230}" destId="{A7840A66-22E8-184A-B679-3D617E97E2ED}" srcOrd="1" destOrd="0" presId="urn:microsoft.com/office/officeart/2009/3/layout/HorizontalOrganizationChart"/>
    <dgm:cxn modelId="{E29C8AE1-E2C0-3D48-A06B-4A17760D0DD3}" type="presParOf" srcId="{A7840A66-22E8-184A-B679-3D617E97E2ED}" destId="{6BFA3CC3-699C-BE40-86DA-5CC435DE2858}" srcOrd="0" destOrd="0" presId="urn:microsoft.com/office/officeart/2009/3/layout/HorizontalOrganizationChart"/>
    <dgm:cxn modelId="{8E33AD39-395D-A243-996D-D1920906CA39}" type="presParOf" srcId="{6BFA3CC3-699C-BE40-86DA-5CC435DE2858}" destId="{B1C41CDC-60F6-8A47-82FA-EB7D14572967}" srcOrd="0" destOrd="0" presId="urn:microsoft.com/office/officeart/2009/3/layout/HorizontalOrganizationChart"/>
    <dgm:cxn modelId="{DE3817AB-948F-474B-B2CB-6D42BA2F9043}" type="presParOf" srcId="{6BFA3CC3-699C-BE40-86DA-5CC435DE2858}" destId="{5EBA7C35-AF4A-F648-8914-99F5A9CBA043}" srcOrd="1" destOrd="0" presId="urn:microsoft.com/office/officeart/2009/3/layout/HorizontalOrganizationChart"/>
    <dgm:cxn modelId="{FBC1A1A3-1C97-FA4D-ADBC-224204F2C3F7}" type="presParOf" srcId="{A7840A66-22E8-184A-B679-3D617E97E2ED}" destId="{94177062-0C73-7340-B9CA-83C0B158955A}" srcOrd="1" destOrd="0" presId="urn:microsoft.com/office/officeart/2009/3/layout/HorizontalOrganizationChart"/>
    <dgm:cxn modelId="{A2D42A9D-7142-6040-8353-19407CD4C970}" type="presParOf" srcId="{94177062-0C73-7340-B9CA-83C0B158955A}" destId="{77DD1B2F-578E-704F-9AED-C32CC8B3D3D5}" srcOrd="0" destOrd="0" presId="urn:microsoft.com/office/officeart/2009/3/layout/HorizontalOrganizationChart"/>
    <dgm:cxn modelId="{A4CC1720-50FC-9B45-82CE-9043C2D55BAA}" type="presParOf" srcId="{94177062-0C73-7340-B9CA-83C0B158955A}" destId="{00B13AB4-3551-0847-86F5-A0F5FD6DA2E8}" srcOrd="1" destOrd="0" presId="urn:microsoft.com/office/officeart/2009/3/layout/HorizontalOrganizationChart"/>
    <dgm:cxn modelId="{6A65B32B-B72D-B842-807E-AD144625F9F7}" type="presParOf" srcId="{00B13AB4-3551-0847-86F5-A0F5FD6DA2E8}" destId="{0D76FCAA-E5F6-C748-8389-6E0CB23E6FA0}" srcOrd="0" destOrd="0" presId="urn:microsoft.com/office/officeart/2009/3/layout/HorizontalOrganizationChart"/>
    <dgm:cxn modelId="{21253091-5374-5145-87C4-15B6442C9483}" type="presParOf" srcId="{0D76FCAA-E5F6-C748-8389-6E0CB23E6FA0}" destId="{1C9E965E-766D-F044-B591-0F3C81B6CE34}" srcOrd="0" destOrd="0" presId="urn:microsoft.com/office/officeart/2009/3/layout/HorizontalOrganizationChart"/>
    <dgm:cxn modelId="{24EA1B43-CEFE-074C-AD38-DF3B8A873063}" type="presParOf" srcId="{0D76FCAA-E5F6-C748-8389-6E0CB23E6FA0}" destId="{BA478684-96DA-9C42-96B9-8D8212CACC0A}" srcOrd="1" destOrd="0" presId="urn:microsoft.com/office/officeart/2009/3/layout/HorizontalOrganizationChart"/>
    <dgm:cxn modelId="{1F7BD26A-9F0E-E449-812B-A47200CE1319}" type="presParOf" srcId="{00B13AB4-3551-0847-86F5-A0F5FD6DA2E8}" destId="{9A461880-6E25-5341-AC9F-C58F1B8B1F55}" srcOrd="1" destOrd="0" presId="urn:microsoft.com/office/officeart/2009/3/layout/HorizontalOrganizationChart"/>
    <dgm:cxn modelId="{35B0AB38-9FE1-624D-8952-33E02EA3B052}" type="presParOf" srcId="{00B13AB4-3551-0847-86F5-A0F5FD6DA2E8}" destId="{F3966E2C-63FF-F644-9AC2-7EFC4CD0655E}" srcOrd="2" destOrd="0" presId="urn:microsoft.com/office/officeart/2009/3/layout/HorizontalOrganizationChart"/>
    <dgm:cxn modelId="{27DC5CE3-8F4E-2844-8779-E4B036CEB8A7}" type="presParOf" srcId="{A7840A66-22E8-184A-B679-3D617E97E2ED}" destId="{EBE7787B-E399-A149-87F0-F5F31061656D}" srcOrd="2" destOrd="0" presId="urn:microsoft.com/office/officeart/2009/3/layout/HorizontalOrganizationChart"/>
    <dgm:cxn modelId="{9BA55DBB-573D-A440-9FB7-7264EDC239E4}" type="presParOf" srcId="{F0634A5B-3399-A14F-B72C-6866C73A1230}" destId="{628691B4-7D45-0641-AC49-F00659F03283}" srcOrd="2" destOrd="0" presId="urn:microsoft.com/office/officeart/2009/3/layout/HorizontalOrganizationChart"/>
    <dgm:cxn modelId="{BDCF0B19-1C0F-D849-A993-A719DF538E48}" type="presParOf" srcId="{F0634A5B-3399-A14F-B72C-6866C73A1230}" destId="{3D1E9BDC-3A33-C447-BF88-58055C1409A6}" srcOrd="3" destOrd="0" presId="urn:microsoft.com/office/officeart/2009/3/layout/HorizontalOrganizationChart"/>
    <dgm:cxn modelId="{9B15C2A1-907B-AD42-BFB8-C4D2E0462A50}" type="presParOf" srcId="{3D1E9BDC-3A33-C447-BF88-58055C1409A6}" destId="{8A22A4FE-F411-FF47-B778-A499D19C99D7}" srcOrd="0" destOrd="0" presId="urn:microsoft.com/office/officeart/2009/3/layout/HorizontalOrganizationChart"/>
    <dgm:cxn modelId="{22E782B1-04D8-F24E-9904-652E6C849BDF}" type="presParOf" srcId="{8A22A4FE-F411-FF47-B778-A499D19C99D7}" destId="{E9CB07BF-E04E-BF4D-9FBE-0F5B4D99120C}" srcOrd="0" destOrd="0" presId="urn:microsoft.com/office/officeart/2009/3/layout/HorizontalOrganizationChart"/>
    <dgm:cxn modelId="{AA76EAB5-C099-ED46-AFD4-9F96F2AC8321}" type="presParOf" srcId="{8A22A4FE-F411-FF47-B778-A499D19C99D7}" destId="{9939535A-BFD7-3045-AAD8-F89C0EDA5ECD}" srcOrd="1" destOrd="0" presId="urn:microsoft.com/office/officeart/2009/3/layout/HorizontalOrganizationChart"/>
    <dgm:cxn modelId="{44CA1670-B3E6-C448-888A-80291AAA8EC5}" type="presParOf" srcId="{3D1E9BDC-3A33-C447-BF88-58055C1409A6}" destId="{57475B3F-9285-F94F-8347-EFF359BBEAE6}" srcOrd="1" destOrd="0" presId="urn:microsoft.com/office/officeart/2009/3/layout/HorizontalOrganizationChart"/>
    <dgm:cxn modelId="{B038A1CD-DE05-BA48-90EF-BA117DB3E614}" type="presParOf" srcId="{3D1E9BDC-3A33-C447-BF88-58055C1409A6}" destId="{909F3893-BBFC-0741-A85E-FD46CCB5048F}" srcOrd="2" destOrd="0" presId="urn:microsoft.com/office/officeart/2009/3/layout/HorizontalOrganizationChart"/>
    <dgm:cxn modelId="{EF701B83-D6C6-8346-B715-5E8A531B654D}" type="presParOf" srcId="{F0634A5B-3399-A14F-B72C-6866C73A1230}" destId="{CF85CD6F-4130-DA4E-9AD6-AC3D3A7F343D}" srcOrd="4" destOrd="0" presId="urn:microsoft.com/office/officeart/2009/3/layout/HorizontalOrganizationChart"/>
    <dgm:cxn modelId="{527A92BC-09EA-AF49-9FDD-9BBB21623DE7}" type="presParOf" srcId="{F0634A5B-3399-A14F-B72C-6866C73A1230}" destId="{EF1154F8-5CBF-E741-89FA-4E9135A34555}" srcOrd="5" destOrd="0" presId="urn:microsoft.com/office/officeart/2009/3/layout/HorizontalOrganizationChart"/>
    <dgm:cxn modelId="{FA2CE569-5EFA-4443-B0D0-E345A884BA73}" type="presParOf" srcId="{EF1154F8-5CBF-E741-89FA-4E9135A34555}" destId="{E49A0DE4-E73A-7445-AD7D-D52E0B4EA1DE}" srcOrd="0" destOrd="0" presId="urn:microsoft.com/office/officeart/2009/3/layout/HorizontalOrganizationChart"/>
    <dgm:cxn modelId="{56AD3C06-BC11-1A4B-B1B4-01AF86626FFE}" type="presParOf" srcId="{E49A0DE4-E73A-7445-AD7D-D52E0B4EA1DE}" destId="{970B5CAA-68D5-4048-B4F2-EDFAB85F6DBC}" srcOrd="0" destOrd="0" presId="urn:microsoft.com/office/officeart/2009/3/layout/HorizontalOrganizationChart"/>
    <dgm:cxn modelId="{B40CBF75-3D9F-CC4C-8584-17A8EF648310}" type="presParOf" srcId="{E49A0DE4-E73A-7445-AD7D-D52E0B4EA1DE}" destId="{B96C158A-6B73-574D-9684-8D46BDF66B2A}" srcOrd="1" destOrd="0" presId="urn:microsoft.com/office/officeart/2009/3/layout/HorizontalOrganizationChart"/>
    <dgm:cxn modelId="{633C1A74-31DD-6E44-ADD3-7D8B9F58F177}" type="presParOf" srcId="{EF1154F8-5CBF-E741-89FA-4E9135A34555}" destId="{8B41F592-FF5A-5C4C-A553-DB50E5B99D6D}" srcOrd="1" destOrd="0" presId="urn:microsoft.com/office/officeart/2009/3/layout/HorizontalOrganizationChart"/>
    <dgm:cxn modelId="{F529ABCC-2691-5742-B0B5-186FD5D53451}" type="presParOf" srcId="{8B41F592-FF5A-5C4C-A553-DB50E5B99D6D}" destId="{0DF51990-99C8-D240-A11A-494186666FC1}" srcOrd="0" destOrd="0" presId="urn:microsoft.com/office/officeart/2009/3/layout/HorizontalOrganizationChart"/>
    <dgm:cxn modelId="{F35490ED-D166-2A4A-9D6A-56E78F23405A}" type="presParOf" srcId="{8B41F592-FF5A-5C4C-A553-DB50E5B99D6D}" destId="{668193DE-AD5D-8442-96BB-E7DCA90C4FFE}" srcOrd="1" destOrd="0" presId="urn:microsoft.com/office/officeart/2009/3/layout/HorizontalOrganizationChart"/>
    <dgm:cxn modelId="{1DFFE443-80F6-DA4A-8302-A95B28116767}" type="presParOf" srcId="{668193DE-AD5D-8442-96BB-E7DCA90C4FFE}" destId="{4EC39AD9-715B-534C-9627-76077F3C9683}" srcOrd="0" destOrd="0" presId="urn:microsoft.com/office/officeart/2009/3/layout/HorizontalOrganizationChart"/>
    <dgm:cxn modelId="{4E2E4AFE-8A11-D642-A651-CACB5C4B3FA1}" type="presParOf" srcId="{4EC39AD9-715B-534C-9627-76077F3C9683}" destId="{BF4B9545-3167-C543-B1EF-3BE946ABD55F}" srcOrd="0" destOrd="0" presId="urn:microsoft.com/office/officeart/2009/3/layout/HorizontalOrganizationChart"/>
    <dgm:cxn modelId="{DEA84F4B-8C65-3A48-9348-335B2A3226A7}" type="presParOf" srcId="{4EC39AD9-715B-534C-9627-76077F3C9683}" destId="{BB12F1B8-3E4A-CC4E-97A5-4AC816A35FA1}" srcOrd="1" destOrd="0" presId="urn:microsoft.com/office/officeart/2009/3/layout/HorizontalOrganizationChart"/>
    <dgm:cxn modelId="{EA089584-EF62-7B43-9A45-F9D1A7A4797A}" type="presParOf" srcId="{668193DE-AD5D-8442-96BB-E7DCA90C4FFE}" destId="{3E16E447-6624-1C40-9646-31A140BC387A}" srcOrd="1" destOrd="0" presId="urn:microsoft.com/office/officeart/2009/3/layout/HorizontalOrganizationChart"/>
    <dgm:cxn modelId="{082D27CF-547C-8B4B-88D1-814AA452609D}" type="presParOf" srcId="{668193DE-AD5D-8442-96BB-E7DCA90C4FFE}" destId="{AC2E0835-BDF4-6B41-9A36-9A2F274B0C13}" srcOrd="2" destOrd="0" presId="urn:microsoft.com/office/officeart/2009/3/layout/HorizontalOrganizationChart"/>
    <dgm:cxn modelId="{A94FF6FD-AD15-064C-8FA5-DFCDB58AC4F0}" type="presParOf" srcId="{EF1154F8-5CBF-E741-89FA-4E9135A34555}" destId="{1AADD3B4-EBE5-5649-898A-009CF9CD1131}" srcOrd="2" destOrd="0" presId="urn:microsoft.com/office/officeart/2009/3/layout/HorizontalOrganizationChart"/>
    <dgm:cxn modelId="{3D68A43E-803F-B344-8220-489BE1A17DEB}" type="presParOf" srcId="{C1FE7612-A9E1-4B4C-8531-308029FDE8B6}" destId="{B1879B4F-3218-C54F-B1F1-44CA998AB7FE}" srcOrd="2" destOrd="0" presId="urn:microsoft.com/office/officeart/2009/3/layout/HorizontalOrganizationChart"/>
    <dgm:cxn modelId="{A243CEAD-1DE2-7C49-B679-41816F53C43D}" type="presParOf" srcId="{8CA96A3B-D5BE-0041-944E-6D0DEE07E4DC}" destId="{F66F0D59-B2A2-3C4E-A55C-3DBC3E222853}" srcOrd="2" destOrd="0" presId="urn:microsoft.com/office/officeart/2009/3/layout/HorizontalOrganizationChart"/>
    <dgm:cxn modelId="{58C1464D-6D17-F841-8CF8-98B5F4632577}" type="presParOf" srcId="{8CA96A3B-D5BE-0041-944E-6D0DEE07E4DC}" destId="{6CB21A6E-9D86-4E49-8D6B-82482BBC397F}" srcOrd="3" destOrd="0" presId="urn:microsoft.com/office/officeart/2009/3/layout/HorizontalOrganizationChart"/>
    <dgm:cxn modelId="{C7069AD0-E483-8745-83CF-C0CE0BFD4159}" type="presParOf" srcId="{6CB21A6E-9D86-4E49-8D6B-82482BBC397F}" destId="{FF4E5E10-7897-A44B-BDD0-88FF338E84FC}" srcOrd="0" destOrd="0" presId="urn:microsoft.com/office/officeart/2009/3/layout/HorizontalOrganizationChart"/>
    <dgm:cxn modelId="{65B74035-8929-F647-9092-F9F685D560A8}" type="presParOf" srcId="{FF4E5E10-7897-A44B-BDD0-88FF338E84FC}" destId="{1B20CF17-3EBE-874E-9852-8FB99170CC9E}" srcOrd="0" destOrd="0" presId="urn:microsoft.com/office/officeart/2009/3/layout/HorizontalOrganizationChart"/>
    <dgm:cxn modelId="{A61519DE-3960-C94B-BB51-5A904A522F74}" type="presParOf" srcId="{FF4E5E10-7897-A44B-BDD0-88FF338E84FC}" destId="{D9A6E4CB-AD69-F742-944D-F2D1668DECA2}" srcOrd="1" destOrd="0" presId="urn:microsoft.com/office/officeart/2009/3/layout/HorizontalOrganizationChart"/>
    <dgm:cxn modelId="{EF079938-61F7-8144-B688-3AFC6FEDA107}" type="presParOf" srcId="{6CB21A6E-9D86-4E49-8D6B-82482BBC397F}" destId="{D765F569-0EB3-5342-9CEF-1C5D59C16EA9}" srcOrd="1" destOrd="0" presId="urn:microsoft.com/office/officeart/2009/3/layout/HorizontalOrganizationChart"/>
    <dgm:cxn modelId="{7D437B7D-E3C4-894D-9521-0B075D1691D4}" type="presParOf" srcId="{6CB21A6E-9D86-4E49-8D6B-82482BBC397F}" destId="{C4DA449E-5997-A745-B290-DEDD88F5273A}" srcOrd="2" destOrd="0" presId="urn:microsoft.com/office/officeart/2009/3/layout/HorizontalOrganizationChart"/>
    <dgm:cxn modelId="{1EA7D40E-3932-764B-9543-4CFEF9528D23}" type="presParOf" srcId="{8CA96A3B-D5BE-0041-944E-6D0DEE07E4DC}" destId="{591F339E-2B62-2043-B557-439551DFB69E}" srcOrd="4" destOrd="0" presId="urn:microsoft.com/office/officeart/2009/3/layout/HorizontalOrganizationChart"/>
    <dgm:cxn modelId="{69C1A650-2958-624C-8DFD-7218394AC4E9}" type="presParOf" srcId="{8CA96A3B-D5BE-0041-944E-6D0DEE07E4DC}" destId="{9D60772F-98EF-044F-9BB4-87C1E304FBA1}" srcOrd="5" destOrd="0" presId="urn:microsoft.com/office/officeart/2009/3/layout/HorizontalOrganizationChart"/>
    <dgm:cxn modelId="{ED018EEC-207D-3F46-84F0-448B5A82E60A}" type="presParOf" srcId="{9D60772F-98EF-044F-9BB4-87C1E304FBA1}" destId="{530B5E47-0030-B242-BEC0-1B438F3A4CC7}" srcOrd="0" destOrd="0" presId="urn:microsoft.com/office/officeart/2009/3/layout/HorizontalOrganizationChart"/>
    <dgm:cxn modelId="{F74E2AE7-C916-5947-A588-C1822BDA11BE}" type="presParOf" srcId="{530B5E47-0030-B242-BEC0-1B438F3A4CC7}" destId="{D1FE3D93-59BA-544A-BC2C-9931941C7BC6}" srcOrd="0" destOrd="0" presId="urn:microsoft.com/office/officeart/2009/3/layout/HorizontalOrganizationChart"/>
    <dgm:cxn modelId="{C434D03C-4DA0-4940-AF6F-34BDAEEF6435}" type="presParOf" srcId="{530B5E47-0030-B242-BEC0-1B438F3A4CC7}" destId="{1138ED36-C7DF-0749-9FC1-628F1B3606FD}" srcOrd="1" destOrd="0" presId="urn:microsoft.com/office/officeart/2009/3/layout/HorizontalOrganizationChart"/>
    <dgm:cxn modelId="{AF88FBC8-DE48-F94B-8246-F17116A74CED}" type="presParOf" srcId="{9D60772F-98EF-044F-9BB4-87C1E304FBA1}" destId="{895972A4-62A2-AF43-9CBA-8B962C54E644}" srcOrd="1" destOrd="0" presId="urn:microsoft.com/office/officeart/2009/3/layout/HorizontalOrganizationChart"/>
    <dgm:cxn modelId="{CEA7C93A-81C0-B740-91F0-2E22B1EE7664}" type="presParOf" srcId="{895972A4-62A2-AF43-9CBA-8B962C54E644}" destId="{68614748-0416-BA4C-BB8E-811D194D5BD1}" srcOrd="0" destOrd="0" presId="urn:microsoft.com/office/officeart/2009/3/layout/HorizontalOrganizationChart"/>
    <dgm:cxn modelId="{A440B67D-C897-C347-AFA4-187A16DE9046}" type="presParOf" srcId="{895972A4-62A2-AF43-9CBA-8B962C54E644}" destId="{C02A4D48-7067-1848-8532-26361836F4DE}" srcOrd="1" destOrd="0" presId="urn:microsoft.com/office/officeart/2009/3/layout/HorizontalOrganizationChart"/>
    <dgm:cxn modelId="{EF668025-5F71-074A-BF4A-92A96F25548F}" type="presParOf" srcId="{C02A4D48-7067-1848-8532-26361836F4DE}" destId="{2643B11D-E416-004E-AEF7-4B16990CEC66}" srcOrd="0" destOrd="0" presId="urn:microsoft.com/office/officeart/2009/3/layout/HorizontalOrganizationChart"/>
    <dgm:cxn modelId="{3E25A92F-1B5E-CD4D-98FD-700E0E15EE8E}" type="presParOf" srcId="{2643B11D-E416-004E-AEF7-4B16990CEC66}" destId="{7FD289BB-8A7D-6B4E-B6A1-15BC07DEA883}" srcOrd="0" destOrd="0" presId="urn:microsoft.com/office/officeart/2009/3/layout/HorizontalOrganizationChart"/>
    <dgm:cxn modelId="{F153BB8A-3F63-D446-803E-309CD58A58E8}" type="presParOf" srcId="{2643B11D-E416-004E-AEF7-4B16990CEC66}" destId="{33940CF0-7DD9-F845-A76E-41EC151933F2}" srcOrd="1" destOrd="0" presId="urn:microsoft.com/office/officeart/2009/3/layout/HorizontalOrganizationChart"/>
    <dgm:cxn modelId="{B7370DA3-3E86-7348-992F-1FE6C5D03B37}" type="presParOf" srcId="{C02A4D48-7067-1848-8532-26361836F4DE}" destId="{D0FE99AC-9FA8-3B4E-ABAD-39BE121FFE8A}" srcOrd="1" destOrd="0" presId="urn:microsoft.com/office/officeart/2009/3/layout/HorizontalOrganizationChart"/>
    <dgm:cxn modelId="{E828F78B-413D-994C-97D0-F7DE00FD578F}" type="presParOf" srcId="{D0FE99AC-9FA8-3B4E-ABAD-39BE121FFE8A}" destId="{050264E1-60CB-AE4B-BD9E-0C331242D46A}" srcOrd="0" destOrd="0" presId="urn:microsoft.com/office/officeart/2009/3/layout/HorizontalOrganizationChart"/>
    <dgm:cxn modelId="{5B3D53C5-0FED-BE4D-B80E-D91EFAEA3E4B}" type="presParOf" srcId="{D0FE99AC-9FA8-3B4E-ABAD-39BE121FFE8A}" destId="{3896EF31-1473-0B48-81E6-821FEFFD0D0C}" srcOrd="1" destOrd="0" presId="urn:microsoft.com/office/officeart/2009/3/layout/HorizontalOrganizationChart"/>
    <dgm:cxn modelId="{6AE4B63F-449B-B44F-B510-799783D64C8E}" type="presParOf" srcId="{3896EF31-1473-0B48-81E6-821FEFFD0D0C}" destId="{89CA4F84-CEFA-6541-9CE0-9C9740B2B2AE}" srcOrd="0" destOrd="0" presId="urn:microsoft.com/office/officeart/2009/3/layout/HorizontalOrganizationChart"/>
    <dgm:cxn modelId="{6A8CD8AA-7F2C-7D4E-A019-3E4D9D7711FB}" type="presParOf" srcId="{89CA4F84-CEFA-6541-9CE0-9C9740B2B2AE}" destId="{0E50A5C1-652A-044F-9845-839663FE26D0}" srcOrd="0" destOrd="0" presId="urn:microsoft.com/office/officeart/2009/3/layout/HorizontalOrganizationChart"/>
    <dgm:cxn modelId="{27762523-5651-F940-8042-631F10783B92}" type="presParOf" srcId="{89CA4F84-CEFA-6541-9CE0-9C9740B2B2AE}" destId="{B71A6D8A-53B7-1041-A2AC-F0324F651243}" srcOrd="1" destOrd="0" presId="urn:microsoft.com/office/officeart/2009/3/layout/HorizontalOrganizationChart"/>
    <dgm:cxn modelId="{05AEFF63-19D4-934F-B1DD-547024C40B18}" type="presParOf" srcId="{3896EF31-1473-0B48-81E6-821FEFFD0D0C}" destId="{B9A7658C-2E60-D943-A600-4E5DF64FB17E}" srcOrd="1" destOrd="0" presId="urn:microsoft.com/office/officeart/2009/3/layout/HorizontalOrganizationChart"/>
    <dgm:cxn modelId="{C344FAAD-A7B4-4544-A3D7-EE7FD947D0EF}" type="presParOf" srcId="{3896EF31-1473-0B48-81E6-821FEFFD0D0C}" destId="{09E5DDE1-AA15-E040-B7C6-246ECB073F4E}" srcOrd="2" destOrd="0" presId="urn:microsoft.com/office/officeart/2009/3/layout/HorizontalOrganizationChart"/>
    <dgm:cxn modelId="{01550BE9-4371-5148-B3C2-E87DD68E1401}" type="presParOf" srcId="{C02A4D48-7067-1848-8532-26361836F4DE}" destId="{83727BE4-1948-0640-8226-5CB647A05223}" srcOrd="2" destOrd="0" presId="urn:microsoft.com/office/officeart/2009/3/layout/HorizontalOrganizationChart"/>
    <dgm:cxn modelId="{EE626751-3CB9-8641-86A8-93B610B29CEE}" type="presParOf" srcId="{895972A4-62A2-AF43-9CBA-8B962C54E644}" destId="{5ECBF0AC-2185-5A4B-87DD-6C9C5BAC6EE0}" srcOrd="2" destOrd="0" presId="urn:microsoft.com/office/officeart/2009/3/layout/HorizontalOrganizationChart"/>
    <dgm:cxn modelId="{271E0C53-2DE8-5040-A1B3-8A46D01A87DA}" type="presParOf" srcId="{895972A4-62A2-AF43-9CBA-8B962C54E644}" destId="{BB03F03C-C01F-D443-8A76-7248BCC038A1}" srcOrd="3" destOrd="0" presId="urn:microsoft.com/office/officeart/2009/3/layout/HorizontalOrganizationChart"/>
    <dgm:cxn modelId="{81EE37A3-5F1D-BC4B-8806-18F533CC0560}" type="presParOf" srcId="{BB03F03C-C01F-D443-8A76-7248BCC038A1}" destId="{36B3FC16-9840-C24B-93F2-2D1612B456A9}" srcOrd="0" destOrd="0" presId="urn:microsoft.com/office/officeart/2009/3/layout/HorizontalOrganizationChart"/>
    <dgm:cxn modelId="{01E9302C-CBC7-BC42-A439-4D9FE2B4C33E}" type="presParOf" srcId="{36B3FC16-9840-C24B-93F2-2D1612B456A9}" destId="{3652BF1A-FC35-DB43-A8DD-3406A600A475}" srcOrd="0" destOrd="0" presId="urn:microsoft.com/office/officeart/2009/3/layout/HorizontalOrganizationChart"/>
    <dgm:cxn modelId="{5D1ABDB5-3AF4-A94F-A9FE-19250820C602}" type="presParOf" srcId="{36B3FC16-9840-C24B-93F2-2D1612B456A9}" destId="{9829ADE2-E6D9-A741-BE50-2CFF31BE3074}" srcOrd="1" destOrd="0" presId="urn:microsoft.com/office/officeart/2009/3/layout/HorizontalOrganizationChart"/>
    <dgm:cxn modelId="{A56526FC-7988-0B47-9C00-16EB3F8C07E4}" type="presParOf" srcId="{BB03F03C-C01F-D443-8A76-7248BCC038A1}" destId="{AEF628E3-57D6-EC4E-B66B-356E40D2451D}" srcOrd="1" destOrd="0" presId="urn:microsoft.com/office/officeart/2009/3/layout/HorizontalOrganizationChart"/>
    <dgm:cxn modelId="{3CA77836-DFEA-7B40-9C03-847482C21E60}" type="presParOf" srcId="{BB03F03C-C01F-D443-8A76-7248BCC038A1}" destId="{4FEEF8E7-B7EE-D94A-9FB8-3B91B6B73448}" srcOrd="2" destOrd="0" presId="urn:microsoft.com/office/officeart/2009/3/layout/HorizontalOrganizationChart"/>
    <dgm:cxn modelId="{59CC5A2B-E099-4A4F-BA35-A34E616AF92A}" type="presParOf" srcId="{895972A4-62A2-AF43-9CBA-8B962C54E644}" destId="{CBC27BA5-BB9E-244B-B0E3-2B8CDD1CFB68}" srcOrd="4" destOrd="0" presId="urn:microsoft.com/office/officeart/2009/3/layout/HorizontalOrganizationChart"/>
    <dgm:cxn modelId="{DDCF1D2A-C9CE-7D46-B97B-ADD1F966795A}" type="presParOf" srcId="{895972A4-62A2-AF43-9CBA-8B962C54E644}" destId="{4D0F846D-D884-D844-970A-F12E6B485A36}" srcOrd="5" destOrd="0" presId="urn:microsoft.com/office/officeart/2009/3/layout/HorizontalOrganizationChart"/>
    <dgm:cxn modelId="{41F389F7-2046-8047-B261-1A59885423DE}" type="presParOf" srcId="{4D0F846D-D884-D844-970A-F12E6B485A36}" destId="{2BBF9744-D42D-3544-9E96-03A0D158EBCC}" srcOrd="0" destOrd="0" presId="urn:microsoft.com/office/officeart/2009/3/layout/HorizontalOrganizationChart"/>
    <dgm:cxn modelId="{6DDA1946-2480-014E-992A-0058EDF456C7}" type="presParOf" srcId="{2BBF9744-D42D-3544-9E96-03A0D158EBCC}" destId="{2442C030-5320-0A43-B1DA-EC1E9663ACDE}" srcOrd="0" destOrd="0" presId="urn:microsoft.com/office/officeart/2009/3/layout/HorizontalOrganizationChart"/>
    <dgm:cxn modelId="{9FD6DE3A-E295-8842-B833-8729B1431BBC}" type="presParOf" srcId="{2BBF9744-D42D-3544-9E96-03A0D158EBCC}" destId="{4EAC0146-414A-E14E-BD45-8C5FC5C32B20}" srcOrd="1" destOrd="0" presId="urn:microsoft.com/office/officeart/2009/3/layout/HorizontalOrganizationChart"/>
    <dgm:cxn modelId="{3B603E59-2007-3A4B-B7F7-F4BD0F1586B8}" type="presParOf" srcId="{4D0F846D-D884-D844-970A-F12E6B485A36}" destId="{001AD4D3-954D-9C4F-A0BB-B2C4FBB2D8FA}" srcOrd="1" destOrd="0" presId="urn:microsoft.com/office/officeart/2009/3/layout/HorizontalOrganizationChart"/>
    <dgm:cxn modelId="{A92E3035-9A66-224D-8AD9-51846A3E9B63}" type="presParOf" srcId="{001AD4D3-954D-9C4F-A0BB-B2C4FBB2D8FA}" destId="{627CE20F-8BB5-114D-A4C8-EA38F9B950F2}" srcOrd="0" destOrd="0" presId="urn:microsoft.com/office/officeart/2009/3/layout/HorizontalOrganizationChart"/>
    <dgm:cxn modelId="{64CC9A5B-13FE-F74E-979D-FAEA99750516}" type="presParOf" srcId="{001AD4D3-954D-9C4F-A0BB-B2C4FBB2D8FA}" destId="{1F9CA4D0-8B81-9647-88BA-79D0144C5E93}" srcOrd="1" destOrd="0" presId="urn:microsoft.com/office/officeart/2009/3/layout/HorizontalOrganizationChart"/>
    <dgm:cxn modelId="{4C1B90F3-6C64-B444-B032-F45855FA1917}" type="presParOf" srcId="{1F9CA4D0-8B81-9647-88BA-79D0144C5E93}" destId="{A655C9C1-B161-7C48-94DB-A64F812DCFD6}" srcOrd="0" destOrd="0" presId="urn:microsoft.com/office/officeart/2009/3/layout/HorizontalOrganizationChart"/>
    <dgm:cxn modelId="{2C5B91DD-BC0A-3549-ADF3-0D19654A83BC}" type="presParOf" srcId="{A655C9C1-B161-7C48-94DB-A64F812DCFD6}" destId="{BB919936-82F7-9548-A62E-E0940031A530}" srcOrd="0" destOrd="0" presId="urn:microsoft.com/office/officeart/2009/3/layout/HorizontalOrganizationChart"/>
    <dgm:cxn modelId="{F02A28A1-7EE1-4F47-AC94-DA255E71A0C8}" type="presParOf" srcId="{A655C9C1-B161-7C48-94DB-A64F812DCFD6}" destId="{AF829BBD-FAB5-5341-A1C8-D67BCB04E127}" srcOrd="1" destOrd="0" presId="urn:microsoft.com/office/officeart/2009/3/layout/HorizontalOrganizationChart"/>
    <dgm:cxn modelId="{9535253F-E1F4-BF43-B7C8-EA6D6B33D2EB}" type="presParOf" srcId="{1F9CA4D0-8B81-9647-88BA-79D0144C5E93}" destId="{68AA48C4-00D4-374D-ACF7-FA4571300BCD}" srcOrd="1" destOrd="0" presId="urn:microsoft.com/office/officeart/2009/3/layout/HorizontalOrganizationChart"/>
    <dgm:cxn modelId="{DCE7D34E-F5CB-384D-8D71-6FC8EBBEA0FB}" type="presParOf" srcId="{1F9CA4D0-8B81-9647-88BA-79D0144C5E93}" destId="{E149B5B4-A324-4043-9201-9CF498A5F18E}" srcOrd="2" destOrd="0" presId="urn:microsoft.com/office/officeart/2009/3/layout/HorizontalOrganizationChart"/>
    <dgm:cxn modelId="{DB5791E5-5FC6-9046-ABF9-9A959CB77D71}" type="presParOf" srcId="{4D0F846D-D884-D844-970A-F12E6B485A36}" destId="{CC8F2B63-F00C-9D4B-A689-E48CDB777EC0}" srcOrd="2" destOrd="0" presId="urn:microsoft.com/office/officeart/2009/3/layout/HorizontalOrganizationChart"/>
    <dgm:cxn modelId="{A399CAC8-EADE-EF4A-BD6F-CF670AE506D3}" type="presParOf" srcId="{9D60772F-98EF-044F-9BB4-87C1E304FBA1}" destId="{0F47BFB7-4AFC-924E-84C0-5FD8682A5E32}" srcOrd="2" destOrd="0" presId="urn:microsoft.com/office/officeart/2009/3/layout/HorizontalOrganizationChart"/>
    <dgm:cxn modelId="{6570CF9C-A7CF-5640-B006-2336990ECEFE}" type="presParOf" srcId="{509D00C3-CA15-9D4E-A6EF-EF5A57FD69AA}" destId="{47679C0A-C402-C14D-AF8A-281D7D4C39C7}" srcOrd="2" destOrd="0" presId="urn:microsoft.com/office/officeart/2009/3/layout/HorizontalOrganizationChart"/>
    <dgm:cxn modelId="{655DEDBF-78BA-EB47-AF44-6A30951D453F}" type="presParOf" srcId="{1EB97140-9D98-9E47-B251-078088562DCF}" destId="{C4FF429D-5A6E-6D46-862C-F1E02EC519B0}" srcOrd="2" destOrd="0" presId="urn:microsoft.com/office/officeart/2009/3/layout/HorizontalOrganizationChart"/>
    <dgm:cxn modelId="{34F0A2FF-94C4-AF44-BB2A-8D7A4FD817D6}" type="presParOf" srcId="{D226669D-E268-ED4F-B9A9-7EB09189E89E}" destId="{C167D00F-3F2B-FA4D-B26D-26722121215C}" srcOrd="2" destOrd="0" presId="urn:microsoft.com/office/officeart/2009/3/layout/HorizontalOrganizationChart"/>
  </dgm:cxnLst>
  <dgm:bg/>
  <dgm:whole/>
  <dgm:extLst>
    <a:ext uri="http://schemas.microsoft.com/office/drawing/2008/diagram">
      <dsp:dataModelExt xmlns:dsp="http://schemas.microsoft.com/office/drawing/2008/diagram" relId="rId2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7999F33-862D-DF4A-9CE0-876FE7A94C29}">
      <dsp:nvSpPr>
        <dsp:cNvPr id="0" name=""/>
        <dsp:cNvSpPr/>
      </dsp:nvSpPr>
      <dsp:spPr>
        <a:xfrm>
          <a:off x="4383016" y="2939828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AA31E8-FFC0-5948-9426-C83ECAFD5899}">
      <dsp:nvSpPr>
        <dsp:cNvPr id="0" name=""/>
        <dsp:cNvSpPr/>
      </dsp:nvSpPr>
      <dsp:spPr>
        <a:xfrm>
          <a:off x="2836580" y="2431409"/>
          <a:ext cx="257739" cy="5541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8869" y="0"/>
              </a:lnTo>
              <a:lnTo>
                <a:pt x="128869" y="554139"/>
              </a:lnTo>
              <a:lnTo>
                <a:pt x="257739" y="554139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3B4CC3-0D17-544F-88CD-D42C99261F33}">
      <dsp:nvSpPr>
        <dsp:cNvPr id="0" name=""/>
        <dsp:cNvSpPr/>
      </dsp:nvSpPr>
      <dsp:spPr>
        <a:xfrm>
          <a:off x="2836580" y="2385689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B3524A-1681-E14D-9C18-E31F0DD2C16B}">
      <dsp:nvSpPr>
        <dsp:cNvPr id="0" name=""/>
        <dsp:cNvSpPr/>
      </dsp:nvSpPr>
      <dsp:spPr>
        <a:xfrm>
          <a:off x="4383016" y="1831549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B260F4-5178-084F-9D34-22499FE2FB8F}">
      <dsp:nvSpPr>
        <dsp:cNvPr id="0" name=""/>
        <dsp:cNvSpPr/>
      </dsp:nvSpPr>
      <dsp:spPr>
        <a:xfrm>
          <a:off x="2836580" y="1877269"/>
          <a:ext cx="257739" cy="554139"/>
        </a:xfrm>
        <a:custGeom>
          <a:avLst/>
          <a:gdLst/>
          <a:ahLst/>
          <a:cxnLst/>
          <a:rect l="0" t="0" r="0" b="0"/>
          <a:pathLst>
            <a:path>
              <a:moveTo>
                <a:pt x="0" y="554139"/>
              </a:moveTo>
              <a:lnTo>
                <a:pt x="128869" y="554139"/>
              </a:lnTo>
              <a:lnTo>
                <a:pt x="128869" y="0"/>
              </a:lnTo>
              <a:lnTo>
                <a:pt x="257739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5F6B00-FD88-1A4C-B3B7-BBD49722969B}">
      <dsp:nvSpPr>
        <dsp:cNvPr id="0" name=""/>
        <dsp:cNvSpPr/>
      </dsp:nvSpPr>
      <dsp:spPr>
        <a:xfrm>
          <a:off x="1290144" y="1600200"/>
          <a:ext cx="257739" cy="83120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8869" y="0"/>
              </a:lnTo>
              <a:lnTo>
                <a:pt x="128869" y="831209"/>
              </a:lnTo>
              <a:lnTo>
                <a:pt x="257739" y="831209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7EF6C88-7E7F-D748-8AC5-0B4474038EE8}">
      <dsp:nvSpPr>
        <dsp:cNvPr id="0" name=""/>
        <dsp:cNvSpPr/>
      </dsp:nvSpPr>
      <dsp:spPr>
        <a:xfrm>
          <a:off x="1290144" y="1554480"/>
          <a:ext cx="26437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35506" y="45720"/>
              </a:lnTo>
              <a:lnTo>
                <a:pt x="135506" y="47285"/>
              </a:lnTo>
              <a:lnTo>
                <a:pt x="264376" y="47285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80E2887-A790-624D-A193-F83DD0E2D0CA}">
      <dsp:nvSpPr>
        <dsp:cNvPr id="0" name=""/>
        <dsp:cNvSpPr/>
      </dsp:nvSpPr>
      <dsp:spPr>
        <a:xfrm>
          <a:off x="4383016" y="1277410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5950AC-D10D-FB48-A994-013CBF96E7B9}">
      <dsp:nvSpPr>
        <dsp:cNvPr id="0" name=""/>
        <dsp:cNvSpPr/>
      </dsp:nvSpPr>
      <dsp:spPr>
        <a:xfrm>
          <a:off x="2836580" y="768990"/>
          <a:ext cx="257739" cy="55413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128869" y="0"/>
              </a:lnTo>
              <a:lnTo>
                <a:pt x="128869" y="554139"/>
              </a:lnTo>
              <a:lnTo>
                <a:pt x="257739" y="554139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BB7D241-790F-A541-9863-AF350B006238}">
      <dsp:nvSpPr>
        <dsp:cNvPr id="0" name=""/>
        <dsp:cNvSpPr/>
      </dsp:nvSpPr>
      <dsp:spPr>
        <a:xfrm>
          <a:off x="2836580" y="723270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D32E7E9-5F76-C94D-A10F-8E417385C23B}">
      <dsp:nvSpPr>
        <dsp:cNvPr id="0" name=""/>
        <dsp:cNvSpPr/>
      </dsp:nvSpPr>
      <dsp:spPr>
        <a:xfrm>
          <a:off x="4383016" y="169131"/>
          <a:ext cx="25773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25773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79E4C87-1B68-984F-AD18-A8CAEEF1F053}">
      <dsp:nvSpPr>
        <dsp:cNvPr id="0" name=""/>
        <dsp:cNvSpPr/>
      </dsp:nvSpPr>
      <dsp:spPr>
        <a:xfrm>
          <a:off x="2836580" y="214851"/>
          <a:ext cx="257739" cy="554139"/>
        </a:xfrm>
        <a:custGeom>
          <a:avLst/>
          <a:gdLst/>
          <a:ahLst/>
          <a:cxnLst/>
          <a:rect l="0" t="0" r="0" b="0"/>
          <a:pathLst>
            <a:path>
              <a:moveTo>
                <a:pt x="0" y="554139"/>
              </a:moveTo>
              <a:lnTo>
                <a:pt x="128869" y="554139"/>
              </a:lnTo>
              <a:lnTo>
                <a:pt x="128869" y="0"/>
              </a:lnTo>
              <a:lnTo>
                <a:pt x="257739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B263F79-2BE9-854C-95B8-D15A5BC18D26}">
      <dsp:nvSpPr>
        <dsp:cNvPr id="0" name=""/>
        <dsp:cNvSpPr/>
      </dsp:nvSpPr>
      <dsp:spPr>
        <a:xfrm>
          <a:off x="1290144" y="768990"/>
          <a:ext cx="257739" cy="831209"/>
        </a:xfrm>
        <a:custGeom>
          <a:avLst/>
          <a:gdLst/>
          <a:ahLst/>
          <a:cxnLst/>
          <a:rect l="0" t="0" r="0" b="0"/>
          <a:pathLst>
            <a:path>
              <a:moveTo>
                <a:pt x="0" y="831209"/>
              </a:moveTo>
              <a:lnTo>
                <a:pt x="128869" y="831209"/>
              </a:lnTo>
              <a:lnTo>
                <a:pt x="128869" y="0"/>
              </a:lnTo>
              <a:lnTo>
                <a:pt x="257739" y="0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C41DBAE-B77A-2D4A-BFBD-2922B20717E9}">
      <dsp:nvSpPr>
        <dsp:cNvPr id="0" name=""/>
        <dsp:cNvSpPr/>
      </dsp:nvSpPr>
      <dsp:spPr>
        <a:xfrm>
          <a:off x="1447" y="1403673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hanoi(3, 'A', 'C', 'B')</a:t>
          </a:r>
        </a:p>
      </dsp:txBody>
      <dsp:txXfrm>
        <a:off x="1447" y="1403673"/>
        <a:ext cx="1288696" cy="393052"/>
      </dsp:txXfrm>
    </dsp:sp>
    <dsp:sp modelId="{546CD957-3672-6747-AC23-C414B11CC629}">
      <dsp:nvSpPr>
        <dsp:cNvPr id="0" name=""/>
        <dsp:cNvSpPr/>
      </dsp:nvSpPr>
      <dsp:spPr>
        <a:xfrm>
          <a:off x="1547883" y="572464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hanoi(2, 'A', 'B', 'C')</a:t>
          </a:r>
        </a:p>
      </dsp:txBody>
      <dsp:txXfrm>
        <a:off x="1547883" y="572464"/>
        <a:ext cx="1288696" cy="393052"/>
      </dsp:txXfrm>
    </dsp:sp>
    <dsp:sp modelId="{B936CCA0-7B6A-644A-BEE4-0915BE8B0097}">
      <dsp:nvSpPr>
        <dsp:cNvPr id="0" name=""/>
        <dsp:cNvSpPr/>
      </dsp:nvSpPr>
      <dsp:spPr>
        <a:xfrm>
          <a:off x="3094319" y="18325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hanoi(1, 'A', 'C', 'B')</a:t>
          </a:r>
        </a:p>
      </dsp:txBody>
      <dsp:txXfrm>
        <a:off x="3094319" y="18325"/>
        <a:ext cx="1288696" cy="393052"/>
      </dsp:txXfrm>
    </dsp:sp>
    <dsp:sp modelId="{095A7030-F239-AB42-B96A-D0AF5B3EE0FD}">
      <dsp:nvSpPr>
        <dsp:cNvPr id="0" name=""/>
        <dsp:cNvSpPr/>
      </dsp:nvSpPr>
      <dsp:spPr>
        <a:xfrm>
          <a:off x="4640755" y="18325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640755" y="18325"/>
        <a:ext cx="1288696" cy="393052"/>
      </dsp:txXfrm>
    </dsp:sp>
    <dsp:sp modelId="{0DD4128B-A28A-EA44-A8CA-C02248FAA9A4}">
      <dsp:nvSpPr>
        <dsp:cNvPr id="0" name=""/>
        <dsp:cNvSpPr/>
      </dsp:nvSpPr>
      <dsp:spPr>
        <a:xfrm>
          <a:off x="3094319" y="572464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moveDisk(2, 'A', 'B')</a:t>
          </a:r>
        </a:p>
      </dsp:txBody>
      <dsp:txXfrm>
        <a:off x="3094319" y="572464"/>
        <a:ext cx="1288696" cy="393052"/>
      </dsp:txXfrm>
    </dsp:sp>
    <dsp:sp modelId="{448E1223-49D4-6040-8CEF-3754F26526F9}">
      <dsp:nvSpPr>
        <dsp:cNvPr id="0" name=""/>
        <dsp:cNvSpPr/>
      </dsp:nvSpPr>
      <dsp:spPr>
        <a:xfrm>
          <a:off x="3094319" y="1126604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hanoi(1, 'C', 'B', 'A')</a:t>
          </a:r>
        </a:p>
      </dsp:txBody>
      <dsp:txXfrm>
        <a:off x="3094319" y="1126604"/>
        <a:ext cx="1288696" cy="393052"/>
      </dsp:txXfrm>
    </dsp:sp>
    <dsp:sp modelId="{A4139A8B-C3F0-9540-8F2A-D675B1C36C0E}">
      <dsp:nvSpPr>
        <dsp:cNvPr id="0" name=""/>
        <dsp:cNvSpPr/>
      </dsp:nvSpPr>
      <dsp:spPr>
        <a:xfrm>
          <a:off x="4640755" y="1126604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moveDisk(1, 'C', 'B')</a:t>
          </a:r>
        </a:p>
      </dsp:txBody>
      <dsp:txXfrm>
        <a:off x="4640755" y="1126604"/>
        <a:ext cx="1288696" cy="393052"/>
      </dsp:txXfrm>
    </dsp:sp>
    <dsp:sp modelId="{2016E641-53F9-A043-A662-8486C1CF959F}">
      <dsp:nvSpPr>
        <dsp:cNvPr id="0" name=""/>
        <dsp:cNvSpPr/>
      </dsp:nvSpPr>
      <dsp:spPr>
        <a:xfrm>
          <a:off x="1554520" y="1405238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moveDisk(3, 'A', 'C')</a:t>
          </a:r>
        </a:p>
      </dsp:txBody>
      <dsp:txXfrm>
        <a:off x="1554520" y="1405238"/>
        <a:ext cx="1288696" cy="393052"/>
      </dsp:txXfrm>
    </dsp:sp>
    <dsp:sp modelId="{9C05DB6A-6D21-AC46-91B2-9A0D6FAE58F3}">
      <dsp:nvSpPr>
        <dsp:cNvPr id="0" name=""/>
        <dsp:cNvSpPr/>
      </dsp:nvSpPr>
      <dsp:spPr>
        <a:xfrm>
          <a:off x="1547883" y="2234883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hanoi(2, 'B', 'C', 'A')</a:t>
          </a:r>
        </a:p>
      </dsp:txBody>
      <dsp:txXfrm>
        <a:off x="1547883" y="2234883"/>
        <a:ext cx="1288696" cy="393052"/>
      </dsp:txXfrm>
    </dsp:sp>
    <dsp:sp modelId="{3C099C41-6387-FF41-A544-D24A74D25520}">
      <dsp:nvSpPr>
        <dsp:cNvPr id="0" name=""/>
        <dsp:cNvSpPr/>
      </dsp:nvSpPr>
      <dsp:spPr>
        <a:xfrm>
          <a:off x="3094319" y="1680743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hanoi(1, 'B', 'A', 'C')</a:t>
          </a:r>
        </a:p>
      </dsp:txBody>
      <dsp:txXfrm>
        <a:off x="3094319" y="1680743"/>
        <a:ext cx="1288696" cy="393052"/>
      </dsp:txXfrm>
    </dsp:sp>
    <dsp:sp modelId="{924A4E9B-E9D7-094A-A549-66835315D2BE}">
      <dsp:nvSpPr>
        <dsp:cNvPr id="0" name=""/>
        <dsp:cNvSpPr/>
      </dsp:nvSpPr>
      <dsp:spPr>
        <a:xfrm>
          <a:off x="4640755" y="1680743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640755" y="1680743"/>
        <a:ext cx="1288696" cy="393052"/>
      </dsp:txXfrm>
    </dsp:sp>
    <dsp:sp modelId="{98B9756D-3304-A14C-AF81-90C046DF4CFF}">
      <dsp:nvSpPr>
        <dsp:cNvPr id="0" name=""/>
        <dsp:cNvSpPr/>
      </dsp:nvSpPr>
      <dsp:spPr>
        <a:xfrm>
          <a:off x="3094319" y="2234883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moveDisk(2, 'B', 'C')</a:t>
          </a:r>
        </a:p>
      </dsp:txBody>
      <dsp:txXfrm>
        <a:off x="3094319" y="2234883"/>
        <a:ext cx="1288696" cy="393052"/>
      </dsp:txXfrm>
    </dsp:sp>
    <dsp:sp modelId="{000D459A-5709-A841-94E2-09E99D986F3C}">
      <dsp:nvSpPr>
        <dsp:cNvPr id="0" name=""/>
        <dsp:cNvSpPr/>
      </dsp:nvSpPr>
      <dsp:spPr>
        <a:xfrm>
          <a:off x="3094319" y="2789022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rgbClr r="0" g="0" b="0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kern="1200"/>
            <a:t>hanoi(1, 'A', 'C', 'B')</a:t>
          </a:r>
        </a:p>
      </dsp:txBody>
      <dsp:txXfrm>
        <a:off x="3094319" y="2789022"/>
        <a:ext cx="1288696" cy="393052"/>
      </dsp:txXfrm>
    </dsp:sp>
    <dsp:sp modelId="{DC101367-44D5-8A4E-AC20-29BAF8CE43CF}">
      <dsp:nvSpPr>
        <dsp:cNvPr id="0" name=""/>
        <dsp:cNvSpPr/>
      </dsp:nvSpPr>
      <dsp:spPr>
        <a:xfrm>
          <a:off x="4640755" y="2789022"/>
          <a:ext cx="1288696" cy="393052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350" tIns="6350" rIns="6350" bIns="635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0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640755" y="2789022"/>
        <a:ext cx="1288696" cy="39305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27CE20F-8BB5-114D-A4C8-EA38F9B950F2}">
      <dsp:nvSpPr>
        <dsp:cNvPr id="0" name=""/>
        <dsp:cNvSpPr/>
      </dsp:nvSpPr>
      <dsp:spPr>
        <a:xfrm>
          <a:off x="4686819" y="7474295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C27BA5-BB9E-244B-B0E3-2B8CDD1CFB68}">
      <dsp:nvSpPr>
        <dsp:cNvPr id="0" name=""/>
        <dsp:cNvSpPr/>
      </dsp:nvSpPr>
      <dsp:spPr>
        <a:xfrm>
          <a:off x="3788713" y="7198193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ECBF0AC-2185-5A4B-87DD-6C9C5BAC6EE0}">
      <dsp:nvSpPr>
        <dsp:cNvPr id="0" name=""/>
        <dsp:cNvSpPr/>
      </dsp:nvSpPr>
      <dsp:spPr>
        <a:xfrm>
          <a:off x="3788713" y="7152473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50264E1-60CB-AE4B-BD9E-0C331242D46A}">
      <dsp:nvSpPr>
        <dsp:cNvPr id="0" name=""/>
        <dsp:cNvSpPr/>
      </dsp:nvSpPr>
      <dsp:spPr>
        <a:xfrm>
          <a:off x="4686819" y="6830652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614748-0416-BA4C-BB8E-811D194D5BD1}">
      <dsp:nvSpPr>
        <dsp:cNvPr id="0" name=""/>
        <dsp:cNvSpPr/>
      </dsp:nvSpPr>
      <dsp:spPr>
        <a:xfrm>
          <a:off x="3788713" y="6876372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91F339E-2B62-2043-B557-439551DFB69E}">
      <dsp:nvSpPr>
        <dsp:cNvPr id="0" name=""/>
        <dsp:cNvSpPr/>
      </dsp:nvSpPr>
      <dsp:spPr>
        <a:xfrm>
          <a:off x="2890607" y="6715462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482731"/>
              </a:lnTo>
              <a:lnTo>
                <a:pt x="149684" y="48273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66F0D59-B2A2-3C4E-A55C-3DBC3E222853}">
      <dsp:nvSpPr>
        <dsp:cNvPr id="0" name=""/>
        <dsp:cNvSpPr/>
      </dsp:nvSpPr>
      <dsp:spPr>
        <a:xfrm>
          <a:off x="2890607" y="6668852"/>
          <a:ext cx="15222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6609"/>
              </a:moveTo>
              <a:lnTo>
                <a:pt x="77379" y="46609"/>
              </a:lnTo>
              <a:lnTo>
                <a:pt x="77379" y="45720"/>
              </a:lnTo>
              <a:lnTo>
                <a:pt x="152221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F51990-99C8-D240-A11A-494186666FC1}">
      <dsp:nvSpPr>
        <dsp:cNvPr id="0" name=""/>
        <dsp:cNvSpPr/>
      </dsp:nvSpPr>
      <dsp:spPr>
        <a:xfrm>
          <a:off x="4686819" y="6508831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F85CD6F-4130-DA4E-9AD6-AC3D3A7F343D}">
      <dsp:nvSpPr>
        <dsp:cNvPr id="0" name=""/>
        <dsp:cNvSpPr/>
      </dsp:nvSpPr>
      <dsp:spPr>
        <a:xfrm>
          <a:off x="3788713" y="6232730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28691B4-7D45-0641-AC49-F00659F03283}">
      <dsp:nvSpPr>
        <dsp:cNvPr id="0" name=""/>
        <dsp:cNvSpPr/>
      </dsp:nvSpPr>
      <dsp:spPr>
        <a:xfrm>
          <a:off x="3788713" y="6187010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7DD1B2F-578E-704F-9AED-C32CC8B3D3D5}">
      <dsp:nvSpPr>
        <dsp:cNvPr id="0" name=""/>
        <dsp:cNvSpPr/>
      </dsp:nvSpPr>
      <dsp:spPr>
        <a:xfrm>
          <a:off x="4686819" y="5865189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0A7103-B27C-E147-AE95-2AF24E55E055}">
      <dsp:nvSpPr>
        <dsp:cNvPr id="0" name=""/>
        <dsp:cNvSpPr/>
      </dsp:nvSpPr>
      <dsp:spPr>
        <a:xfrm>
          <a:off x="3788713" y="5910909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0A0FF9-9125-F040-857F-92E8513B873D}">
      <dsp:nvSpPr>
        <dsp:cNvPr id="0" name=""/>
        <dsp:cNvSpPr/>
      </dsp:nvSpPr>
      <dsp:spPr>
        <a:xfrm>
          <a:off x="2890607" y="6232730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482731"/>
              </a:moveTo>
              <a:lnTo>
                <a:pt x="74842" y="48273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24B0DA-F2CB-944A-9984-441A8DE58D41}">
      <dsp:nvSpPr>
        <dsp:cNvPr id="0" name=""/>
        <dsp:cNvSpPr/>
      </dsp:nvSpPr>
      <dsp:spPr>
        <a:xfrm>
          <a:off x="1992502" y="5749998"/>
          <a:ext cx="149684" cy="9654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965463"/>
              </a:lnTo>
              <a:lnTo>
                <a:pt x="149684" y="965463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6C9CA76-0DC4-644B-9ECA-8BAA958A143B}">
      <dsp:nvSpPr>
        <dsp:cNvPr id="0" name=""/>
        <dsp:cNvSpPr/>
      </dsp:nvSpPr>
      <dsp:spPr>
        <a:xfrm>
          <a:off x="1992502" y="5701602"/>
          <a:ext cx="148479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8395"/>
              </a:moveTo>
              <a:lnTo>
                <a:pt x="73637" y="48395"/>
              </a:lnTo>
              <a:lnTo>
                <a:pt x="73637" y="45720"/>
              </a:lnTo>
              <a:lnTo>
                <a:pt x="148479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D08BF2D-B9EC-5A4B-8CEC-B2E20E5B6638}">
      <dsp:nvSpPr>
        <dsp:cNvPr id="0" name=""/>
        <dsp:cNvSpPr/>
      </dsp:nvSpPr>
      <dsp:spPr>
        <a:xfrm>
          <a:off x="4686819" y="5543368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CBA0282-600B-6F4A-B66E-E75134EA5F79}">
      <dsp:nvSpPr>
        <dsp:cNvPr id="0" name=""/>
        <dsp:cNvSpPr/>
      </dsp:nvSpPr>
      <dsp:spPr>
        <a:xfrm>
          <a:off x="3788713" y="5267266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3241EC8-5A86-3143-AE2D-AA766A3A4C57}">
      <dsp:nvSpPr>
        <dsp:cNvPr id="0" name=""/>
        <dsp:cNvSpPr/>
      </dsp:nvSpPr>
      <dsp:spPr>
        <a:xfrm>
          <a:off x="3788713" y="5221546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CF04F8D-4B28-8840-980E-E059AD64ED57}">
      <dsp:nvSpPr>
        <dsp:cNvPr id="0" name=""/>
        <dsp:cNvSpPr/>
      </dsp:nvSpPr>
      <dsp:spPr>
        <a:xfrm>
          <a:off x="4686819" y="4899725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CD4D36-F65D-7448-9856-27CF8B15E25C}">
      <dsp:nvSpPr>
        <dsp:cNvPr id="0" name=""/>
        <dsp:cNvSpPr/>
      </dsp:nvSpPr>
      <dsp:spPr>
        <a:xfrm>
          <a:off x="3788713" y="4945445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397E1A-78CF-B04C-908F-0E80341ACFB5}">
      <dsp:nvSpPr>
        <dsp:cNvPr id="0" name=""/>
        <dsp:cNvSpPr/>
      </dsp:nvSpPr>
      <dsp:spPr>
        <a:xfrm>
          <a:off x="2890607" y="4784535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482731"/>
              </a:lnTo>
              <a:lnTo>
                <a:pt x="149684" y="48273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3990072-D877-2E49-B306-94AE9E020944}">
      <dsp:nvSpPr>
        <dsp:cNvPr id="0" name=""/>
        <dsp:cNvSpPr/>
      </dsp:nvSpPr>
      <dsp:spPr>
        <a:xfrm>
          <a:off x="2890607" y="4737151"/>
          <a:ext cx="15754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7383"/>
              </a:moveTo>
              <a:lnTo>
                <a:pt x="82700" y="47383"/>
              </a:lnTo>
              <a:lnTo>
                <a:pt x="82700" y="45720"/>
              </a:lnTo>
              <a:lnTo>
                <a:pt x="157542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7EB7D0D-FB12-8046-A2B7-82D9F24CE309}">
      <dsp:nvSpPr>
        <dsp:cNvPr id="0" name=""/>
        <dsp:cNvSpPr/>
      </dsp:nvSpPr>
      <dsp:spPr>
        <a:xfrm>
          <a:off x="4686819" y="4577904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F55EECC-F115-904F-986B-605C6EE6DA31}">
      <dsp:nvSpPr>
        <dsp:cNvPr id="0" name=""/>
        <dsp:cNvSpPr/>
      </dsp:nvSpPr>
      <dsp:spPr>
        <a:xfrm>
          <a:off x="3788713" y="4301803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E9DF43-6316-4841-9204-E8B12D28069C}">
      <dsp:nvSpPr>
        <dsp:cNvPr id="0" name=""/>
        <dsp:cNvSpPr/>
      </dsp:nvSpPr>
      <dsp:spPr>
        <a:xfrm>
          <a:off x="3788713" y="4256083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F6D374-AD30-ED41-8984-EE6611F9D0E7}">
      <dsp:nvSpPr>
        <dsp:cNvPr id="0" name=""/>
        <dsp:cNvSpPr/>
      </dsp:nvSpPr>
      <dsp:spPr>
        <a:xfrm>
          <a:off x="4686819" y="3934262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B7C70BB-3695-F845-B55C-91EA127DB415}">
      <dsp:nvSpPr>
        <dsp:cNvPr id="0" name=""/>
        <dsp:cNvSpPr/>
      </dsp:nvSpPr>
      <dsp:spPr>
        <a:xfrm>
          <a:off x="3788713" y="3979982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C4E5716-69AE-6A48-BC5C-BF1249BC5CB7}">
      <dsp:nvSpPr>
        <dsp:cNvPr id="0" name=""/>
        <dsp:cNvSpPr/>
      </dsp:nvSpPr>
      <dsp:spPr>
        <a:xfrm>
          <a:off x="2890607" y="4301803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482731"/>
              </a:moveTo>
              <a:lnTo>
                <a:pt x="74842" y="48273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FFE09D5-9F7F-164C-B25F-B96AE8FDE20E}">
      <dsp:nvSpPr>
        <dsp:cNvPr id="0" name=""/>
        <dsp:cNvSpPr/>
      </dsp:nvSpPr>
      <dsp:spPr>
        <a:xfrm>
          <a:off x="1992502" y="4784535"/>
          <a:ext cx="149684" cy="965463"/>
        </a:xfrm>
        <a:custGeom>
          <a:avLst/>
          <a:gdLst/>
          <a:ahLst/>
          <a:cxnLst/>
          <a:rect l="0" t="0" r="0" b="0"/>
          <a:pathLst>
            <a:path>
              <a:moveTo>
                <a:pt x="0" y="965463"/>
              </a:moveTo>
              <a:lnTo>
                <a:pt x="74842" y="965463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9F47586-79D0-9245-A97B-C908E34BC979}">
      <dsp:nvSpPr>
        <dsp:cNvPr id="0" name=""/>
        <dsp:cNvSpPr/>
      </dsp:nvSpPr>
      <dsp:spPr>
        <a:xfrm>
          <a:off x="1094396" y="3819071"/>
          <a:ext cx="149684" cy="193092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1930927"/>
              </a:lnTo>
              <a:lnTo>
                <a:pt x="149684" y="1930927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E9F106F-DF02-D742-8B68-6465CE6DFA92}">
      <dsp:nvSpPr>
        <dsp:cNvPr id="0" name=""/>
        <dsp:cNvSpPr/>
      </dsp:nvSpPr>
      <dsp:spPr>
        <a:xfrm>
          <a:off x="1094396" y="3771253"/>
          <a:ext cx="155252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7817"/>
              </a:moveTo>
              <a:lnTo>
                <a:pt x="80410" y="47817"/>
              </a:lnTo>
              <a:lnTo>
                <a:pt x="80410" y="45720"/>
              </a:lnTo>
              <a:lnTo>
                <a:pt x="155252" y="45720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5F893D-9172-9C4A-AC21-B8BD215A25A4}">
      <dsp:nvSpPr>
        <dsp:cNvPr id="0" name=""/>
        <dsp:cNvSpPr/>
      </dsp:nvSpPr>
      <dsp:spPr>
        <a:xfrm>
          <a:off x="4686819" y="3612440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442CF8-7769-564F-8B64-078013F51021}">
      <dsp:nvSpPr>
        <dsp:cNvPr id="0" name=""/>
        <dsp:cNvSpPr/>
      </dsp:nvSpPr>
      <dsp:spPr>
        <a:xfrm>
          <a:off x="3788713" y="3336339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3978AE-6BAA-1349-83AA-13ADB431CDC2}">
      <dsp:nvSpPr>
        <dsp:cNvPr id="0" name=""/>
        <dsp:cNvSpPr/>
      </dsp:nvSpPr>
      <dsp:spPr>
        <a:xfrm>
          <a:off x="3788713" y="3290619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09FA815-FF39-CF4C-90F4-A5BF78FC847B}">
      <dsp:nvSpPr>
        <dsp:cNvPr id="0" name=""/>
        <dsp:cNvSpPr/>
      </dsp:nvSpPr>
      <dsp:spPr>
        <a:xfrm>
          <a:off x="4686819" y="2968798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4920CDC-112E-C940-BD3C-E5344D7B0920}">
      <dsp:nvSpPr>
        <dsp:cNvPr id="0" name=""/>
        <dsp:cNvSpPr/>
      </dsp:nvSpPr>
      <dsp:spPr>
        <a:xfrm>
          <a:off x="3788713" y="3014518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0A79DB-294A-5041-BA1F-416EFFBBA380}">
      <dsp:nvSpPr>
        <dsp:cNvPr id="0" name=""/>
        <dsp:cNvSpPr/>
      </dsp:nvSpPr>
      <dsp:spPr>
        <a:xfrm>
          <a:off x="2890607" y="2853607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482731"/>
              </a:lnTo>
              <a:lnTo>
                <a:pt x="149684" y="48273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A03FFDA-8F86-1B49-BEA2-B066042E7591}">
      <dsp:nvSpPr>
        <dsp:cNvPr id="0" name=""/>
        <dsp:cNvSpPr/>
      </dsp:nvSpPr>
      <dsp:spPr>
        <a:xfrm>
          <a:off x="2890607" y="2807887"/>
          <a:ext cx="15245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7611" y="45720"/>
              </a:lnTo>
              <a:lnTo>
                <a:pt x="77611" y="47035"/>
              </a:lnTo>
              <a:lnTo>
                <a:pt x="152453" y="47035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B49C9F-4AAB-5548-8D94-F0ECE0F3328D}">
      <dsp:nvSpPr>
        <dsp:cNvPr id="0" name=""/>
        <dsp:cNvSpPr/>
      </dsp:nvSpPr>
      <dsp:spPr>
        <a:xfrm>
          <a:off x="4686819" y="2646977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AFC86B0-D79B-4243-928B-5D399E4E9998}">
      <dsp:nvSpPr>
        <dsp:cNvPr id="0" name=""/>
        <dsp:cNvSpPr/>
      </dsp:nvSpPr>
      <dsp:spPr>
        <a:xfrm>
          <a:off x="3788713" y="2370876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93002F9-8DE7-064A-A270-CF58EF16F2E5}">
      <dsp:nvSpPr>
        <dsp:cNvPr id="0" name=""/>
        <dsp:cNvSpPr/>
      </dsp:nvSpPr>
      <dsp:spPr>
        <a:xfrm>
          <a:off x="3788713" y="2325156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FBBCF7C-53DE-8A44-AD27-3F5F41337F52}">
      <dsp:nvSpPr>
        <dsp:cNvPr id="0" name=""/>
        <dsp:cNvSpPr/>
      </dsp:nvSpPr>
      <dsp:spPr>
        <a:xfrm>
          <a:off x="4686819" y="2003334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226610F-5BB3-F547-84F2-7D342E4507A4}">
      <dsp:nvSpPr>
        <dsp:cNvPr id="0" name=""/>
        <dsp:cNvSpPr/>
      </dsp:nvSpPr>
      <dsp:spPr>
        <a:xfrm>
          <a:off x="3788713" y="2049054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AC3D933-C532-0343-8D8F-74B3ADA3D4C7}">
      <dsp:nvSpPr>
        <dsp:cNvPr id="0" name=""/>
        <dsp:cNvSpPr/>
      </dsp:nvSpPr>
      <dsp:spPr>
        <a:xfrm>
          <a:off x="2890607" y="2370876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482731"/>
              </a:moveTo>
              <a:lnTo>
                <a:pt x="74842" y="48273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8703DF4-3041-D840-9DAB-22EAEF58F0D4}">
      <dsp:nvSpPr>
        <dsp:cNvPr id="0" name=""/>
        <dsp:cNvSpPr/>
      </dsp:nvSpPr>
      <dsp:spPr>
        <a:xfrm>
          <a:off x="1992502" y="1888144"/>
          <a:ext cx="149684" cy="96546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965463"/>
              </a:lnTo>
              <a:lnTo>
                <a:pt x="149684" y="965463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C0A2C3F-4067-9049-B41C-AE2B5674F326}">
      <dsp:nvSpPr>
        <dsp:cNvPr id="0" name=""/>
        <dsp:cNvSpPr/>
      </dsp:nvSpPr>
      <dsp:spPr>
        <a:xfrm>
          <a:off x="1992502" y="1842424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4842" y="45720"/>
              </a:lnTo>
              <a:lnTo>
                <a:pt x="74842" y="49191"/>
              </a:lnTo>
              <a:lnTo>
                <a:pt x="149684" y="4919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2F556C0-D496-2747-9727-27EFDD386ACE}">
      <dsp:nvSpPr>
        <dsp:cNvPr id="0" name=""/>
        <dsp:cNvSpPr/>
      </dsp:nvSpPr>
      <dsp:spPr>
        <a:xfrm>
          <a:off x="4686819" y="1681513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1FC06AA-2A93-6A41-851A-EE4422D19EBE}">
      <dsp:nvSpPr>
        <dsp:cNvPr id="0" name=""/>
        <dsp:cNvSpPr/>
      </dsp:nvSpPr>
      <dsp:spPr>
        <a:xfrm>
          <a:off x="3788713" y="1405412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8CC84A7-6AA4-A54B-A5A9-376DB66AD9E2}">
      <dsp:nvSpPr>
        <dsp:cNvPr id="0" name=""/>
        <dsp:cNvSpPr/>
      </dsp:nvSpPr>
      <dsp:spPr>
        <a:xfrm>
          <a:off x="3788713" y="1359692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D54E055-1037-8642-AA47-5A9F9BE2C196}">
      <dsp:nvSpPr>
        <dsp:cNvPr id="0" name=""/>
        <dsp:cNvSpPr/>
      </dsp:nvSpPr>
      <dsp:spPr>
        <a:xfrm>
          <a:off x="4686819" y="1037871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7E2B37-8B6D-4D4A-82E9-BEF9299D35CB}">
      <dsp:nvSpPr>
        <dsp:cNvPr id="0" name=""/>
        <dsp:cNvSpPr/>
      </dsp:nvSpPr>
      <dsp:spPr>
        <a:xfrm>
          <a:off x="3788713" y="1083591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2B83BA-A6B3-E44E-B981-A4B619D8B7FA}">
      <dsp:nvSpPr>
        <dsp:cNvPr id="0" name=""/>
        <dsp:cNvSpPr/>
      </dsp:nvSpPr>
      <dsp:spPr>
        <a:xfrm>
          <a:off x="2890607" y="922680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482731"/>
              </a:lnTo>
              <a:lnTo>
                <a:pt x="149684" y="48273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BD890AF-D828-C54D-9EE2-7D5CEAF81927}">
      <dsp:nvSpPr>
        <dsp:cNvPr id="0" name=""/>
        <dsp:cNvSpPr/>
      </dsp:nvSpPr>
      <dsp:spPr>
        <a:xfrm>
          <a:off x="2890607" y="876960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74842" y="45720"/>
              </a:lnTo>
              <a:lnTo>
                <a:pt x="74842" y="46590"/>
              </a:lnTo>
              <a:lnTo>
                <a:pt x="149684" y="4659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C81D74-959A-B843-BC2B-C12CF675A792}">
      <dsp:nvSpPr>
        <dsp:cNvPr id="0" name=""/>
        <dsp:cNvSpPr/>
      </dsp:nvSpPr>
      <dsp:spPr>
        <a:xfrm>
          <a:off x="4686819" y="716050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172D50-11AF-1E43-A450-B703CDEFADC2}">
      <dsp:nvSpPr>
        <dsp:cNvPr id="0" name=""/>
        <dsp:cNvSpPr/>
      </dsp:nvSpPr>
      <dsp:spPr>
        <a:xfrm>
          <a:off x="3788713" y="439949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74842" y="0"/>
              </a:lnTo>
              <a:lnTo>
                <a:pt x="74842" y="321821"/>
              </a:lnTo>
              <a:lnTo>
                <a:pt x="149684" y="321821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3E82DE0-8E4A-0445-9485-B60D3187B7B1}">
      <dsp:nvSpPr>
        <dsp:cNvPr id="0" name=""/>
        <dsp:cNvSpPr/>
      </dsp:nvSpPr>
      <dsp:spPr>
        <a:xfrm>
          <a:off x="3788713" y="394229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DBF539F-6569-214F-888C-18A86B6D8D7D}">
      <dsp:nvSpPr>
        <dsp:cNvPr id="0" name=""/>
        <dsp:cNvSpPr/>
      </dsp:nvSpPr>
      <dsp:spPr>
        <a:xfrm>
          <a:off x="4686819" y="72407"/>
          <a:ext cx="149684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149684" y="4572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A26F198-FAFB-784B-9C4A-11536BAB716E}">
      <dsp:nvSpPr>
        <dsp:cNvPr id="0" name=""/>
        <dsp:cNvSpPr/>
      </dsp:nvSpPr>
      <dsp:spPr>
        <a:xfrm>
          <a:off x="3788713" y="118127"/>
          <a:ext cx="149684" cy="321821"/>
        </a:xfrm>
        <a:custGeom>
          <a:avLst/>
          <a:gdLst/>
          <a:ahLst/>
          <a:cxnLst/>
          <a:rect l="0" t="0" r="0" b="0"/>
          <a:pathLst>
            <a:path>
              <a:moveTo>
                <a:pt x="0" y="321821"/>
              </a:moveTo>
              <a:lnTo>
                <a:pt x="74842" y="32182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1F1C58-AA90-9840-8C2F-D694F6C61F4D}">
      <dsp:nvSpPr>
        <dsp:cNvPr id="0" name=""/>
        <dsp:cNvSpPr/>
      </dsp:nvSpPr>
      <dsp:spPr>
        <a:xfrm>
          <a:off x="2890607" y="439949"/>
          <a:ext cx="149684" cy="482731"/>
        </a:xfrm>
        <a:custGeom>
          <a:avLst/>
          <a:gdLst/>
          <a:ahLst/>
          <a:cxnLst/>
          <a:rect l="0" t="0" r="0" b="0"/>
          <a:pathLst>
            <a:path>
              <a:moveTo>
                <a:pt x="0" y="482731"/>
              </a:moveTo>
              <a:lnTo>
                <a:pt x="74842" y="482731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B8A712-EAC9-CE4B-AF26-4E5CFE182CA1}">
      <dsp:nvSpPr>
        <dsp:cNvPr id="0" name=""/>
        <dsp:cNvSpPr/>
      </dsp:nvSpPr>
      <dsp:spPr>
        <a:xfrm>
          <a:off x="1992502" y="922680"/>
          <a:ext cx="149684" cy="965463"/>
        </a:xfrm>
        <a:custGeom>
          <a:avLst/>
          <a:gdLst/>
          <a:ahLst/>
          <a:cxnLst/>
          <a:rect l="0" t="0" r="0" b="0"/>
          <a:pathLst>
            <a:path>
              <a:moveTo>
                <a:pt x="0" y="965463"/>
              </a:moveTo>
              <a:lnTo>
                <a:pt x="74842" y="965463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16E5467-BC6C-CE48-BD56-633B5F3C291C}">
      <dsp:nvSpPr>
        <dsp:cNvPr id="0" name=""/>
        <dsp:cNvSpPr/>
      </dsp:nvSpPr>
      <dsp:spPr>
        <a:xfrm>
          <a:off x="1094396" y="1888144"/>
          <a:ext cx="149684" cy="1930927"/>
        </a:xfrm>
        <a:custGeom>
          <a:avLst/>
          <a:gdLst/>
          <a:ahLst/>
          <a:cxnLst/>
          <a:rect l="0" t="0" r="0" b="0"/>
          <a:pathLst>
            <a:path>
              <a:moveTo>
                <a:pt x="0" y="1930927"/>
              </a:moveTo>
              <a:lnTo>
                <a:pt x="74842" y="1930927"/>
              </a:lnTo>
              <a:lnTo>
                <a:pt x="74842" y="0"/>
              </a:lnTo>
              <a:lnTo>
                <a:pt x="149684" y="0"/>
              </a:lnTo>
            </a:path>
          </a:pathLst>
        </a:custGeom>
        <a:noFill/>
        <a:ln w="19050" cap="flat" cmpd="sng" algn="ctr">
          <a:solidFill>
            <a:schemeClr val="dk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083F3AF-7FBF-D44A-9460-B6D9654B1F8E}">
      <dsp:nvSpPr>
        <dsp:cNvPr id="0" name=""/>
        <dsp:cNvSpPr/>
      </dsp:nvSpPr>
      <dsp:spPr>
        <a:xfrm>
          <a:off x="345975" y="370493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hanoi(5, 'A', 'C', 'B')</a:t>
          </a:r>
        </a:p>
      </dsp:txBody>
      <dsp:txXfrm>
        <a:off x="345975" y="3704937"/>
        <a:ext cx="748421" cy="228268"/>
      </dsp:txXfrm>
    </dsp:sp>
    <dsp:sp modelId="{5C73561E-B184-7B4C-B456-DDA0F0BB952B}">
      <dsp:nvSpPr>
        <dsp:cNvPr id="0" name=""/>
        <dsp:cNvSpPr/>
      </dsp:nvSpPr>
      <dsp:spPr>
        <a:xfrm>
          <a:off x="1244080" y="177401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hanoi(4, 'A', 'B', 'C')</a:t>
          </a:r>
        </a:p>
      </dsp:txBody>
      <dsp:txXfrm>
        <a:off x="1244080" y="1774010"/>
        <a:ext cx="748421" cy="228268"/>
      </dsp:txXfrm>
    </dsp:sp>
    <dsp:sp modelId="{00B02678-A050-2B44-A03C-3988B528F915}">
      <dsp:nvSpPr>
        <dsp:cNvPr id="0" name=""/>
        <dsp:cNvSpPr/>
      </dsp:nvSpPr>
      <dsp:spPr>
        <a:xfrm>
          <a:off x="2142186" y="80854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hanoi(3, 'A', 'C', 'B')</a:t>
          </a:r>
        </a:p>
      </dsp:txBody>
      <dsp:txXfrm>
        <a:off x="2142186" y="808546"/>
        <a:ext cx="748421" cy="228268"/>
      </dsp:txXfrm>
    </dsp:sp>
    <dsp:sp modelId="{44CCC2D7-EFFB-F849-A025-641374D59145}">
      <dsp:nvSpPr>
        <dsp:cNvPr id="0" name=""/>
        <dsp:cNvSpPr/>
      </dsp:nvSpPr>
      <dsp:spPr>
        <a:xfrm>
          <a:off x="3040292" y="32581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'A', 'B', 'C')</a:t>
          </a:r>
        </a:p>
      </dsp:txBody>
      <dsp:txXfrm>
        <a:off x="3040292" y="325814"/>
        <a:ext cx="748421" cy="228268"/>
      </dsp:txXfrm>
    </dsp:sp>
    <dsp:sp modelId="{22845E97-0288-C14D-A5EA-651D14B97224}">
      <dsp:nvSpPr>
        <dsp:cNvPr id="0" name=""/>
        <dsp:cNvSpPr/>
      </dsp:nvSpPr>
      <dsp:spPr>
        <a:xfrm>
          <a:off x="3938397" y="399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'A', 'C', 'B')</a:t>
          </a:r>
        </a:p>
      </dsp:txBody>
      <dsp:txXfrm>
        <a:off x="3938397" y="3993"/>
        <a:ext cx="748421" cy="228268"/>
      </dsp:txXfrm>
    </dsp:sp>
    <dsp:sp modelId="{0505421D-7B1F-8E4F-8D41-FFF2733CFED3}">
      <dsp:nvSpPr>
        <dsp:cNvPr id="0" name=""/>
        <dsp:cNvSpPr/>
      </dsp:nvSpPr>
      <dsp:spPr>
        <a:xfrm>
          <a:off x="4836503" y="399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3993"/>
        <a:ext cx="748421" cy="228268"/>
      </dsp:txXfrm>
    </dsp:sp>
    <dsp:sp modelId="{A838A6FD-4A11-3741-91FF-FE3A154C293E}">
      <dsp:nvSpPr>
        <dsp:cNvPr id="0" name=""/>
        <dsp:cNvSpPr/>
      </dsp:nvSpPr>
      <dsp:spPr>
        <a:xfrm>
          <a:off x="3938397" y="32581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'A', 'B')</a:t>
          </a:r>
        </a:p>
      </dsp:txBody>
      <dsp:txXfrm>
        <a:off x="3938397" y="325814"/>
        <a:ext cx="748421" cy="228268"/>
      </dsp:txXfrm>
    </dsp:sp>
    <dsp:sp modelId="{365052C1-14BD-814F-BCE2-77A790D69077}">
      <dsp:nvSpPr>
        <dsp:cNvPr id="0" name=""/>
        <dsp:cNvSpPr/>
      </dsp:nvSpPr>
      <dsp:spPr>
        <a:xfrm>
          <a:off x="3938397" y="647635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'C', 'B', 'A')</a:t>
          </a:r>
        </a:p>
      </dsp:txBody>
      <dsp:txXfrm>
        <a:off x="3938397" y="647635"/>
        <a:ext cx="748421" cy="228268"/>
      </dsp:txXfrm>
    </dsp:sp>
    <dsp:sp modelId="{722DFDD0-327B-0847-A09B-99FD7F0D8319}">
      <dsp:nvSpPr>
        <dsp:cNvPr id="0" name=""/>
        <dsp:cNvSpPr/>
      </dsp:nvSpPr>
      <dsp:spPr>
        <a:xfrm>
          <a:off x="4836503" y="647635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'C', 'B')</a:t>
          </a:r>
        </a:p>
      </dsp:txBody>
      <dsp:txXfrm>
        <a:off x="4836503" y="647635"/>
        <a:ext cx="748421" cy="228268"/>
      </dsp:txXfrm>
    </dsp:sp>
    <dsp:sp modelId="{85262A11-C52D-EC47-A814-4F07B80A1285}">
      <dsp:nvSpPr>
        <dsp:cNvPr id="0" name=""/>
        <dsp:cNvSpPr/>
      </dsp:nvSpPr>
      <dsp:spPr>
        <a:xfrm>
          <a:off x="3040292" y="80941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moveDisk(3, 'A', 'C')</a:t>
          </a:r>
        </a:p>
      </dsp:txBody>
      <dsp:txXfrm>
        <a:off x="3040292" y="809416"/>
        <a:ext cx="748421" cy="228268"/>
      </dsp:txXfrm>
    </dsp:sp>
    <dsp:sp modelId="{9213317A-E420-0D49-8995-883AA7F9DEC9}">
      <dsp:nvSpPr>
        <dsp:cNvPr id="0" name=""/>
        <dsp:cNvSpPr/>
      </dsp:nvSpPr>
      <dsp:spPr>
        <a:xfrm>
          <a:off x="3040292" y="129127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'B', 'C', 'A')</a:t>
          </a:r>
        </a:p>
      </dsp:txBody>
      <dsp:txXfrm>
        <a:off x="3040292" y="1291278"/>
        <a:ext cx="748421" cy="228268"/>
      </dsp:txXfrm>
    </dsp:sp>
    <dsp:sp modelId="{022395D4-252B-894D-81AA-97A0AC17ADCA}">
      <dsp:nvSpPr>
        <dsp:cNvPr id="0" name=""/>
        <dsp:cNvSpPr/>
      </dsp:nvSpPr>
      <dsp:spPr>
        <a:xfrm>
          <a:off x="3938397" y="96945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hanoi(1, 'B', 'A' ,'C')</a:t>
          </a:r>
        </a:p>
      </dsp:txBody>
      <dsp:txXfrm>
        <a:off x="3938397" y="969457"/>
        <a:ext cx="748421" cy="228268"/>
      </dsp:txXfrm>
    </dsp:sp>
    <dsp:sp modelId="{44DB02C3-CA17-EA41-89BB-5B3F79D73804}">
      <dsp:nvSpPr>
        <dsp:cNvPr id="0" name=""/>
        <dsp:cNvSpPr/>
      </dsp:nvSpPr>
      <dsp:spPr>
        <a:xfrm>
          <a:off x="4836503" y="96945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836503" y="969457"/>
        <a:ext cx="748421" cy="228268"/>
      </dsp:txXfrm>
    </dsp:sp>
    <dsp:sp modelId="{0C09D047-670A-3043-BF37-9655BCD849ED}">
      <dsp:nvSpPr>
        <dsp:cNvPr id="0" name=""/>
        <dsp:cNvSpPr/>
      </dsp:nvSpPr>
      <dsp:spPr>
        <a:xfrm>
          <a:off x="3938397" y="129127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'B', 'C')</a:t>
          </a:r>
        </a:p>
      </dsp:txBody>
      <dsp:txXfrm>
        <a:off x="3938397" y="1291278"/>
        <a:ext cx="748421" cy="228268"/>
      </dsp:txXfrm>
    </dsp:sp>
    <dsp:sp modelId="{B19A407B-0F3A-AB43-BB5C-8AEC47428CCA}">
      <dsp:nvSpPr>
        <dsp:cNvPr id="0" name=""/>
        <dsp:cNvSpPr/>
      </dsp:nvSpPr>
      <dsp:spPr>
        <a:xfrm>
          <a:off x="3938397" y="161309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hanoi(1, 'A', 'C' ,'B')</a:t>
          </a:r>
        </a:p>
      </dsp:txBody>
      <dsp:txXfrm>
        <a:off x="3938397" y="1613099"/>
        <a:ext cx="748421" cy="228268"/>
      </dsp:txXfrm>
    </dsp:sp>
    <dsp:sp modelId="{430A1E0C-CA3E-674F-A466-ECD589BF4702}">
      <dsp:nvSpPr>
        <dsp:cNvPr id="0" name=""/>
        <dsp:cNvSpPr/>
      </dsp:nvSpPr>
      <dsp:spPr>
        <a:xfrm>
          <a:off x="4836503" y="161309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1613099"/>
        <a:ext cx="748421" cy="228268"/>
      </dsp:txXfrm>
    </dsp:sp>
    <dsp:sp modelId="{21F49BA8-E343-AE4A-983A-DCEDD5682975}">
      <dsp:nvSpPr>
        <dsp:cNvPr id="0" name=""/>
        <dsp:cNvSpPr/>
      </dsp:nvSpPr>
      <dsp:spPr>
        <a:xfrm>
          <a:off x="2142186" y="1777481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moveDisk(4, 'A', 'B')</a:t>
          </a:r>
        </a:p>
      </dsp:txBody>
      <dsp:txXfrm>
        <a:off x="2142186" y="1777481"/>
        <a:ext cx="748421" cy="228268"/>
      </dsp:txXfrm>
    </dsp:sp>
    <dsp:sp modelId="{D221414B-4DE0-5A4B-B64D-BC2C1D8619B5}">
      <dsp:nvSpPr>
        <dsp:cNvPr id="0" name=""/>
        <dsp:cNvSpPr/>
      </dsp:nvSpPr>
      <dsp:spPr>
        <a:xfrm>
          <a:off x="2142186" y="273947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hanoi(3, 'C', 'B', 'A')</a:t>
          </a:r>
        </a:p>
      </dsp:txBody>
      <dsp:txXfrm>
        <a:off x="2142186" y="2739473"/>
        <a:ext cx="748421" cy="228268"/>
      </dsp:txXfrm>
    </dsp:sp>
    <dsp:sp modelId="{E181FDF3-F47F-714A-8EE0-6F0459FD1A68}">
      <dsp:nvSpPr>
        <dsp:cNvPr id="0" name=""/>
        <dsp:cNvSpPr/>
      </dsp:nvSpPr>
      <dsp:spPr>
        <a:xfrm>
          <a:off x="3040292" y="2256741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'C', 'A', 'B')</a:t>
          </a:r>
        </a:p>
      </dsp:txBody>
      <dsp:txXfrm>
        <a:off x="3040292" y="2256741"/>
        <a:ext cx="748421" cy="228268"/>
      </dsp:txXfrm>
    </dsp:sp>
    <dsp:sp modelId="{C3CE4D37-4129-B948-AFC3-29E418F16AA8}">
      <dsp:nvSpPr>
        <dsp:cNvPr id="0" name=""/>
        <dsp:cNvSpPr/>
      </dsp:nvSpPr>
      <dsp:spPr>
        <a:xfrm>
          <a:off x="3938397" y="193492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'C', 'B', 'A')</a:t>
          </a:r>
        </a:p>
      </dsp:txBody>
      <dsp:txXfrm>
        <a:off x="3938397" y="1934920"/>
        <a:ext cx="748421" cy="228268"/>
      </dsp:txXfrm>
    </dsp:sp>
    <dsp:sp modelId="{2F940EE4-832D-3249-9A24-B066E85284D3}">
      <dsp:nvSpPr>
        <dsp:cNvPr id="0" name=""/>
        <dsp:cNvSpPr/>
      </dsp:nvSpPr>
      <dsp:spPr>
        <a:xfrm>
          <a:off x="4836503" y="193492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'C', 'B')</a:t>
          </a:r>
        </a:p>
      </dsp:txBody>
      <dsp:txXfrm>
        <a:off x="4836503" y="1934920"/>
        <a:ext cx="748421" cy="228268"/>
      </dsp:txXfrm>
    </dsp:sp>
    <dsp:sp modelId="{7DAC047F-2528-7B4C-8F31-8A2A144D75B6}">
      <dsp:nvSpPr>
        <dsp:cNvPr id="0" name=""/>
        <dsp:cNvSpPr/>
      </dsp:nvSpPr>
      <dsp:spPr>
        <a:xfrm>
          <a:off x="3938397" y="2256741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'C', 'A')</a:t>
          </a:r>
        </a:p>
      </dsp:txBody>
      <dsp:txXfrm>
        <a:off x="3938397" y="2256741"/>
        <a:ext cx="748421" cy="228268"/>
      </dsp:txXfrm>
    </dsp:sp>
    <dsp:sp modelId="{39B33EB4-0AFE-4440-8487-90A3A5205F4C}">
      <dsp:nvSpPr>
        <dsp:cNvPr id="0" name=""/>
        <dsp:cNvSpPr/>
      </dsp:nvSpPr>
      <dsp:spPr>
        <a:xfrm>
          <a:off x="3938397" y="257856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'B', 'A', 'C')</a:t>
          </a:r>
        </a:p>
      </dsp:txBody>
      <dsp:txXfrm>
        <a:off x="3938397" y="2578563"/>
        <a:ext cx="748421" cy="228268"/>
      </dsp:txXfrm>
    </dsp:sp>
    <dsp:sp modelId="{7AD0C285-BD7D-B543-ACF1-0D5100A6D4B3}">
      <dsp:nvSpPr>
        <dsp:cNvPr id="0" name=""/>
        <dsp:cNvSpPr/>
      </dsp:nvSpPr>
      <dsp:spPr>
        <a:xfrm>
          <a:off x="4836503" y="257856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836503" y="2578563"/>
        <a:ext cx="748421" cy="228268"/>
      </dsp:txXfrm>
    </dsp:sp>
    <dsp:sp modelId="{3A1639C7-71A8-5E47-A0BE-1E4DCBC8FC10}">
      <dsp:nvSpPr>
        <dsp:cNvPr id="0" name=""/>
        <dsp:cNvSpPr/>
      </dsp:nvSpPr>
      <dsp:spPr>
        <a:xfrm>
          <a:off x="3043061" y="274078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moveDisk(3, 'C', 'B')</a:t>
          </a:r>
        </a:p>
      </dsp:txBody>
      <dsp:txXfrm>
        <a:off x="3043061" y="2740788"/>
        <a:ext cx="748421" cy="228268"/>
      </dsp:txXfrm>
    </dsp:sp>
    <dsp:sp modelId="{D8418461-C422-624E-9D5C-532E1F231E64}">
      <dsp:nvSpPr>
        <dsp:cNvPr id="0" name=""/>
        <dsp:cNvSpPr/>
      </dsp:nvSpPr>
      <dsp:spPr>
        <a:xfrm>
          <a:off x="3040292" y="3222205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'A', 'B', 'C')</a:t>
          </a:r>
        </a:p>
      </dsp:txBody>
      <dsp:txXfrm>
        <a:off x="3040292" y="3222205"/>
        <a:ext cx="748421" cy="228268"/>
      </dsp:txXfrm>
    </dsp:sp>
    <dsp:sp modelId="{980004E4-F771-EE48-AC64-F789DF7B01F7}">
      <dsp:nvSpPr>
        <dsp:cNvPr id="0" name=""/>
        <dsp:cNvSpPr/>
      </dsp:nvSpPr>
      <dsp:spPr>
        <a:xfrm>
          <a:off x="3938397" y="290038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hanoi(1, 'A', 'C' ,'B')</a:t>
          </a:r>
        </a:p>
      </dsp:txBody>
      <dsp:txXfrm>
        <a:off x="3938397" y="2900384"/>
        <a:ext cx="748421" cy="228268"/>
      </dsp:txXfrm>
    </dsp:sp>
    <dsp:sp modelId="{ED0E6260-D055-3B43-B55D-15FEDDF25FF4}">
      <dsp:nvSpPr>
        <dsp:cNvPr id="0" name=""/>
        <dsp:cNvSpPr/>
      </dsp:nvSpPr>
      <dsp:spPr>
        <a:xfrm>
          <a:off x="4836503" y="290038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2900384"/>
        <a:ext cx="748421" cy="228268"/>
      </dsp:txXfrm>
    </dsp:sp>
    <dsp:sp modelId="{A77AFA0D-4BEB-AA45-9719-401E647C2ECB}">
      <dsp:nvSpPr>
        <dsp:cNvPr id="0" name=""/>
        <dsp:cNvSpPr/>
      </dsp:nvSpPr>
      <dsp:spPr>
        <a:xfrm>
          <a:off x="3938397" y="3222205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'A', 'B')</a:t>
          </a:r>
        </a:p>
      </dsp:txBody>
      <dsp:txXfrm>
        <a:off x="3938397" y="3222205"/>
        <a:ext cx="748421" cy="228268"/>
      </dsp:txXfrm>
    </dsp:sp>
    <dsp:sp modelId="{56410408-D81D-AF43-A0FC-52F9D2A45C38}">
      <dsp:nvSpPr>
        <dsp:cNvPr id="0" name=""/>
        <dsp:cNvSpPr/>
      </dsp:nvSpPr>
      <dsp:spPr>
        <a:xfrm>
          <a:off x="3938397" y="354402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kern="1200"/>
            <a:t>hanoi(1, 'C', 'B' ,'A')</a:t>
          </a:r>
        </a:p>
      </dsp:txBody>
      <dsp:txXfrm>
        <a:off x="3938397" y="3544026"/>
        <a:ext cx="748421" cy="228268"/>
      </dsp:txXfrm>
    </dsp:sp>
    <dsp:sp modelId="{2E2A372F-4527-C54E-9614-2A62CCAF45DA}">
      <dsp:nvSpPr>
        <dsp:cNvPr id="0" name=""/>
        <dsp:cNvSpPr/>
      </dsp:nvSpPr>
      <dsp:spPr>
        <a:xfrm>
          <a:off x="4836503" y="354402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'C', 'B')</a:t>
          </a:r>
        </a:p>
      </dsp:txBody>
      <dsp:txXfrm>
        <a:off x="4836503" y="3544026"/>
        <a:ext cx="748421" cy="228268"/>
      </dsp:txXfrm>
    </dsp:sp>
    <dsp:sp modelId="{9CE168EE-296F-434F-8F7C-280CC8193E8B}">
      <dsp:nvSpPr>
        <dsp:cNvPr id="0" name=""/>
        <dsp:cNvSpPr/>
      </dsp:nvSpPr>
      <dsp:spPr>
        <a:xfrm>
          <a:off x="1249649" y="370283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moveDisk(5, 'A', 'C')</a:t>
          </a:r>
        </a:p>
      </dsp:txBody>
      <dsp:txXfrm>
        <a:off x="1249649" y="3702839"/>
        <a:ext cx="748421" cy="228268"/>
      </dsp:txXfrm>
    </dsp:sp>
    <dsp:sp modelId="{0E77D2CB-6FF4-7342-A3D6-21AFEE31DEEA}">
      <dsp:nvSpPr>
        <dsp:cNvPr id="0" name=""/>
        <dsp:cNvSpPr/>
      </dsp:nvSpPr>
      <dsp:spPr>
        <a:xfrm>
          <a:off x="1244080" y="563586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hanoi(4, 'B', 'C', 'A')</a:t>
          </a:r>
        </a:p>
      </dsp:txBody>
      <dsp:txXfrm>
        <a:off x="1244080" y="5635864"/>
        <a:ext cx="748421" cy="228268"/>
      </dsp:txXfrm>
    </dsp:sp>
    <dsp:sp modelId="{9F1CB1C0-5AFB-244C-B968-303AC0F0FC70}">
      <dsp:nvSpPr>
        <dsp:cNvPr id="0" name=""/>
        <dsp:cNvSpPr/>
      </dsp:nvSpPr>
      <dsp:spPr>
        <a:xfrm>
          <a:off x="2142186" y="467040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hanoi(3, 'B', 'A', 'C')</a:t>
          </a:r>
        </a:p>
      </dsp:txBody>
      <dsp:txXfrm>
        <a:off x="2142186" y="4670400"/>
        <a:ext cx="748421" cy="228268"/>
      </dsp:txXfrm>
    </dsp:sp>
    <dsp:sp modelId="{6C5C0EE5-8C82-ED44-ACF7-D98911C0BF28}">
      <dsp:nvSpPr>
        <dsp:cNvPr id="0" name=""/>
        <dsp:cNvSpPr/>
      </dsp:nvSpPr>
      <dsp:spPr>
        <a:xfrm>
          <a:off x="3040292" y="418766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'B', 'C', 'A')</a:t>
          </a:r>
        </a:p>
      </dsp:txBody>
      <dsp:txXfrm>
        <a:off x="3040292" y="4187669"/>
        <a:ext cx="748421" cy="228268"/>
      </dsp:txXfrm>
    </dsp:sp>
    <dsp:sp modelId="{553BBC9E-09DC-BA47-B3FA-45DD70A09A87}">
      <dsp:nvSpPr>
        <dsp:cNvPr id="0" name=""/>
        <dsp:cNvSpPr/>
      </dsp:nvSpPr>
      <dsp:spPr>
        <a:xfrm>
          <a:off x="3938397" y="386584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'B', 'A', 'C')</a:t>
          </a:r>
        </a:p>
      </dsp:txBody>
      <dsp:txXfrm>
        <a:off x="3938397" y="3865847"/>
        <a:ext cx="748421" cy="228268"/>
      </dsp:txXfrm>
    </dsp:sp>
    <dsp:sp modelId="{A3F2D822-31AC-E54F-9CE1-F0B0B521F5B9}">
      <dsp:nvSpPr>
        <dsp:cNvPr id="0" name=""/>
        <dsp:cNvSpPr/>
      </dsp:nvSpPr>
      <dsp:spPr>
        <a:xfrm>
          <a:off x="4836503" y="386584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836503" y="3865847"/>
        <a:ext cx="748421" cy="228268"/>
      </dsp:txXfrm>
    </dsp:sp>
    <dsp:sp modelId="{74320A71-CD6D-BF46-BAA3-FF6027045523}">
      <dsp:nvSpPr>
        <dsp:cNvPr id="0" name=""/>
        <dsp:cNvSpPr/>
      </dsp:nvSpPr>
      <dsp:spPr>
        <a:xfrm>
          <a:off x="3938397" y="418766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'B', 'C')</a:t>
          </a:r>
        </a:p>
      </dsp:txBody>
      <dsp:txXfrm>
        <a:off x="3938397" y="4187669"/>
        <a:ext cx="748421" cy="228268"/>
      </dsp:txXfrm>
    </dsp:sp>
    <dsp:sp modelId="{0E75F6FA-79CA-1F40-A7B1-6A0337D08F51}">
      <dsp:nvSpPr>
        <dsp:cNvPr id="0" name=""/>
        <dsp:cNvSpPr/>
      </dsp:nvSpPr>
      <dsp:spPr>
        <a:xfrm>
          <a:off x="3938397" y="450949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'A', 'C', 'B')</a:t>
          </a:r>
        </a:p>
      </dsp:txBody>
      <dsp:txXfrm>
        <a:off x="3938397" y="4509490"/>
        <a:ext cx="748421" cy="228268"/>
      </dsp:txXfrm>
    </dsp:sp>
    <dsp:sp modelId="{EC963921-22A7-7D4C-A885-E96B2346F8EF}">
      <dsp:nvSpPr>
        <dsp:cNvPr id="0" name=""/>
        <dsp:cNvSpPr/>
      </dsp:nvSpPr>
      <dsp:spPr>
        <a:xfrm>
          <a:off x="4836503" y="450949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4509490"/>
        <a:ext cx="748421" cy="228268"/>
      </dsp:txXfrm>
    </dsp:sp>
    <dsp:sp modelId="{BE44F484-371C-534D-B01B-3FB696EDD500}">
      <dsp:nvSpPr>
        <dsp:cNvPr id="0" name=""/>
        <dsp:cNvSpPr/>
      </dsp:nvSpPr>
      <dsp:spPr>
        <a:xfrm>
          <a:off x="3048150" y="466873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moveDisk(3, 'B', 'A')</a:t>
          </a:r>
        </a:p>
      </dsp:txBody>
      <dsp:txXfrm>
        <a:off x="3048150" y="4668737"/>
        <a:ext cx="748421" cy="228268"/>
      </dsp:txXfrm>
    </dsp:sp>
    <dsp:sp modelId="{7F9EFAFC-FC84-0448-AA13-59F7AF98092E}">
      <dsp:nvSpPr>
        <dsp:cNvPr id="0" name=""/>
        <dsp:cNvSpPr/>
      </dsp:nvSpPr>
      <dsp:spPr>
        <a:xfrm>
          <a:off x="3040292" y="5153132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'C', 'A', 'B')</a:t>
          </a:r>
        </a:p>
      </dsp:txBody>
      <dsp:txXfrm>
        <a:off x="3040292" y="5153132"/>
        <a:ext cx="748421" cy="228268"/>
      </dsp:txXfrm>
    </dsp:sp>
    <dsp:sp modelId="{7C45E503-FF6A-B547-A2D1-733D68AF2C32}">
      <dsp:nvSpPr>
        <dsp:cNvPr id="0" name=""/>
        <dsp:cNvSpPr/>
      </dsp:nvSpPr>
      <dsp:spPr>
        <a:xfrm>
          <a:off x="3938397" y="4831311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'C', 'B', 'A')</a:t>
          </a:r>
        </a:p>
      </dsp:txBody>
      <dsp:txXfrm>
        <a:off x="3938397" y="4831311"/>
        <a:ext cx="748421" cy="228268"/>
      </dsp:txXfrm>
    </dsp:sp>
    <dsp:sp modelId="{C53D7698-A4EA-6441-B8B6-438DF0042B93}">
      <dsp:nvSpPr>
        <dsp:cNvPr id="0" name=""/>
        <dsp:cNvSpPr/>
      </dsp:nvSpPr>
      <dsp:spPr>
        <a:xfrm>
          <a:off x="4836503" y="4831311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'C', 'B')</a:t>
          </a:r>
        </a:p>
      </dsp:txBody>
      <dsp:txXfrm>
        <a:off x="4836503" y="4831311"/>
        <a:ext cx="748421" cy="228268"/>
      </dsp:txXfrm>
    </dsp:sp>
    <dsp:sp modelId="{DE3EA7F0-0313-284C-81DF-5361616DC2B6}">
      <dsp:nvSpPr>
        <dsp:cNvPr id="0" name=""/>
        <dsp:cNvSpPr/>
      </dsp:nvSpPr>
      <dsp:spPr>
        <a:xfrm>
          <a:off x="3938397" y="5153132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'C', 'A')</a:t>
          </a:r>
        </a:p>
      </dsp:txBody>
      <dsp:txXfrm>
        <a:off x="3938397" y="5153132"/>
        <a:ext cx="748421" cy="228268"/>
      </dsp:txXfrm>
    </dsp:sp>
    <dsp:sp modelId="{C3AC0AB9-F1CB-A44E-8755-533F8F25581C}">
      <dsp:nvSpPr>
        <dsp:cNvPr id="0" name=""/>
        <dsp:cNvSpPr/>
      </dsp:nvSpPr>
      <dsp:spPr>
        <a:xfrm>
          <a:off x="3938397" y="547495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'B', 'A', 'C')</a:t>
          </a:r>
        </a:p>
      </dsp:txBody>
      <dsp:txXfrm>
        <a:off x="3938397" y="5474953"/>
        <a:ext cx="748421" cy="228268"/>
      </dsp:txXfrm>
    </dsp:sp>
    <dsp:sp modelId="{74FE5A99-F87D-E246-B490-2FDA80CA64C9}">
      <dsp:nvSpPr>
        <dsp:cNvPr id="0" name=""/>
        <dsp:cNvSpPr/>
      </dsp:nvSpPr>
      <dsp:spPr>
        <a:xfrm>
          <a:off x="4836503" y="5474953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836503" y="5474953"/>
        <a:ext cx="748421" cy="228268"/>
      </dsp:txXfrm>
    </dsp:sp>
    <dsp:sp modelId="{EB2EAD65-942C-6F4A-B093-14029D40856E}">
      <dsp:nvSpPr>
        <dsp:cNvPr id="0" name=""/>
        <dsp:cNvSpPr/>
      </dsp:nvSpPr>
      <dsp:spPr>
        <a:xfrm>
          <a:off x="2140981" y="563318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moveDisk(4, 'B', 'C')</a:t>
          </a:r>
        </a:p>
      </dsp:txBody>
      <dsp:txXfrm>
        <a:off x="2140981" y="5633188"/>
        <a:ext cx="748421" cy="228268"/>
      </dsp:txXfrm>
    </dsp:sp>
    <dsp:sp modelId="{A5CF5E8D-C162-DE43-8CD7-DA2E0CF10198}">
      <dsp:nvSpPr>
        <dsp:cNvPr id="0" name=""/>
        <dsp:cNvSpPr/>
      </dsp:nvSpPr>
      <dsp:spPr>
        <a:xfrm>
          <a:off x="2142186" y="660132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hanoi(3, 'A', 'C', 'B')</a:t>
          </a:r>
        </a:p>
      </dsp:txBody>
      <dsp:txXfrm>
        <a:off x="2142186" y="6601327"/>
        <a:ext cx="748421" cy="228268"/>
      </dsp:txXfrm>
    </dsp:sp>
    <dsp:sp modelId="{21670558-CB04-C24D-A3FD-758F25595A14}">
      <dsp:nvSpPr>
        <dsp:cNvPr id="0" name=""/>
        <dsp:cNvSpPr/>
      </dsp:nvSpPr>
      <dsp:spPr>
        <a:xfrm>
          <a:off x="3040292" y="611859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'A', 'B', 'C')</a:t>
          </a:r>
        </a:p>
      </dsp:txBody>
      <dsp:txXfrm>
        <a:off x="3040292" y="6118596"/>
        <a:ext cx="748421" cy="228268"/>
      </dsp:txXfrm>
    </dsp:sp>
    <dsp:sp modelId="{B1C41CDC-60F6-8A47-82FA-EB7D14572967}">
      <dsp:nvSpPr>
        <dsp:cNvPr id="0" name=""/>
        <dsp:cNvSpPr/>
      </dsp:nvSpPr>
      <dsp:spPr>
        <a:xfrm>
          <a:off x="3938397" y="579677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'A', 'C', 'B')</a:t>
          </a:r>
        </a:p>
      </dsp:txBody>
      <dsp:txXfrm>
        <a:off x="3938397" y="5796774"/>
        <a:ext cx="748421" cy="228268"/>
      </dsp:txXfrm>
    </dsp:sp>
    <dsp:sp modelId="{1C9E965E-766D-F044-B591-0F3C81B6CE34}">
      <dsp:nvSpPr>
        <dsp:cNvPr id="0" name=""/>
        <dsp:cNvSpPr/>
      </dsp:nvSpPr>
      <dsp:spPr>
        <a:xfrm>
          <a:off x="4836503" y="5796774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5796774"/>
        <a:ext cx="748421" cy="228268"/>
      </dsp:txXfrm>
    </dsp:sp>
    <dsp:sp modelId="{E9CB07BF-E04E-BF4D-9FBE-0F5B4D99120C}">
      <dsp:nvSpPr>
        <dsp:cNvPr id="0" name=""/>
        <dsp:cNvSpPr/>
      </dsp:nvSpPr>
      <dsp:spPr>
        <a:xfrm>
          <a:off x="3938397" y="6118596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'A', 'B')</a:t>
          </a:r>
        </a:p>
      </dsp:txBody>
      <dsp:txXfrm>
        <a:off x="3938397" y="6118596"/>
        <a:ext cx="748421" cy="228268"/>
      </dsp:txXfrm>
    </dsp:sp>
    <dsp:sp modelId="{970B5CAA-68D5-4048-B4F2-EDFAB85F6DBC}">
      <dsp:nvSpPr>
        <dsp:cNvPr id="0" name=""/>
        <dsp:cNvSpPr/>
      </dsp:nvSpPr>
      <dsp:spPr>
        <a:xfrm>
          <a:off x="3938397" y="644041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'C', 'A', 'B')</a:t>
          </a:r>
        </a:p>
      </dsp:txBody>
      <dsp:txXfrm>
        <a:off x="3938397" y="6440417"/>
        <a:ext cx="748421" cy="228268"/>
      </dsp:txXfrm>
    </dsp:sp>
    <dsp:sp modelId="{BF4B9545-3167-C543-B1EF-3BE946ABD55F}">
      <dsp:nvSpPr>
        <dsp:cNvPr id="0" name=""/>
        <dsp:cNvSpPr/>
      </dsp:nvSpPr>
      <dsp:spPr>
        <a:xfrm>
          <a:off x="4836503" y="6440417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'C', 'A')</a:t>
          </a:r>
        </a:p>
      </dsp:txBody>
      <dsp:txXfrm>
        <a:off x="4836503" y="6440417"/>
        <a:ext cx="748421" cy="228268"/>
      </dsp:txXfrm>
    </dsp:sp>
    <dsp:sp modelId="{1B20CF17-3EBE-874E-9852-8FB99170CC9E}">
      <dsp:nvSpPr>
        <dsp:cNvPr id="0" name=""/>
        <dsp:cNvSpPr/>
      </dsp:nvSpPr>
      <dsp:spPr>
        <a:xfrm>
          <a:off x="3042829" y="660043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moveDisk(3, 'A', 'C')</a:t>
          </a:r>
        </a:p>
      </dsp:txBody>
      <dsp:txXfrm>
        <a:off x="3042829" y="6600438"/>
        <a:ext cx="748421" cy="228268"/>
      </dsp:txXfrm>
    </dsp:sp>
    <dsp:sp modelId="{D1FE3D93-59BA-544A-BC2C-9931941C7BC6}">
      <dsp:nvSpPr>
        <dsp:cNvPr id="0" name=""/>
        <dsp:cNvSpPr/>
      </dsp:nvSpPr>
      <dsp:spPr>
        <a:xfrm>
          <a:off x="3040292" y="708405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hanoi(2, 'B', 'C', 'A')</a:t>
          </a:r>
        </a:p>
      </dsp:txBody>
      <dsp:txXfrm>
        <a:off x="3040292" y="7084059"/>
        <a:ext cx="748421" cy="228268"/>
      </dsp:txXfrm>
    </dsp:sp>
    <dsp:sp modelId="{7FD289BB-8A7D-6B4E-B6A1-15BC07DEA883}">
      <dsp:nvSpPr>
        <dsp:cNvPr id="0" name=""/>
        <dsp:cNvSpPr/>
      </dsp:nvSpPr>
      <dsp:spPr>
        <a:xfrm>
          <a:off x="3938397" y="676223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'B', 'A', 'C')</a:t>
          </a:r>
        </a:p>
      </dsp:txBody>
      <dsp:txXfrm>
        <a:off x="3938397" y="6762238"/>
        <a:ext cx="748421" cy="228268"/>
      </dsp:txXfrm>
    </dsp:sp>
    <dsp:sp modelId="{0E50A5C1-652A-044F-9845-839663FE26D0}">
      <dsp:nvSpPr>
        <dsp:cNvPr id="0" name=""/>
        <dsp:cNvSpPr/>
      </dsp:nvSpPr>
      <dsp:spPr>
        <a:xfrm>
          <a:off x="4836503" y="6762238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'B', 'A')</a:t>
          </a:r>
        </a:p>
      </dsp:txBody>
      <dsp:txXfrm>
        <a:off x="4836503" y="6762238"/>
        <a:ext cx="748421" cy="228268"/>
      </dsp:txXfrm>
    </dsp:sp>
    <dsp:sp modelId="{3652BF1A-FC35-DB43-A8DD-3406A600A475}">
      <dsp:nvSpPr>
        <dsp:cNvPr id="0" name=""/>
        <dsp:cNvSpPr/>
      </dsp:nvSpPr>
      <dsp:spPr>
        <a:xfrm>
          <a:off x="3938397" y="7084059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moveDisk(2, 'B', 'C')</a:t>
          </a:r>
        </a:p>
      </dsp:txBody>
      <dsp:txXfrm>
        <a:off x="3938397" y="7084059"/>
        <a:ext cx="748421" cy="228268"/>
      </dsp:txXfrm>
    </dsp:sp>
    <dsp:sp modelId="{2442C030-5320-0A43-B1DA-EC1E9663ACDE}">
      <dsp:nvSpPr>
        <dsp:cNvPr id="0" name=""/>
        <dsp:cNvSpPr/>
      </dsp:nvSpPr>
      <dsp:spPr>
        <a:xfrm>
          <a:off x="3938397" y="740588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0" kern="1200"/>
            <a:t>hanoi(1, 'A', 'C', 'B')</a:t>
          </a:r>
        </a:p>
      </dsp:txBody>
      <dsp:txXfrm>
        <a:off x="3938397" y="7405880"/>
        <a:ext cx="748421" cy="228268"/>
      </dsp:txXfrm>
    </dsp:sp>
    <dsp:sp modelId="{BB919936-82F7-9548-A62E-E0940031A530}">
      <dsp:nvSpPr>
        <dsp:cNvPr id="0" name=""/>
        <dsp:cNvSpPr/>
      </dsp:nvSpPr>
      <dsp:spPr>
        <a:xfrm>
          <a:off x="4836503" y="7405880"/>
          <a:ext cx="748421" cy="228268"/>
        </a:xfrm>
        <a:prstGeom prst="rect">
          <a:avLst/>
        </a:prstGeom>
        <a:solidFill>
          <a:schemeClr val="l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810" tIns="3810" rIns="3810" bIns="3810" numCol="1" spcCol="1270" anchor="ctr" anchorCtr="0">
          <a:noAutofit/>
        </a:bodyPr>
        <a:lstStyle/>
        <a:p>
          <a:pPr marL="0" lvl="0" indent="0" algn="ctr" defTabSz="2667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600" b="1" kern="1200">
              <a:solidFill>
                <a:schemeClr val="accent4"/>
              </a:solidFill>
            </a:rPr>
            <a:t>moveDisk(1, 'A', 'C')</a:t>
          </a:r>
        </a:p>
      </dsp:txBody>
      <dsp:txXfrm>
        <a:off x="4836503" y="7405880"/>
        <a:ext cx="748421" cy="22826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3/layout/HorizontalOrganizationChart">
  <dgm:title val=""/>
  <dgm:desc val=""/>
  <dgm:catLst>
    <dgm:cat type="hierarchy" pri="43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305"/>
      <dgm:constr type="w" for="des" forName="rootComposite" refType="w" fact="10"/>
      <dgm:constr type="h" for="des" forName="rootComposite" refType="w" refFor="des" refForName="rootComposite1" fact="0.305"/>
      <dgm:constr type="w" for="des" forName="rootComposite3" refType="w" fact="10"/>
      <dgm:constr type="h" for="des" forName="rootComposite3" refType="w" refFor="des" refForName="rootComposite1" fact="0.305"/>
      <dgm:constr type="primFontSz" for="des" ptType="node" op="equ"/>
      <dgm:constr type="sp" for="des" op="equ"/>
      <dgm:constr type="sp" for="des" forName="hierRoot1" refType="w" refFor="des" refForName="rootComposite1" fact="0.2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125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125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func="var" arg="dir" op="equ" val="norm">
                  <dgm:alg type="hierRoot">
                    <dgm:param type="hierAlign" val="lT"/>
                  </dgm:alg>
                  <dgm:constrLst>
                    <dgm:constr type="alignOff" val="0.75"/>
                  </dgm:constrLst>
                </dgm:if>
                <dgm:else name="Name9">
                  <dgm:alg type="hierRoot">
                    <dgm:param type="hierAlign" val="rT"/>
                  </dgm:alg>
                  <dgm:constrLst>
                    <dgm:constr type="alignOff" val="0.75"/>
                  </dgm:constrLst>
                </dgm:else>
              </dgm:choose>
            </dgm:if>
            <dgm:if name="Name10" func="var" arg="hierBranch" op="equ" val="r">
              <dgm:choose name="Name11">
                <dgm:if name="Name12" func="var" arg="dir" op="equ" val="norm">
                  <dgm:alg type="hierRoot">
                    <dgm:param type="hierAlign" val="lB"/>
                  </dgm:alg>
                  <dgm:constrLst>
                    <dgm:constr type="alignOff" val="0.75"/>
                  </dgm:constrLst>
                </dgm:if>
                <dgm:else name="Name13">
                  <dgm:alg type="hierRoot">
                    <dgm:param type="hierAlign" val="rB"/>
                  </dgm:alg>
                  <dgm:constrLst>
                    <dgm:constr type="alignOff" val="0.75"/>
                  </dgm:constrLst>
                </dgm:else>
              </dgm:choose>
            </dgm:if>
            <dgm:if name="Name14" func="var" arg="hierBranch" op="equ" val="hang">
              <dgm:choose name="Name15">
                <dgm:if name="Name16" func="var" arg="dir" op="equ" val="norm">
                  <dgm:alg type="hierRoot">
                    <dgm:param type="hierAlign" val="lCtrCh"/>
                  </dgm:alg>
                  <dgm:constrLst>
                    <dgm:constr type="alignOff" val="0.65"/>
                  </dgm:constrLst>
                </dgm:if>
                <dgm:else name="Name17">
                  <dgm:alg type="hierRoot">
                    <dgm:param type="hierAlign" val="rCtrCh"/>
                  </dgm:alg>
                  <dgm:constrLst>
                    <dgm:constr type="alignOff" val="0.65"/>
                  </dgm:constrLst>
                </dgm:else>
              </dgm:choose>
            </dgm:if>
            <dgm:else name="Name18">
              <dgm:choose name="Name19">
                <dgm:if name="Name20" func="var" arg="dir" op="equ" val="norm">
                  <dgm:alg type="hierRoot">
                    <dgm:param type="hierAlign" val="l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if>
                <dgm:else name="Name21">
                  <dgm:alg type="hierRoot">
                    <dgm:param type="hierAlign" val="rCtrCh"/>
                  </dgm:alg>
                  <dgm:constrLst>
                    <dgm:constr type="alignOff"/>
                    <dgm:constr type="bendDist" for="des" ptType="parTrans" refType="sp" fact="0.5"/>
                  </dgm:constrLst>
                </dgm:else>
              </dgm:choose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22">
              <dgm:if name="Name23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4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25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6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7">
              <dgm:if name="Name28" func="var" arg="hierBranch" op="equ" val="l">
                <dgm:choose name="Name29">
                  <dgm:if name="Name30" func="var" arg="dir" op="equ" val="norm">
                    <dgm:alg type="hierChild">
                      <dgm:param type="chAlign" val="t"/>
                      <dgm:param type="linDir" val="fromL"/>
                    </dgm:alg>
                  </dgm:if>
                  <dgm:else name="Name31">
                    <dgm:alg type="hierChild">
                      <dgm:param type="chAlign" val="t"/>
                      <dgm:param type="linDir" val="fromR"/>
                    </dgm:alg>
                  </dgm:else>
                </dgm:choose>
              </dgm:if>
              <dgm:if name="Name32" func="var" arg="hierBranch" op="equ" val="r">
                <dgm:choose name="Name33">
                  <dgm:if name="Name34" func="var" arg="dir" op="equ" val="norm">
                    <dgm:alg type="hierChild">
                      <dgm:param type="chAlign" val="b"/>
                      <dgm:param type="linDir" val="fromL"/>
                    </dgm:alg>
                  </dgm:if>
                  <dgm:else name="Name35">
                    <dgm:alg type="hierChild">
                      <dgm:param type="chAlign" val="b"/>
                      <dgm:param type="linDir" val="fromR"/>
                    </dgm:alg>
                  </dgm:else>
                </dgm:choose>
              </dgm:if>
              <dgm:if name="Name36" func="var" arg="hierBranch" op="equ" val="hang">
                <dgm:choose name="Name37">
                  <dgm:if name="Name38" func="var" arg="dir" op="equ" val="norm">
                    <dgm:alg type="hierChild">
                      <dgm:param type="chAlign" val="l"/>
                      <dgm:param type="linDir" val="fromT"/>
                      <dgm:param type="secChAlign" val="t"/>
                      <dgm:param type="secLinDir" val="fromL"/>
                    </dgm:alg>
                  </dgm:if>
                  <dgm:else name="Name39">
                    <dgm:alg type="hierChild">
                      <dgm:param type="chAlign" val="r"/>
                      <dgm:param type="linDir" val="fromT"/>
                      <dgm:param type="secChAlign" val="t"/>
                      <dgm:param type="secLinDir" val="fromR"/>
                    </dgm:alg>
                  </dgm:else>
                </dgm:choose>
              </dgm:if>
              <dgm:else name="Name40">
                <dgm:choose name="Name41">
                  <dgm:if name="Name42" func="var" arg="dir" op="equ" val="norm">
                    <dgm:alg type="hierChild">
                      <dgm:param type="linDir" val="fromT"/>
                      <dgm:param type="chAlign" val="l"/>
                    </dgm:alg>
                  </dgm:if>
                  <dgm:else name="Name43">
                    <dgm:alg type="hierChild">
                      <dgm:param type="linDir" val="fromT"/>
                      <dgm:param type="chAlign" val="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44" axis="precedSib" ptType="parTrans" st="-1" cnt="1">
                <dgm:choose name="Name45">
                  <dgm:if name="Name46" func="var" arg="hierBranch" op="equ" val="hang">
                    <dgm:layoutNode name="Name47">
                      <dgm:choose name="Name48">
                        <dgm:if name="Name4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 tCtr"/>
                          </dgm:alg>
                        </dgm:if>
                        <dgm:else name="Name5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 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1" func="var" arg="hierBranch" op="equ" val="l">
                    <dgm:layoutNode name="Name52">
                      <dgm:choose name="Name53">
                        <dgm:if name="Name54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tCtr"/>
                          </dgm:alg>
                        </dgm:if>
                        <dgm:else name="Name55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t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56" func="var" arg="hierBranch" op="equ" val="r">
                    <dgm:layoutNode name="Name57">
                      <dgm:choose name="Name58">
                        <dgm:if name="Name59" func="var" arg="dir" op="equ" val="norm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bCtr"/>
                          </dgm:alg>
                        </dgm:if>
                        <dgm:else name="Name60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bCtr"/>
                          </dgm:alg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61">
                    <dgm:choose name="Name62">
                      <dgm:if name="Name63" func="var" arg="dir" op="equ" val="norm">
                        <dgm:layoutNode name="Name64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R"/>
                            <dgm:param type="endPts" val="midL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if>
                      <dgm:else name="Name65">
                        <dgm:layoutNode name="Name66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midL"/>
                            <dgm:param type="endPts" val="midR"/>
                            <dgm:param type="bendPt" val="end"/>
                          </dgm:alg>
                          <dgm:shape xmlns:r="http://schemas.openxmlformats.org/officeDocument/2006/relationships" type="conn" r:blip="" zOrderOff="-99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else>
                    </dgm:choos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7">
                  <dgm:if name="Name68" func="var" arg="hierBranch" op="equ" val="l">
                    <dgm:choose name="Name69">
                      <dgm:if name="Name70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71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2" func="var" arg="hierBranch" op="equ" val="r">
                    <dgm:choose name="Name73">
                      <dgm:if name="Name74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75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76" func="var" arg="hierBranch" op="equ" val="hang">
                    <dgm:choose name="Name77">
                      <dgm:if name="Name78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79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80">
                    <dgm:choose name="Name81">
                      <dgm:if name="Name82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83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84">
                    <dgm:if name="Name85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6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7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8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9">
                    <dgm:if name="Name90" func="var" arg="hierBranch" op="equ" val="l">
                      <dgm:choose name="Name91">
                        <dgm:if name="Name92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93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r">
                      <dgm:choose name="Name95">
                        <dgm:if name="Name96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97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98" func="var" arg="hierBranch" op="equ" val="hang">
                      <dgm:choose name="Name99">
                        <dgm:if name="Name100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01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02">
                      <dgm:choose name="Name103">
                        <dgm:if name="Name104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05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a"/>
                </dgm:layoutNode>
                <dgm:layoutNode name="hierChild5">
                  <dgm:choose name="Name107">
                    <dgm:if name="Name108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09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10" ref="rep2b"/>
                </dgm:layoutNode>
              </dgm:layoutNode>
            </dgm:forEach>
          </dgm:layoutNode>
          <dgm:layoutNode name="hierChild3">
            <dgm:choose name="Name111">
              <dgm:if name="Name112" func="var" arg="dir" op="equ" val="norm">
                <dgm:alg type="hierChild">
                  <dgm:param type="chAlign" val="l"/>
                  <dgm:param type="linDir" val="fromT"/>
                  <dgm:param type="secChAlign" val="t"/>
                  <dgm:param type="secLinDir" val="fromL"/>
                </dgm:alg>
              </dgm:if>
              <dgm:else name="Name113">
                <dgm:alg type="hierChild">
                  <dgm:param type="chAlign" val="r"/>
                  <dgm:param type="linDir" val="fromT"/>
                  <dgm:param type="secChAlign" val="t"/>
                  <dgm:param type="sec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4" axis="precedSib" ptType="parTrans" st="-1" cnt="1">
                <dgm:layoutNode name="Name115">
                  <dgm:choose name="Name116">
                    <dgm:if name="Name117" func="var" arg="dir" op="equ" val="norm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R"/>
                        <dgm:param type="endPts" val="bCtr tCtr"/>
                      </dgm:alg>
                    </dgm:if>
                    <dgm:else name="Name11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midL"/>
                        <dgm:param type="endPts" val="bCtr tCtr"/>
                      </dgm:alg>
                    </dgm:else>
                  </dgm:choose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9">
                  <dgm:if name="Name120" func="var" arg="hierBranch" op="equ" val="l">
                    <dgm:choose name="Name121">
                      <dgm:if name="Name122" func="var" arg="dir" op="equ" val="norm">
                        <dgm:alg type="hierRoot">
                          <dgm:param type="hierAlign" val="lT"/>
                        </dgm:alg>
                        <dgm:constrLst>
                          <dgm:constr type="alignOff" val="0.75"/>
                        </dgm:constrLst>
                      </dgm:if>
                      <dgm:else name="Name123">
                        <dgm:alg type="hierRoot">
                          <dgm:param type="hierAlign" val="rT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4" func="var" arg="hierBranch" op="equ" val="r">
                    <dgm:choose name="Name125">
                      <dgm:if name="Name126" func="var" arg="dir" op="equ" val="norm">
                        <dgm:alg type="hierRoot">
                          <dgm:param type="hierAlign" val="lB"/>
                        </dgm:alg>
                        <dgm:constrLst>
                          <dgm:constr type="alignOff" val="0.75"/>
                        </dgm:constrLst>
                      </dgm:if>
                      <dgm:else name="Name127">
                        <dgm:alg type="hierRoot">
                          <dgm:param type="hierAlign" val="rB"/>
                        </dgm:alg>
                        <dgm:constrLst>
                          <dgm:constr type="alignOff" val="0.75"/>
                        </dgm:constrLst>
                      </dgm:else>
                    </dgm:choose>
                  </dgm:if>
                  <dgm:if name="Name128" func="var" arg="hierBranch" op="equ" val="hang">
                    <dgm:choose name="Name129">
                      <dgm:if name="Name130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 val="0.65"/>
                        </dgm:constrLst>
                      </dgm:if>
                      <dgm:else name="Name131">
                        <dgm:alg type="hierRoot">
                          <dgm:param type="hierAlign" val="rCtrCh"/>
                        </dgm:alg>
                        <dgm:constrLst>
                          <dgm:constr type="alignOff" val="0.65"/>
                        </dgm:constrLst>
                      </dgm:else>
                    </dgm:choose>
                  </dgm:if>
                  <dgm:else name="Name132">
                    <dgm:choose name="Name133">
                      <dgm:if name="Name134" func="var" arg="dir" op="equ" val="norm">
                        <dgm:alg type="hierRoot">
                          <dgm:param type="hierAlign" val="l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if>
                      <dgm:else name="Name135">
                        <dgm:alg type="hierRoot">
                          <dgm:param type="hierAlign" val="rCtrCh"/>
                        </dgm:alg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36">
                    <dgm:if name="Name137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8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39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40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41">
                    <dgm:if name="Name142" func="var" arg="hierBranch" op="equ" val="l">
                      <dgm:choose name="Name143">
                        <dgm:if name="Name144" func="var" arg="dir" op="equ" val="norm">
                          <dgm:alg type="hierChild">
                            <dgm:param type="chAlign" val="t"/>
                            <dgm:param type="linDir" val="fromL"/>
                          </dgm:alg>
                        </dgm:if>
                        <dgm:else name="Name145">
                          <dgm:alg type="hierChild">
                            <dgm:param type="chAlign" val="t"/>
                            <dgm:param type="linDir" val="fromR"/>
                          </dgm:alg>
                        </dgm:else>
                      </dgm:choose>
                    </dgm:if>
                    <dgm:if name="Name146" func="var" arg="hierBranch" op="equ" val="r">
                      <dgm:choose name="Name147">
                        <dgm:if name="Name148" func="var" arg="dir" op="equ" val="norm">
                          <dgm:alg type="hierChild">
                            <dgm:param type="chAlign" val="b"/>
                            <dgm:param type="linDir" val="fromL"/>
                          </dgm:alg>
                        </dgm:if>
                        <dgm:else name="Name149">
                          <dgm:alg type="hierChild">
                            <dgm:param type="chAlign" val="b"/>
                            <dgm:param type="linDir" val="fromR"/>
                          </dgm:alg>
                        </dgm:else>
                      </dgm:choose>
                    </dgm:if>
                    <dgm:if name="Name150" func="var" arg="hierBranch" op="equ" val="hang">
                      <dgm:choose name="Name151">
                        <dgm:if name="Name152" func="var" arg="dir" op="equ" val="norm">
                          <dgm:alg type="hierChild">
                            <dgm:param type="chAlign" val="l"/>
                            <dgm:param type="linDir" val="fromT"/>
                            <dgm:param type="secChAlign" val="t"/>
                            <dgm:param type="secLinDir" val="fromL"/>
                          </dgm:alg>
                        </dgm:if>
                        <dgm:else name="Name153">
                          <dgm:alg type="hierChild">
                            <dgm:param type="chAlign" val="r"/>
                            <dgm:param type="linDir" val="fromT"/>
                            <dgm:param type="secChAlign" val="t"/>
                            <dgm:param type="secLinDir" val="fromR"/>
                          </dgm:alg>
                        </dgm:else>
                      </dgm:choose>
                    </dgm:if>
                    <dgm:else name="Name154">
                      <dgm:choose name="Name155">
                        <dgm:if name="Name156" func="var" arg="dir" op="equ" val="norm">
                          <dgm:alg type="hierChild">
                            <dgm:param type="linDir" val="fromT"/>
                            <dgm:param type="chAlign" val="l"/>
                          </dgm:alg>
                        </dgm:if>
                        <dgm:else name="Name157">
                          <dgm:alg type="hierChild">
                            <dgm:param type="linDir" val="fromT"/>
                            <dgm:param type="chAlign" val="r"/>
                          </dgm:alg>
                        </dgm:else>
                      </dgm:choose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58" ref="rep2a"/>
                </dgm:layoutNode>
                <dgm:layoutNode name="hierChild7">
                  <dgm:choose name="Name159">
                    <dgm:if name="Name160" func="var" arg="dir" op="equ" val="norm">
                      <dgm:alg type="hierChild">
                        <dgm:param type="chAlign" val="l"/>
                        <dgm:param type="linDir" val="fromT"/>
                        <dgm:param type="secChAlign" val="t"/>
                        <dgm:param type="secLinDir" val="fromL"/>
                      </dgm:alg>
                    </dgm:if>
                    <dgm:else name="Name161">
                      <dgm:alg type="hierChild">
                        <dgm:param type="chAlign" val="r"/>
                        <dgm:param type="linDir" val="fromT"/>
                        <dgm:param type="secChAlign" val="t"/>
                        <dgm:param type="sec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62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19278AF-DB06-8148-AD15-9DEF0451E0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template_a1.dotx</Template>
  <TotalTime>87</TotalTime>
  <Pages>6</Pages>
  <Words>183</Words>
  <Characters>1600</Characters>
  <Application>Microsoft Office Word</Application>
  <DocSecurity>0</DocSecurity>
  <Lines>320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102</cp:revision>
  <cp:lastPrinted>2025-12-07T16:51:00Z</cp:lastPrinted>
  <dcterms:created xsi:type="dcterms:W3CDTF">2025-12-07T14:45:00Z</dcterms:created>
  <dcterms:modified xsi:type="dcterms:W3CDTF">2025-12-07T16:56:00Z</dcterms:modified>
</cp:coreProperties>
</file>