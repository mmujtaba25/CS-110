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96FD" w14:textId="77777777" w:rsidR="004E25E3" w:rsidRDefault="004E25E3" w:rsidP="004E25E3">
      <w:pPr>
        <w:jc w:val="center"/>
      </w:pPr>
      <w:r>
        <w:rPr>
          <w:noProof/>
        </w:rPr>
        <w:drawing>
          <wp:inline distT="0" distB="0" distL="0" distR="0" wp14:anchorId="4A6B8414" wp14:editId="19B6D49A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2438" w14:textId="77777777" w:rsidR="004E25E3" w:rsidRDefault="004E25E3" w:rsidP="004E25E3">
      <w:pPr>
        <w:jc w:val="center"/>
      </w:pPr>
    </w:p>
    <w:p w14:paraId="697970C0" w14:textId="15ADE8A2" w:rsidR="004E25E3" w:rsidRDefault="004E25E3" w:rsidP="004E25E3">
      <w:pPr>
        <w:pStyle w:val="Title"/>
        <w:jc w:val="center"/>
      </w:pPr>
      <w:r>
        <w:t xml:space="preserve">Lab </w:t>
      </w:r>
      <w:r w:rsidR="00662D73">
        <w:t>13</w:t>
      </w:r>
    </w:p>
    <w:p w14:paraId="72E7720E" w14:textId="51865FE2" w:rsidR="004E25E3" w:rsidRDefault="00662D73" w:rsidP="004E25E3">
      <w:pPr>
        <w:pStyle w:val="Subtitle"/>
        <w:jc w:val="center"/>
      </w:pPr>
      <w:r w:rsidRPr="00662D73">
        <w:rPr>
          <w:b/>
          <w:bCs/>
        </w:rPr>
        <w:t>Introduction to Pointers in C++</w:t>
      </w:r>
    </w:p>
    <w:p w14:paraId="340F6A0A" w14:textId="77777777" w:rsidR="004E25E3" w:rsidRDefault="004E25E3" w:rsidP="004E25E3"/>
    <w:p w14:paraId="4E63CB23" w14:textId="132EFDCE" w:rsidR="004E25E3" w:rsidRDefault="00662D73" w:rsidP="004E25E3">
      <w:pPr>
        <w:jc w:val="center"/>
      </w:pPr>
      <w:hyperlink r:id="rId9" w:history="1">
        <w:r w:rsidRPr="00CF100B">
          <w:rPr>
            <w:rStyle w:val="Hyperlink"/>
          </w:rPr>
          <w:t>https://github.com/mmujtaba25/cs-110</w:t>
        </w:r>
      </w:hyperlink>
      <w:r>
        <w:t xml:space="preserve"> </w:t>
      </w:r>
      <w:r w:rsidR="004E25E3">
        <w:t xml:space="preserve"> </w:t>
      </w:r>
    </w:p>
    <w:p w14:paraId="6574DED2" w14:textId="77777777" w:rsidR="004E25E3" w:rsidRDefault="004E25E3" w:rsidP="004E25E3">
      <w:pPr>
        <w:jc w:val="center"/>
      </w:pPr>
    </w:p>
    <w:p w14:paraId="4F9507B6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2355C0C3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2BD0C50B" w14:textId="77777777" w:rsidR="004E25E3" w:rsidRDefault="004E25E3" w:rsidP="004E25E3">
      <w:pPr>
        <w:jc w:val="center"/>
      </w:pPr>
      <w:hyperlink r:id="rId10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0324066D" w14:textId="77777777" w:rsidR="004E25E3" w:rsidRDefault="004E25E3" w:rsidP="004E25E3">
      <w:pPr>
        <w:jc w:val="center"/>
      </w:pPr>
    </w:p>
    <w:p w14:paraId="18172565" w14:textId="77777777" w:rsidR="004E25E3" w:rsidRDefault="004E25E3" w:rsidP="004E25E3">
      <w:pPr>
        <w:pStyle w:val="Subtitle"/>
        <w:jc w:val="center"/>
      </w:pPr>
    </w:p>
    <w:p w14:paraId="4B024419" w14:textId="77777777" w:rsidR="004E25E3" w:rsidRDefault="004E25E3" w:rsidP="004E25E3">
      <w:pPr>
        <w:pStyle w:val="Subtitle"/>
        <w:jc w:val="center"/>
      </w:pPr>
    </w:p>
    <w:p w14:paraId="30FB4A99" w14:textId="77777777" w:rsidR="004E25E3" w:rsidRDefault="004E25E3" w:rsidP="004E25E3">
      <w:pPr>
        <w:jc w:val="center"/>
      </w:pPr>
    </w:p>
    <w:p w14:paraId="3369AF6B" w14:textId="77777777" w:rsidR="004E25E3" w:rsidRDefault="004E25E3" w:rsidP="004E25E3"/>
    <w:p w14:paraId="787B5B8F" w14:textId="77777777" w:rsidR="004E25E3" w:rsidRDefault="004E25E3" w:rsidP="004E25E3">
      <w:pPr>
        <w:jc w:val="center"/>
      </w:pPr>
    </w:p>
    <w:p w14:paraId="2F7465ED" w14:textId="77777777" w:rsidR="004E25E3" w:rsidRDefault="004E25E3" w:rsidP="004E25E3">
      <w:pPr>
        <w:jc w:val="center"/>
      </w:pPr>
    </w:p>
    <w:p w14:paraId="1F76FB02" w14:textId="77777777" w:rsidR="004E25E3" w:rsidRDefault="004E25E3" w:rsidP="004E25E3">
      <w:pPr>
        <w:jc w:val="center"/>
      </w:pPr>
    </w:p>
    <w:p w14:paraId="32884143" w14:textId="77777777" w:rsidR="004E25E3" w:rsidRDefault="004E25E3" w:rsidP="004E25E3">
      <w:pPr>
        <w:jc w:val="center"/>
      </w:pPr>
    </w:p>
    <w:p w14:paraId="303C7065" w14:textId="77777777" w:rsidR="004E25E3" w:rsidRDefault="004E25E3" w:rsidP="004E25E3">
      <w:pPr>
        <w:jc w:val="center"/>
      </w:pPr>
    </w:p>
    <w:p w14:paraId="19B0B05B" w14:textId="77777777" w:rsidR="004E25E3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2A6A487C" w14:textId="0C327980" w:rsidR="004937DC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sdt>
      <w:sdtPr>
        <w:id w:val="-14250340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ja-JP"/>
        </w:rPr>
      </w:sdtEndPr>
      <w:sdtContent>
        <w:p w14:paraId="22A7AF9C" w14:textId="0B7BC4EE" w:rsidR="004937DC" w:rsidRDefault="004937DC">
          <w:pPr>
            <w:pStyle w:val="TOCHeading"/>
          </w:pPr>
          <w:r>
            <w:t>Table of Contents</w:t>
          </w:r>
        </w:p>
        <w:p w14:paraId="699D27DF" w14:textId="6FF54547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818782" w:history="1">
            <w:r w:rsidRPr="0029531F">
              <w:rPr>
                <w:rStyle w:val="Hyperlink"/>
                <w:noProof/>
              </w:rPr>
              <w:t>Task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8DD2" w14:textId="66D961EC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3" w:history="1">
            <w:r w:rsidRPr="0029531F">
              <w:rPr>
                <w:rStyle w:val="Hyperlink"/>
                <w:noProof/>
              </w:rPr>
              <w:t>GIVEN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9C22" w14:textId="43CCB287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4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C54E" w14:textId="06446D2F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5" w:history="1">
            <w:r w:rsidRPr="0029531F">
              <w:rPr>
                <w:rStyle w:val="Hyperlink"/>
                <w:noProof/>
              </w:rPr>
              <w:t>QUESTION: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0BF6" w14:textId="252FD151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6" w:history="1">
            <w:r w:rsidRPr="0029531F">
              <w:rPr>
                <w:rStyle w:val="Hyperlink"/>
                <w:noProof/>
              </w:rPr>
              <w:t>Task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D945" w14:textId="133E562B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7" w:history="1">
            <w:r w:rsidRPr="0029531F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247B" w14:textId="15EF50DE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8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3243" w14:textId="646526FA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89" w:history="1">
            <w:r w:rsidRPr="0029531F">
              <w:rPr>
                <w:rStyle w:val="Hyperlink"/>
                <w:noProof/>
              </w:rPr>
              <w:t>Task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1B4A" w14:textId="50FC5197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0" w:history="1">
            <w:r w:rsidRPr="0029531F">
              <w:rPr>
                <w:rStyle w:val="Hyperlink"/>
                <w:noProof/>
              </w:rPr>
              <w:t>GIVEN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D5C0" w14:textId="070F94DA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1" w:history="1">
            <w:r w:rsidRPr="0029531F">
              <w:rPr>
                <w:rStyle w:val="Hyperlink"/>
                <w:noProof/>
              </w:rPr>
              <w:t>OUTP</w:t>
            </w:r>
            <w:r w:rsidRPr="0029531F">
              <w:rPr>
                <w:rStyle w:val="Hyperlink"/>
                <w:noProof/>
              </w:rPr>
              <w:t>U</w:t>
            </w:r>
            <w:r w:rsidRPr="0029531F">
              <w:rPr>
                <w:rStyle w:val="Hyperlink"/>
                <w:noProof/>
              </w:rPr>
              <w:t>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07EF" w14:textId="2B7FCFE7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2" w:history="1">
            <w:r w:rsidRPr="0029531F">
              <w:rPr>
                <w:rStyle w:val="Hyperlink"/>
                <w:noProof/>
              </w:rPr>
              <w:t>QUESTION: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25DA" w14:textId="797E3A52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3" w:history="1">
            <w:r w:rsidRPr="0029531F">
              <w:rPr>
                <w:rStyle w:val="Hyperlink"/>
                <w:noProof/>
              </w:rPr>
              <w:t>Task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07B8" w14:textId="0DB041D6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4" w:history="1">
            <w:r w:rsidRPr="0029531F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AEA7E" w14:textId="7EC006F6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5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DD02" w14:textId="2332D4F7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6" w:history="1">
            <w:r w:rsidRPr="0029531F">
              <w:rPr>
                <w:rStyle w:val="Hyperlink"/>
                <w:noProof/>
              </w:rPr>
              <w:t>Task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6B85" w14:textId="34F6B831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7" w:history="1">
            <w:r w:rsidRPr="0029531F">
              <w:rPr>
                <w:rStyle w:val="Hyperlink"/>
                <w:noProof/>
              </w:rPr>
              <w:t>GIVEN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A656" w14:textId="721683DB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8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DCA0" w14:textId="32F483BB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799" w:history="1">
            <w:r w:rsidRPr="0029531F">
              <w:rPr>
                <w:rStyle w:val="Hyperlink"/>
                <w:noProof/>
              </w:rPr>
              <w:t>QUESTION: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C67B" w14:textId="4DC0FC3F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0" w:history="1">
            <w:r w:rsidRPr="0029531F">
              <w:rPr>
                <w:rStyle w:val="Hyperlink"/>
                <w:noProof/>
              </w:rPr>
              <w:t>Task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4D26" w14:textId="4ED4AC74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1" w:history="1">
            <w:r w:rsidRPr="0029531F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E9D4B" w14:textId="2E70E3A6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2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3511" w14:textId="3BA4F53C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3" w:history="1">
            <w:r w:rsidRPr="0029531F">
              <w:rPr>
                <w:rStyle w:val="Hyperlink"/>
                <w:noProof/>
              </w:rPr>
              <w:t>Task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9988" w14:textId="19B127E3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4" w:history="1">
            <w:r w:rsidRPr="0029531F">
              <w:rPr>
                <w:rStyle w:val="Hyperlink"/>
                <w:noProof/>
              </w:rPr>
              <w:t>GIVEN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AD68" w14:textId="7C3E264D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5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2EB2" w14:textId="603C8921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6" w:history="1">
            <w:r w:rsidRPr="0029531F">
              <w:rPr>
                <w:rStyle w:val="Hyperlink"/>
                <w:noProof/>
              </w:rPr>
              <w:t>QUESTION: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3A2D" w14:textId="0C9FE49F" w:rsidR="004937DC" w:rsidRDefault="004937D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7" w:history="1">
            <w:r w:rsidRPr="0029531F">
              <w:rPr>
                <w:rStyle w:val="Hyperlink"/>
                <w:noProof/>
              </w:rPr>
              <w:t>Task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D68B" w14:textId="75CFB2FB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8" w:history="1">
            <w:r w:rsidRPr="0029531F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78A0" w14:textId="253AE7DA" w:rsidR="004937DC" w:rsidRDefault="004937D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818809" w:history="1">
            <w:r w:rsidRPr="0029531F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8C3EC" w14:textId="33D8CEF6" w:rsidR="004937DC" w:rsidRDefault="004937DC">
          <w:r>
            <w:rPr>
              <w:b/>
              <w:bCs/>
              <w:noProof/>
            </w:rPr>
            <w:fldChar w:fldCharType="end"/>
          </w:r>
        </w:p>
      </w:sdtContent>
    </w:sdt>
    <w:p w14:paraId="450B65CF" w14:textId="33D8CEF6" w:rsidR="00662D73" w:rsidRDefault="00662D73" w:rsidP="00662D73">
      <w:pPr>
        <w:pStyle w:val="Heading1"/>
      </w:pPr>
      <w:bookmarkStart w:id="0" w:name="_Toc216818782"/>
      <w:r>
        <w:t>Task 1:</w:t>
      </w:r>
      <w:bookmarkEnd w:id="0"/>
    </w:p>
    <w:p w14:paraId="03990827" w14:textId="5FFE137A" w:rsidR="00662D73" w:rsidRDefault="00662D73" w:rsidP="00662D73">
      <w:pPr>
        <w:pStyle w:val="Heading2"/>
      </w:pPr>
      <w:bookmarkStart w:id="1" w:name="_Toc216818783"/>
      <w:r>
        <w:t>GIVEN CODE:</w:t>
      </w:r>
      <w:bookmarkEnd w:id="1"/>
    </w:p>
    <w:p w14:paraId="78288EBE" w14:textId="0A9F1DBD" w:rsidR="00662D73" w:rsidRPr="00662D73" w:rsidRDefault="00662D73" w:rsidP="00662D7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5449EE0" wp14:editId="218A55BB">
                <wp:extent cx="5943600" cy="1951892"/>
                <wp:effectExtent l="0" t="0" r="0" b="4445"/>
                <wp:docPr id="329733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5189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A8A66B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1A050B8C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using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namespace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E98C7EF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63B000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07BFA95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F490644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F8213E7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C425D68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9064C7A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 of x: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1B0BB29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"Address of x: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40901BE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 stored in pointer p: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894947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 using dereferencing *p: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70F724A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6A06669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285A8B4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CA5E413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81FE4F3" w14:textId="77777777" w:rsidR="00662D73" w:rsidRPr="00662D73" w:rsidRDefault="00662D73" w:rsidP="00662D73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449E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1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" fillcolor="black [3213]" stroked="f" strokeweight=".5pt">
                <v:textbox>
                  <w:txbxContent>
                    <w:p w14:paraId="0DA8A66B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1A050B8C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using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namespace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E98C7EF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63B000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07BFA95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F490644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F8213E7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C425D68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9064C7A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 of x: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1B0BB29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"Address of x: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40901BE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 stored in pointer p: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894947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 using dereferencing *p: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70F724A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6A06669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285A8B4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CA5E413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81FE4F3" w14:textId="77777777" w:rsidR="00662D73" w:rsidRPr="00662D73" w:rsidRDefault="00662D73" w:rsidP="00662D73">
                      <w:p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69823A" w14:textId="77777777" w:rsidR="004937DC" w:rsidRDefault="00662D73" w:rsidP="00662D73">
      <w:pPr>
        <w:pStyle w:val="Heading2"/>
      </w:pPr>
      <w:bookmarkStart w:id="2" w:name="_Toc216818784"/>
      <w:r>
        <w:t>OUTPUT:</w:t>
      </w:r>
      <w:bookmarkEnd w:id="2"/>
    </w:p>
    <w:p w14:paraId="39E468D1" w14:textId="1C36B925" w:rsidR="00662D73" w:rsidRDefault="00662D73" w:rsidP="004937DC">
      <w:r w:rsidRPr="00662D73">
        <w:drawing>
          <wp:inline distT="0" distB="0" distL="0" distR="0" wp14:anchorId="193A3975" wp14:editId="7FDD28C6">
            <wp:extent cx="5943600" cy="1218565"/>
            <wp:effectExtent l="0" t="0" r="0" b="635"/>
            <wp:docPr id="179474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47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4616" w14:textId="03A2C869" w:rsidR="00662D73" w:rsidRDefault="008C04B7" w:rsidP="00662D73">
      <w:pPr>
        <w:pStyle w:val="Heading2"/>
      </w:pPr>
      <w:bookmarkStart w:id="3" w:name="_Toc216818785"/>
      <w:r>
        <w:t>QUESTION</w:t>
      </w:r>
      <w:r w:rsidR="00662D73">
        <w:t>:</w:t>
      </w:r>
      <w:bookmarkEnd w:id="3"/>
    </w:p>
    <w:p w14:paraId="36ECB6F6" w14:textId="2268E6C6" w:rsidR="00662D73" w:rsidRDefault="00662D73" w:rsidP="00662D73">
      <w:pPr>
        <w:rPr>
          <w:b/>
          <w:bCs/>
        </w:rPr>
      </w:pPr>
      <w:r w:rsidRPr="00662D73">
        <w:rPr>
          <w:b/>
          <w:bCs/>
        </w:rPr>
        <w:t>What have you learned?</w:t>
      </w:r>
    </w:p>
    <w:p w14:paraId="7A365B41" w14:textId="1E595A90" w:rsidR="00662D73" w:rsidRDefault="00EA5382" w:rsidP="00662D73">
      <w:r>
        <w:t>The “</w:t>
      </w:r>
      <w:r w:rsidRPr="00EA5382">
        <w:rPr>
          <w:b/>
          <w:bCs/>
        </w:rPr>
        <w:t>*</w:t>
      </w:r>
      <w:r w:rsidRPr="00EA5382">
        <w:t>”</w:t>
      </w:r>
      <w:r>
        <w:t xml:space="preserve"> symbol in C++ </w:t>
      </w:r>
      <w:r w:rsidR="004937DC">
        <w:t>represents</w:t>
      </w:r>
      <w:r>
        <w:t xml:space="preserve"> pointer of a variable, </w:t>
      </w:r>
      <w:r w:rsidR="004937DC">
        <w:t>i.e.</w:t>
      </w:r>
      <w:r>
        <w:t xml:space="preserve"> the address of that variable in memory.</w:t>
      </w:r>
    </w:p>
    <w:p w14:paraId="0E30E255" w14:textId="1D40F6E6" w:rsidR="00EA5382" w:rsidRDefault="00EA5382" w:rsidP="00662D73">
      <w:r>
        <w:t>We can use the “</w:t>
      </w:r>
      <w:r w:rsidRPr="00EA5382">
        <w:rPr>
          <w:b/>
          <w:bCs/>
        </w:rPr>
        <w:t>&amp;</w:t>
      </w:r>
      <w:r>
        <w:t>” symbol to get the address of any variable.</w:t>
      </w:r>
    </w:p>
    <w:p w14:paraId="12AECDF7" w14:textId="5797478D" w:rsidR="00361429" w:rsidRPr="00361429" w:rsidRDefault="00D97DF0" w:rsidP="00361429">
      <w:r>
        <w:t>To get the value from a location we dereference it using the operator “</w:t>
      </w:r>
      <w:r w:rsidRPr="00D97DF0">
        <w:rPr>
          <w:b/>
          <w:bCs/>
        </w:rPr>
        <w:t>*</w:t>
      </w:r>
      <w:r>
        <w:t>” before the variable name.</w:t>
      </w:r>
      <w:r w:rsidR="00361429">
        <w:br w:type="page"/>
      </w:r>
    </w:p>
    <w:p w14:paraId="6021D47F" w14:textId="2A9E36F3" w:rsidR="00662D73" w:rsidRDefault="00662D73" w:rsidP="00662D73">
      <w:pPr>
        <w:pStyle w:val="Heading1"/>
      </w:pPr>
      <w:bookmarkStart w:id="4" w:name="_Toc216818786"/>
      <w:r>
        <w:lastRenderedPageBreak/>
        <w:t xml:space="preserve">Task </w:t>
      </w:r>
      <w:r>
        <w:t>2</w:t>
      </w:r>
      <w:r>
        <w:t>:</w:t>
      </w:r>
      <w:bookmarkEnd w:id="4"/>
    </w:p>
    <w:p w14:paraId="58236664" w14:textId="23993F09" w:rsidR="00662D73" w:rsidRDefault="00662D73" w:rsidP="00662D73">
      <w:pPr>
        <w:pStyle w:val="Heading2"/>
      </w:pPr>
      <w:bookmarkStart w:id="5" w:name="_Toc216818787"/>
      <w:r>
        <w:t>CODE:</w:t>
      </w:r>
      <w:bookmarkEnd w:id="5"/>
    </w:p>
    <w:p w14:paraId="611BF9D2" w14:textId="77777777" w:rsidR="00662D73" w:rsidRPr="00662D73" w:rsidRDefault="00662D73" w:rsidP="00662D7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B694CC5" wp14:editId="26805067">
                <wp:extent cx="5943600" cy="1723292"/>
                <wp:effectExtent l="0" t="0" r="0" b="4445"/>
                <wp:docPr id="1275703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72329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4954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48DEA2CC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018513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FEF798C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116EB45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float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var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74C6FC2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float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ptr_var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var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A68606F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1486A67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</w:t>
                            </w:r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_var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3.14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226B06F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14B62F3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 using variable: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var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41FC8D7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"Value using pointer:  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ptr_var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2689B4C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21A9F7C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4E0319B" w14:textId="77777777" w:rsidR="00662D73" w:rsidRPr="00662D73" w:rsidRDefault="00662D73" w:rsidP="00662D73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694CC5" id="_x0000_s1027" type="#_x0000_t202" style="width:468pt;height:1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" fillcolor="black [3213]" stroked="f" strokeweight=".5pt">
                <v:textbox>
                  <w:txbxContent>
                    <w:p w14:paraId="1604954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48DEA2CC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018513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FEF798C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116EB45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float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var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74C6FC2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float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ptr_var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var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A68606F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1486A67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</w:t>
                      </w:r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_var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3.14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226B06F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14B62F3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 using variable: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var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41FC8D7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"Value using pointer:  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ptr_var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2689B4C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21A9F7C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4E0319B" w14:textId="77777777" w:rsidR="00662D73" w:rsidRPr="00662D73" w:rsidRDefault="00662D73" w:rsidP="00662D73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CDB44D" w14:textId="77777777" w:rsidR="004937DC" w:rsidRDefault="00662D73" w:rsidP="00662D73">
      <w:pPr>
        <w:pStyle w:val="Heading2"/>
      </w:pPr>
      <w:bookmarkStart w:id="6" w:name="_Toc216818788"/>
      <w:r>
        <w:t>OUTPUT:</w:t>
      </w:r>
      <w:bookmarkEnd w:id="6"/>
    </w:p>
    <w:p w14:paraId="094BD1EC" w14:textId="7B2E5984" w:rsidR="00662D73" w:rsidRDefault="00662D73" w:rsidP="004937DC">
      <w:r w:rsidRPr="00662D73">
        <w:drawing>
          <wp:inline distT="0" distB="0" distL="0" distR="0" wp14:anchorId="68646B02" wp14:editId="6FA0778F">
            <wp:extent cx="5943600" cy="842645"/>
            <wp:effectExtent l="0" t="0" r="0" b="0"/>
            <wp:docPr id="9810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B26F" w14:textId="77777777" w:rsidR="00361429" w:rsidRDefault="0036142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7EFBB0E4" w14:textId="2AB3E854" w:rsidR="00662D73" w:rsidRDefault="00662D73" w:rsidP="00662D73">
      <w:pPr>
        <w:pStyle w:val="Heading1"/>
      </w:pPr>
      <w:bookmarkStart w:id="7" w:name="_Toc216818789"/>
      <w:r>
        <w:lastRenderedPageBreak/>
        <w:t xml:space="preserve">Task </w:t>
      </w:r>
      <w:r>
        <w:t>3</w:t>
      </w:r>
      <w:r>
        <w:t>:</w:t>
      </w:r>
      <w:bookmarkEnd w:id="7"/>
    </w:p>
    <w:p w14:paraId="18BE0E5F" w14:textId="77777777" w:rsidR="00662D73" w:rsidRDefault="00662D73" w:rsidP="00662D73">
      <w:pPr>
        <w:pStyle w:val="Heading2"/>
      </w:pPr>
      <w:bookmarkStart w:id="8" w:name="_Toc216818790"/>
      <w:r>
        <w:t>GIVEN CODE:</w:t>
      </w:r>
      <w:bookmarkEnd w:id="8"/>
    </w:p>
    <w:p w14:paraId="7B258E1B" w14:textId="09DBFC7E" w:rsidR="00D97DF0" w:rsidRPr="00662D73" w:rsidRDefault="00662D73" w:rsidP="00662D7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6CF51ED" wp14:editId="33A69EE9">
                <wp:extent cx="5943600" cy="2057400"/>
                <wp:effectExtent l="0" t="0" r="0" b="0"/>
                <wp:docPr id="1786647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057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528E27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30242B50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using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namespace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69E57ED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3A02452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19E35FB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D89B00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3631FDB1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 xml:space="preserve">*p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Points to first element</w:t>
                            </w:r>
                          </w:p>
                          <w:p w14:paraId="36DE3549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5AEFE06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"Array using pointer: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553F11E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for (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nt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055C393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53C904F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F78D920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6A2E83D4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58448BD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2D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EE743A5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2D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91AC145" w14:textId="77777777" w:rsidR="00662D73" w:rsidRPr="00662D73" w:rsidRDefault="00662D73" w:rsidP="00662D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EC4E5E6" w14:textId="77777777" w:rsidR="00662D73" w:rsidRPr="00662D73" w:rsidRDefault="00662D73" w:rsidP="00662D73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CF51ED" id="_x0000_s1028" type="#_x0000_t202" style="width:468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" fillcolor="black [3213]" stroked="f" strokeweight=".5pt">
                <v:textbox>
                  <w:txbxContent>
                    <w:p w14:paraId="2E528E27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30242B50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using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namespace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69E57ED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3A02452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19E35FB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D89B00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3631FDB1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 xml:space="preserve">*p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r w:rsidRPr="00662D7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Points to first element</w:t>
                      </w:r>
                    </w:p>
                    <w:p w14:paraId="36DE3549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5AEFE06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"Array using pointer: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553F11E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for (</w:t>
                      </w:r>
                      <w:r w:rsidRPr="00662D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662D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nt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055C393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153C904F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662D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2D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F78D920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6A2E83D4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58448BD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2D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2D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EE743A5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2D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91AC145" w14:textId="77777777" w:rsidR="00662D73" w:rsidRPr="00662D73" w:rsidRDefault="00662D73" w:rsidP="00662D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EC4E5E6" w14:textId="77777777" w:rsidR="00662D73" w:rsidRPr="00662D73" w:rsidRDefault="00662D73" w:rsidP="00662D73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A8231D" w14:textId="77777777" w:rsidR="004937DC" w:rsidRDefault="00662D73" w:rsidP="00662D73">
      <w:pPr>
        <w:pStyle w:val="Heading2"/>
      </w:pPr>
      <w:bookmarkStart w:id="9" w:name="_Toc216818791"/>
      <w:r>
        <w:t>OUTPUT:</w:t>
      </w:r>
      <w:bookmarkEnd w:id="9"/>
    </w:p>
    <w:p w14:paraId="2388C6A3" w14:textId="205813F0" w:rsidR="00662D73" w:rsidRDefault="007075AC" w:rsidP="004937DC">
      <w:r w:rsidRPr="007075AC">
        <w:drawing>
          <wp:inline distT="0" distB="0" distL="0" distR="0" wp14:anchorId="7FCFACC7" wp14:editId="5D245576">
            <wp:extent cx="5676900" cy="596900"/>
            <wp:effectExtent l="0" t="0" r="0" b="0"/>
            <wp:docPr id="175301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5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07D" w14:textId="6B255A8E" w:rsidR="00662D73" w:rsidRDefault="008C04B7" w:rsidP="00662D73">
      <w:pPr>
        <w:pStyle w:val="Heading2"/>
      </w:pPr>
      <w:bookmarkStart w:id="10" w:name="_Toc216818792"/>
      <w:r>
        <w:t>QUESTION</w:t>
      </w:r>
      <w:r w:rsidR="00662D73">
        <w:t>:</w:t>
      </w:r>
      <w:bookmarkEnd w:id="10"/>
    </w:p>
    <w:p w14:paraId="153A6ADF" w14:textId="77777777" w:rsidR="00662D73" w:rsidRDefault="00662D73" w:rsidP="00662D73">
      <w:pPr>
        <w:rPr>
          <w:b/>
          <w:bCs/>
        </w:rPr>
      </w:pPr>
      <w:r w:rsidRPr="00662D73">
        <w:rPr>
          <w:b/>
          <w:bCs/>
        </w:rPr>
        <w:t>What have you learned?</w:t>
      </w:r>
    </w:p>
    <w:p w14:paraId="4F10B316" w14:textId="75F29B7E" w:rsidR="00662D73" w:rsidRDefault="00FC2AC1" w:rsidP="00662D73">
      <w:r>
        <w:t xml:space="preserve">In C++, an array is just a pointer to the first element in the array. </w:t>
      </w:r>
      <w:proofErr w:type="gramStart"/>
      <w:r>
        <w:t>Therefore</w:t>
      </w:r>
      <w:proofErr w:type="gramEnd"/>
      <w:r>
        <w:t xml:space="preserve"> we can treat and array as a pointer.</w:t>
      </w:r>
    </w:p>
    <w:p w14:paraId="0A1E265A" w14:textId="0016FA81" w:rsidR="00FC2AC1" w:rsidRDefault="00FC2AC1" w:rsidP="00662D73">
      <w:r>
        <w:t>When we add an integer to a pointer, w</w:t>
      </w:r>
      <w:r w:rsidR="00D8077E">
        <w:t>e don’t move 1 byte in memory but, N bytes in memory, where N is the number of bytes of the datatype, for “</w:t>
      </w:r>
      <w:r w:rsidR="00D8077E" w:rsidRPr="00D8077E">
        <w:rPr>
          <w:b/>
          <w:bCs/>
        </w:rPr>
        <w:t>int</w:t>
      </w:r>
      <w:r w:rsidR="00D8077E">
        <w:t>” it is 4 bytes.</w:t>
      </w:r>
    </w:p>
    <w:p w14:paraId="396A3376" w14:textId="201021B5" w:rsidR="00E34389" w:rsidRPr="00E34389" w:rsidRDefault="00E34389" w:rsidP="00662D73">
      <w:r>
        <w:t xml:space="preserve">The above process is called </w:t>
      </w:r>
      <w:r w:rsidRPr="00E34389">
        <w:rPr>
          <w:b/>
          <w:bCs/>
        </w:rPr>
        <w:t>Pointer Arithmetic</w:t>
      </w:r>
      <w:r>
        <w:t xml:space="preserve"> and is used to access elements of an array, when a clear size is given.</w:t>
      </w:r>
    </w:p>
    <w:p w14:paraId="56EEDE11" w14:textId="5EB2555D" w:rsidR="007075AC" w:rsidRDefault="007075AC" w:rsidP="007075AC">
      <w:pPr>
        <w:pStyle w:val="Heading1"/>
      </w:pPr>
      <w:bookmarkStart w:id="11" w:name="_Toc216818793"/>
      <w:r>
        <w:lastRenderedPageBreak/>
        <w:t xml:space="preserve">Task </w:t>
      </w:r>
      <w:r>
        <w:t>4</w:t>
      </w:r>
      <w:r>
        <w:t>:</w:t>
      </w:r>
      <w:bookmarkEnd w:id="11"/>
    </w:p>
    <w:p w14:paraId="24CA0E57" w14:textId="77777777" w:rsidR="007075AC" w:rsidRDefault="007075AC" w:rsidP="007075AC">
      <w:pPr>
        <w:pStyle w:val="Heading2"/>
      </w:pPr>
      <w:bookmarkStart w:id="12" w:name="_Toc216818794"/>
      <w:r>
        <w:t>CODE:</w:t>
      </w:r>
      <w:bookmarkEnd w:id="12"/>
    </w:p>
    <w:p w14:paraId="7694E31D" w14:textId="77777777" w:rsidR="007075AC" w:rsidRPr="00662D73" w:rsidRDefault="007075AC" w:rsidP="007075AC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50C4DF6" wp14:editId="72A00733">
                <wp:extent cx="5943600" cy="2813539"/>
                <wp:effectExtent l="0" t="0" r="0" b="6350"/>
                <wp:docPr id="1083474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1353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D6F6B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0DC37DA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FB8724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2048B8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36A427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50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1E84A973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2655F9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60FF1C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CBA35CF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EAEFE9E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A6AEAFB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2C59B7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1EAF17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+= 5 for all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D3D263C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DF0AFC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5933E6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CCEC81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3DF1B2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121B09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480494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887FA0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38F416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6985410" w14:textId="77777777" w:rsidR="007075AC" w:rsidRPr="007075AC" w:rsidRDefault="007075AC" w:rsidP="007075AC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0C4DF6" id="_x0000_s1029" type="#_x0000_t202" style="width:468pt;height:22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" fillcolor="black [3213]" stroked="f" strokeweight=".5pt">
                <v:textbox>
                  <w:txbxContent>
                    <w:p w14:paraId="6CD6F6B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0DC37DA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FB8724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2048B8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36A427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50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1E84A973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2655F9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60FF1C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CBA35CF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EAEFE9E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A6AEAFB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72C59B7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1EAF17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+= 5 for all</w:t>
                      </w:r>
                      <w:r w:rsidRPr="007075AC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D3D263C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DF0AFC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5933E6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CCEC81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3DF1B2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5121B09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480494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887FA0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38F416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6985410" w14:textId="77777777" w:rsidR="007075AC" w:rsidRPr="007075AC" w:rsidRDefault="007075AC" w:rsidP="007075AC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A2428B" w14:textId="77777777" w:rsidR="004937DC" w:rsidRDefault="007075AC" w:rsidP="00361429">
      <w:pPr>
        <w:pStyle w:val="Heading2"/>
      </w:pPr>
      <w:bookmarkStart w:id="13" w:name="_Toc216818795"/>
      <w:r>
        <w:t>OUTPUT:</w:t>
      </w:r>
      <w:bookmarkEnd w:id="13"/>
    </w:p>
    <w:p w14:paraId="531D624E" w14:textId="33DFB659" w:rsidR="00361429" w:rsidRDefault="007075AC" w:rsidP="004937DC">
      <w:r w:rsidRPr="007075AC">
        <w:drawing>
          <wp:inline distT="0" distB="0" distL="0" distR="0" wp14:anchorId="7C5DF27A" wp14:editId="3C065ADE">
            <wp:extent cx="5943600" cy="745490"/>
            <wp:effectExtent l="0" t="0" r="0" b="3810"/>
            <wp:docPr id="14099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4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B7C1" w14:textId="178E8F55" w:rsidR="00361429" w:rsidRPr="00361429" w:rsidRDefault="00361429" w:rsidP="00361429">
      <w:pPr>
        <w:pStyle w:val="Heading2"/>
      </w:pPr>
      <w:r>
        <w:br w:type="page"/>
      </w:r>
    </w:p>
    <w:p w14:paraId="0EA69E72" w14:textId="55719451" w:rsidR="007075AC" w:rsidRDefault="007075AC" w:rsidP="007075AC">
      <w:pPr>
        <w:pStyle w:val="Heading1"/>
      </w:pPr>
      <w:bookmarkStart w:id="14" w:name="_Toc216818796"/>
      <w:r>
        <w:lastRenderedPageBreak/>
        <w:t xml:space="preserve">Task </w:t>
      </w:r>
      <w:r>
        <w:t>5</w:t>
      </w:r>
      <w:r>
        <w:t>:</w:t>
      </w:r>
      <w:bookmarkEnd w:id="14"/>
    </w:p>
    <w:p w14:paraId="291938B5" w14:textId="77777777" w:rsidR="007075AC" w:rsidRDefault="007075AC" w:rsidP="007075AC">
      <w:pPr>
        <w:pStyle w:val="Heading2"/>
      </w:pPr>
      <w:bookmarkStart w:id="15" w:name="_Toc216818797"/>
      <w:r>
        <w:t>GIVEN CODE:</w:t>
      </w:r>
      <w:bookmarkEnd w:id="15"/>
    </w:p>
    <w:p w14:paraId="47A1418F" w14:textId="77777777" w:rsidR="007075AC" w:rsidRPr="00662D73" w:rsidRDefault="007075AC" w:rsidP="007075AC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D7430BF" wp14:editId="6373D54F">
                <wp:extent cx="5943600" cy="3147646"/>
                <wp:effectExtent l="0" t="0" r="0" b="2540"/>
                <wp:docPr id="756668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4764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9D33B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2719736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using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namespace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66CD85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8B5262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findMax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8847843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D0665A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maxVal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5975894F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D2181E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9814B77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038F82F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maxVal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49608C1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ADA9A3E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maxVal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F5C3D54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00A97C4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111BBEA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maxVal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062A6C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03A3CF3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E50D8F7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EA0607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9A1D0EF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numbers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9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11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3FD9258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881C1E7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"Maximum value: 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findMax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numbers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4F8792E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B4DD7B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45A5B6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97268D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30B5ED7" w14:textId="77777777" w:rsidR="007075AC" w:rsidRPr="007075AC" w:rsidRDefault="007075AC" w:rsidP="007075AC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7430BF" id="_x0000_s1030" type="#_x0000_t202" style="width:468pt;height:24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" fillcolor="black [3213]" stroked="f" strokeweight=".5pt">
                <v:textbox>
                  <w:txbxContent>
                    <w:p w14:paraId="6DA9D33B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2719736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using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namespace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66CD85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8B5262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findMax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8847843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D0665A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maxVal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5975894F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D2181E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9814B77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038F82F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maxVal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49608C1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7ADA9A3E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maxVal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F5C3D54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00A97C4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111BBEA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maxVal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062A6C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03A3CF3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E50D8F7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EA0607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9A1D0EF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numbers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9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11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3FD9258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881C1E7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"Maximum value: 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findMax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numbers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4F8792E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B4DD7B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45A5B6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97268D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30B5ED7" w14:textId="77777777" w:rsidR="007075AC" w:rsidRPr="007075AC" w:rsidRDefault="007075AC" w:rsidP="007075AC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4EBF87" w14:textId="77777777" w:rsidR="004937DC" w:rsidRDefault="007075AC" w:rsidP="007075AC">
      <w:pPr>
        <w:pStyle w:val="Heading2"/>
      </w:pPr>
      <w:bookmarkStart w:id="16" w:name="_Toc216818798"/>
      <w:r>
        <w:t>OUTPUT:</w:t>
      </w:r>
      <w:bookmarkEnd w:id="16"/>
    </w:p>
    <w:p w14:paraId="105CE192" w14:textId="525D3889" w:rsidR="007075AC" w:rsidRDefault="007075AC" w:rsidP="004937DC">
      <w:r w:rsidRPr="007075AC">
        <w:drawing>
          <wp:inline distT="0" distB="0" distL="0" distR="0" wp14:anchorId="2A244502" wp14:editId="4C7815C6">
            <wp:extent cx="5143500" cy="647700"/>
            <wp:effectExtent l="0" t="0" r="0" b="0"/>
            <wp:docPr id="128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09D" w14:textId="6522A0D2" w:rsidR="007075AC" w:rsidRDefault="008C04B7" w:rsidP="007075AC">
      <w:pPr>
        <w:pStyle w:val="Heading2"/>
      </w:pPr>
      <w:bookmarkStart w:id="17" w:name="_Toc216818799"/>
      <w:r>
        <w:t>QUESTION</w:t>
      </w:r>
      <w:r w:rsidR="007075AC">
        <w:t>:</w:t>
      </w:r>
      <w:bookmarkEnd w:id="17"/>
    </w:p>
    <w:p w14:paraId="628F882D" w14:textId="77777777" w:rsidR="007075AC" w:rsidRDefault="007075AC" w:rsidP="007075AC">
      <w:pPr>
        <w:rPr>
          <w:b/>
          <w:bCs/>
        </w:rPr>
      </w:pPr>
      <w:r w:rsidRPr="00662D73">
        <w:rPr>
          <w:b/>
          <w:bCs/>
        </w:rPr>
        <w:t>What have you learned?</w:t>
      </w:r>
    </w:p>
    <w:p w14:paraId="37680AD4" w14:textId="2205C0FE" w:rsidR="007075AC" w:rsidRDefault="000D08F7" w:rsidP="007075AC">
      <w:r>
        <w:t>One standard for passing array into a function is to pass the address of first element (</w:t>
      </w:r>
      <w:r w:rsidR="00B676B9">
        <w:t>only array name, since equivalent</w:t>
      </w:r>
      <w:r>
        <w:t>)</w:t>
      </w:r>
      <w:r w:rsidR="00B676B9">
        <w:t xml:space="preserve"> and the size of the array. Using this </w:t>
      </w:r>
      <w:proofErr w:type="gramStart"/>
      <w:r w:rsidR="00B676B9">
        <w:t>info</w:t>
      </w:r>
      <w:proofErr w:type="gramEnd"/>
      <w:r w:rsidR="00B676B9">
        <w:t xml:space="preserve"> we have access to all contents of the array.</w:t>
      </w:r>
    </w:p>
    <w:p w14:paraId="1EEB8CF7" w14:textId="521F04E1" w:rsidR="007075AC" w:rsidRDefault="007075AC" w:rsidP="007075AC">
      <w:pPr>
        <w:pStyle w:val="Heading1"/>
      </w:pPr>
      <w:bookmarkStart w:id="18" w:name="_Toc216818800"/>
      <w:r>
        <w:lastRenderedPageBreak/>
        <w:t xml:space="preserve">Task </w:t>
      </w:r>
      <w:r>
        <w:t>6</w:t>
      </w:r>
      <w:r>
        <w:t>:</w:t>
      </w:r>
      <w:bookmarkEnd w:id="18"/>
    </w:p>
    <w:p w14:paraId="4D8B93F4" w14:textId="77777777" w:rsidR="007075AC" w:rsidRDefault="007075AC" w:rsidP="007075AC">
      <w:pPr>
        <w:pStyle w:val="Heading2"/>
      </w:pPr>
      <w:bookmarkStart w:id="19" w:name="_Toc216818801"/>
      <w:r>
        <w:t>CODE:</w:t>
      </w:r>
      <w:bookmarkEnd w:id="19"/>
    </w:p>
    <w:p w14:paraId="7EB7E8A1" w14:textId="77777777" w:rsidR="007075AC" w:rsidRPr="00662D73" w:rsidRDefault="007075AC" w:rsidP="007075AC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692A5BD" wp14:editId="4A51FC61">
                <wp:extent cx="5943600" cy="3490546"/>
                <wp:effectExtent l="0" t="0" r="0" b="2540"/>
                <wp:docPr id="1444462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49054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1D878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04E52B5A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6BCBEFC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getSmallest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1F7B89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7715A0A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297FBBC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BA14DC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63206D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8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7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6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783D3274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EC58FF0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getSmallest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C2FD782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26B7097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"Smallest value: 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ECB2CF1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"Address of smallest value: "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387FC7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2ECE55B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5278729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8790517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getSmallest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5C521FE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6B5D08E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380EDC23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D1FEAA1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C78FA01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81BD833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F41DC38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0CAA12F5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3A606D6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36124AC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75AC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minPtr</w:t>
                            </w:r>
                            <w:proofErr w:type="spellEnd"/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0C8A7B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075AC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CD7BB8D" w14:textId="77777777" w:rsidR="007075AC" w:rsidRPr="007075AC" w:rsidRDefault="007075AC" w:rsidP="007075A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0D9F3F2" w14:textId="77777777" w:rsidR="007075AC" w:rsidRPr="007075AC" w:rsidRDefault="007075AC" w:rsidP="007075AC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92A5BD" id="_x0000_s1031" type="#_x0000_t202" style="width:468pt;height:27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" fillcolor="black [3213]" stroked="f" strokeweight=".5pt">
                <v:textbox>
                  <w:txbxContent>
                    <w:p w14:paraId="211D878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04E52B5A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6BCBEFC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getSmallest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1F7B89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7715A0A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297FBBC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BA14DC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63206D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8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7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6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783D3274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EC58FF0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getSmallest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C2FD782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26B7097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"Smallest value: 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ECB2CF1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"Address of smallest value: "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387FC7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2ECE55B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5278729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8790517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getSmallest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5C521FE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6B5D08E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380EDC23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D1FEAA1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C78FA01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81BD833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F41DC38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075AC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0CAA12F5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73A606D6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436124AC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7075AC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075AC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minPtr</w:t>
                      </w:r>
                      <w:proofErr w:type="spellEnd"/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0C8A7B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7075AC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CD7BB8D" w14:textId="77777777" w:rsidR="007075AC" w:rsidRPr="007075AC" w:rsidRDefault="007075AC" w:rsidP="007075A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0D9F3F2" w14:textId="77777777" w:rsidR="007075AC" w:rsidRPr="007075AC" w:rsidRDefault="007075AC" w:rsidP="007075AC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A2CA33D" w14:textId="77777777" w:rsidR="004937DC" w:rsidRDefault="007075AC" w:rsidP="007075AC">
      <w:pPr>
        <w:pStyle w:val="Heading2"/>
      </w:pPr>
      <w:bookmarkStart w:id="20" w:name="_Toc216818802"/>
      <w:r>
        <w:t>OUTPUT:</w:t>
      </w:r>
      <w:bookmarkEnd w:id="20"/>
    </w:p>
    <w:p w14:paraId="70646564" w14:textId="1BDB6133" w:rsidR="007075AC" w:rsidRDefault="007075AC" w:rsidP="004937DC">
      <w:r w:rsidRPr="007075AC">
        <w:drawing>
          <wp:inline distT="0" distB="0" distL="0" distR="0" wp14:anchorId="110C9760" wp14:editId="0D5F11D9">
            <wp:extent cx="5943600" cy="756920"/>
            <wp:effectExtent l="0" t="0" r="0" b="5080"/>
            <wp:docPr id="17674157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5742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AD98" w14:textId="77777777" w:rsidR="003C0E1B" w:rsidRDefault="003C0E1B" w:rsidP="00662D73"/>
    <w:p w14:paraId="03396083" w14:textId="10EE327E" w:rsidR="003C0E1B" w:rsidRDefault="003C0E1B" w:rsidP="003C0E1B">
      <w:pPr>
        <w:pStyle w:val="Heading1"/>
      </w:pPr>
      <w:bookmarkStart w:id="21" w:name="_Toc216818803"/>
      <w:r>
        <w:lastRenderedPageBreak/>
        <w:t xml:space="preserve">Task </w:t>
      </w:r>
      <w:r>
        <w:t>7</w:t>
      </w:r>
      <w:r>
        <w:t>:</w:t>
      </w:r>
      <w:bookmarkEnd w:id="21"/>
    </w:p>
    <w:p w14:paraId="4B38409B" w14:textId="77777777" w:rsidR="003C0E1B" w:rsidRDefault="003C0E1B" w:rsidP="003C0E1B">
      <w:pPr>
        <w:pStyle w:val="Heading2"/>
      </w:pPr>
      <w:bookmarkStart w:id="22" w:name="_Toc216818804"/>
      <w:r>
        <w:t>GIVEN CODE:</w:t>
      </w:r>
      <w:bookmarkEnd w:id="22"/>
    </w:p>
    <w:p w14:paraId="48134AEF" w14:textId="77777777" w:rsidR="003C0E1B" w:rsidRPr="00662D73" w:rsidRDefault="003C0E1B" w:rsidP="003C0E1B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AA0E4F9" wp14:editId="04517AB9">
                <wp:extent cx="5943600" cy="2611315"/>
                <wp:effectExtent l="0" t="0" r="0" b="5080"/>
                <wp:docPr id="763751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113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98F35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3327E0C9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using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namespace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BE75484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4A20919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743BFF4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6D27AC22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temp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60392E8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227A02D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temp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538CCA4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F0F97CE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43F86CA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422BBC4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38A1383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31B631B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CB5C677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"Before swap: x = "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y = "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48BC443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Passing addresses to swap</w:t>
                            </w:r>
                          </w:p>
                          <w:p w14:paraId="50F4E993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"After swap: x = "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y = "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EB17ED2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A5B36FF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07CA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859C660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07CA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71C46BD" w14:textId="77777777" w:rsidR="00907CAF" w:rsidRPr="00907CAF" w:rsidRDefault="00907CAF" w:rsidP="00907CA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45F1F49" w14:textId="77777777" w:rsidR="003C0E1B" w:rsidRPr="00907CAF" w:rsidRDefault="003C0E1B" w:rsidP="00907CAF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A0E4F9" id="_x0000_s1032" type="#_x0000_t202" style="width:468pt;height:20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" fillcolor="black [3213]" stroked="f" strokeweight=".5pt">
                <v:textbox>
                  <w:txbxContent>
                    <w:p w14:paraId="78E98F35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3327E0C9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using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namespace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BE75484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4A20919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743BFF4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6D27AC22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temp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60392E8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227A02D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temp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538CCA4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F0F97CE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43F86CA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422BBC4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38A1383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907CA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31B631B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CB5C677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"Before swap: x = "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y = "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48BC443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907CA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r w:rsidRPr="00907CAF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Passing addresses to swap</w:t>
                      </w:r>
                    </w:p>
                    <w:p w14:paraId="50F4E993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"After swap: x = "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y = "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proofErr w:type="spellEnd"/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EB17ED2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A5B36FF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907CA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07CA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859C660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907CA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71C46BD" w14:textId="77777777" w:rsidR="00907CAF" w:rsidRPr="00907CAF" w:rsidRDefault="00907CAF" w:rsidP="00907CA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45F1F49" w14:textId="77777777" w:rsidR="003C0E1B" w:rsidRPr="00907CAF" w:rsidRDefault="003C0E1B" w:rsidP="00907CAF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76AD52" w14:textId="77777777" w:rsidR="004937DC" w:rsidRDefault="003C0E1B" w:rsidP="003C0E1B">
      <w:pPr>
        <w:pStyle w:val="Heading2"/>
      </w:pPr>
      <w:bookmarkStart w:id="23" w:name="_Toc216818805"/>
      <w:r>
        <w:t>OUTPUT:</w:t>
      </w:r>
      <w:bookmarkEnd w:id="23"/>
    </w:p>
    <w:p w14:paraId="272E8E63" w14:textId="25E3F9EF" w:rsidR="003C0E1B" w:rsidRDefault="00FE7FC6" w:rsidP="004937DC">
      <w:r w:rsidRPr="00FE7FC6">
        <w:drawing>
          <wp:inline distT="0" distB="0" distL="0" distR="0" wp14:anchorId="72C88C24" wp14:editId="12B5373E">
            <wp:extent cx="5359400" cy="939800"/>
            <wp:effectExtent l="0" t="0" r="0" b="0"/>
            <wp:docPr id="1477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475" w14:textId="68B535FE" w:rsidR="003C0E1B" w:rsidRDefault="008C04B7" w:rsidP="003C0E1B">
      <w:pPr>
        <w:pStyle w:val="Heading2"/>
      </w:pPr>
      <w:bookmarkStart w:id="24" w:name="_Toc216818806"/>
      <w:r>
        <w:t>QUESTION</w:t>
      </w:r>
      <w:r w:rsidR="003C0E1B">
        <w:t>:</w:t>
      </w:r>
      <w:bookmarkEnd w:id="24"/>
    </w:p>
    <w:p w14:paraId="246403D6" w14:textId="77777777" w:rsidR="003C0E1B" w:rsidRDefault="003C0E1B" w:rsidP="003C0E1B">
      <w:pPr>
        <w:rPr>
          <w:b/>
          <w:bCs/>
        </w:rPr>
      </w:pPr>
      <w:r w:rsidRPr="00662D73">
        <w:rPr>
          <w:b/>
          <w:bCs/>
        </w:rPr>
        <w:t>What have you learned?</w:t>
      </w:r>
    </w:p>
    <w:p w14:paraId="2BF3FF96" w14:textId="4F6B99AE" w:rsidR="003C0E1B" w:rsidRDefault="00A17DEA" w:rsidP="003C0E1B">
      <w:r>
        <w:t xml:space="preserve">We can pass pointers to variables into a </w:t>
      </w:r>
      <w:proofErr w:type="gramStart"/>
      <w:r>
        <w:t>function, and</w:t>
      </w:r>
      <w:proofErr w:type="gramEnd"/>
      <w:r>
        <w:t xml:space="preserve"> modify the values of these </w:t>
      </w:r>
      <w:r w:rsidR="007B39B4">
        <w:t>variables by dereferencing the pointers.</w:t>
      </w:r>
    </w:p>
    <w:p w14:paraId="09A5E5CE" w14:textId="77777777" w:rsidR="003C0E1B" w:rsidRDefault="003C0E1B" w:rsidP="00662D73"/>
    <w:p w14:paraId="551A70B7" w14:textId="78B9DE69" w:rsidR="00FE7FC6" w:rsidRDefault="00FE7FC6" w:rsidP="00FE7FC6">
      <w:pPr>
        <w:pStyle w:val="Heading1"/>
      </w:pPr>
      <w:bookmarkStart w:id="25" w:name="_Toc216818807"/>
      <w:r>
        <w:lastRenderedPageBreak/>
        <w:t xml:space="preserve">Task </w:t>
      </w:r>
      <w:r>
        <w:t>8</w:t>
      </w:r>
      <w:r>
        <w:t>:</w:t>
      </w:r>
      <w:bookmarkEnd w:id="25"/>
    </w:p>
    <w:p w14:paraId="7262FF02" w14:textId="77777777" w:rsidR="00FE7FC6" w:rsidRDefault="00FE7FC6" w:rsidP="00FE7FC6">
      <w:pPr>
        <w:pStyle w:val="Heading2"/>
      </w:pPr>
      <w:bookmarkStart w:id="26" w:name="_Toc216818808"/>
      <w:r>
        <w:t>CODE:</w:t>
      </w:r>
      <w:bookmarkEnd w:id="26"/>
    </w:p>
    <w:p w14:paraId="5ADDEA75" w14:textId="77777777" w:rsidR="00FE7FC6" w:rsidRPr="00662D73" w:rsidRDefault="00FE7FC6" w:rsidP="00FE7FC6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EB672B9" wp14:editId="61013A00">
                <wp:extent cx="5943600" cy="2998177"/>
                <wp:effectExtent l="0" t="0" r="0" b="0"/>
                <wp:docPr id="1934208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99817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0379A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10920B1B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DC0BD89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swapNumbers</w:t>
                            </w:r>
                            <w:proofErr w:type="spell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634097B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55CB649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0C9D914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A997D7A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15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D6F8769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30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AAABC09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2FC6689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"Before: x = 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y = 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7F65143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F9859B8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swapNumbers</w:t>
                            </w:r>
                            <w:proofErr w:type="spell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2B6D4A4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B086786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"After: x = 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y = 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C78789D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4B7FF51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1CAB001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7CEC737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2BD734F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swapNumbers</w:t>
                            </w:r>
                            <w:proofErr w:type="spellEnd"/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8FD5E84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B1FA601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temp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83022BF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9B1BD92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b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65AC2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temp</w:t>
                            </w: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2C26F1F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65AC2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82DAD03" w14:textId="77777777" w:rsidR="00065AC2" w:rsidRPr="00065AC2" w:rsidRDefault="00065AC2" w:rsidP="00065AC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C4BA4C9" w14:textId="77777777" w:rsidR="00FE7FC6" w:rsidRPr="00065AC2" w:rsidRDefault="00FE7FC6" w:rsidP="00065AC2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672B9" id="_x0000_s1033" type="#_x0000_t202" style="width:468pt;height:2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" fillcolor="black [3213]" stroked="f" strokeweight=".5pt">
                <v:textbox>
                  <w:txbxContent>
                    <w:p w14:paraId="6EF0379A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10920B1B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DC0BD89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swapNumbers</w:t>
                      </w:r>
                      <w:proofErr w:type="spell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634097B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55CB649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0C9D914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A997D7A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15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D6F8769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30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AAABC09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2FC6689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"Before: x = 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y = 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65AC2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7F65143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F9859B8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swapNumbers</w:t>
                      </w:r>
                      <w:proofErr w:type="spell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2B6D4A4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B086786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"After: x = 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y = 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65AC2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C78789D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4B7FF51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1CAB001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7CEC737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2BD734F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swapNumbers</w:t>
                      </w:r>
                      <w:proofErr w:type="spellEnd"/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8FD5E84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B1FA601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temp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83022BF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9B1BD92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b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65AC2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65AC2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temp</w:t>
                      </w: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2C26F1F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65AC2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82DAD03" w14:textId="77777777" w:rsidR="00065AC2" w:rsidRPr="00065AC2" w:rsidRDefault="00065AC2" w:rsidP="00065AC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C4BA4C9" w14:textId="77777777" w:rsidR="00FE7FC6" w:rsidRPr="00065AC2" w:rsidRDefault="00FE7FC6" w:rsidP="00065AC2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428A5A" w14:textId="77777777" w:rsidR="004937DC" w:rsidRDefault="00FE7FC6" w:rsidP="00FE7FC6">
      <w:pPr>
        <w:pStyle w:val="Heading2"/>
      </w:pPr>
      <w:bookmarkStart w:id="27" w:name="_Toc216818809"/>
      <w:r>
        <w:t>OUTPUT:</w:t>
      </w:r>
      <w:bookmarkEnd w:id="27"/>
    </w:p>
    <w:p w14:paraId="0E787894" w14:textId="2BB87A8F" w:rsidR="00FE7FC6" w:rsidRDefault="002B15C7" w:rsidP="004937DC">
      <w:r w:rsidRPr="002B15C7">
        <w:drawing>
          <wp:inline distT="0" distB="0" distL="0" distR="0" wp14:anchorId="5A5E728F" wp14:editId="029F73C9">
            <wp:extent cx="5943600" cy="737235"/>
            <wp:effectExtent l="0" t="0" r="0" b="0"/>
            <wp:docPr id="15617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98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461E" w14:textId="77777777" w:rsidR="00FE7FC6" w:rsidRPr="00662D73" w:rsidRDefault="00FE7FC6" w:rsidP="00662D73"/>
    <w:sectPr w:rsidR="00FE7FC6" w:rsidRPr="00662D73" w:rsidSect="00226A0D"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0F54" w14:textId="77777777" w:rsidR="00662D73" w:rsidRDefault="00662D73" w:rsidP="00D47962">
      <w:pPr>
        <w:spacing w:after="0" w:line="240" w:lineRule="auto"/>
      </w:pPr>
      <w:r>
        <w:separator/>
      </w:r>
    </w:p>
  </w:endnote>
  <w:endnote w:type="continuationSeparator" w:id="0">
    <w:p w14:paraId="6EC02E0E" w14:textId="77777777" w:rsidR="00662D73" w:rsidRDefault="00662D73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B120CD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7444439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F1F98D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FF97A1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E324" w14:textId="77777777" w:rsidR="00662D73" w:rsidRDefault="00662D73" w:rsidP="00D47962">
      <w:pPr>
        <w:spacing w:after="0" w:line="240" w:lineRule="auto"/>
      </w:pPr>
      <w:r>
        <w:separator/>
      </w:r>
    </w:p>
  </w:footnote>
  <w:footnote w:type="continuationSeparator" w:id="0">
    <w:p w14:paraId="7ACBBFA3" w14:textId="77777777" w:rsidR="00662D73" w:rsidRDefault="00662D73" w:rsidP="00D4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A6829"/>
    <w:multiLevelType w:val="hybridMultilevel"/>
    <w:tmpl w:val="42EEF9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73"/>
    <w:rsid w:val="00065AC2"/>
    <w:rsid w:val="000D08F7"/>
    <w:rsid w:val="00127B6E"/>
    <w:rsid w:val="0017103D"/>
    <w:rsid w:val="00223231"/>
    <w:rsid w:val="00226A0D"/>
    <w:rsid w:val="002B15C7"/>
    <w:rsid w:val="00336248"/>
    <w:rsid w:val="00361429"/>
    <w:rsid w:val="003C0E1B"/>
    <w:rsid w:val="00490D9D"/>
    <w:rsid w:val="004937DC"/>
    <w:rsid w:val="004E25E3"/>
    <w:rsid w:val="00585FFB"/>
    <w:rsid w:val="005928B0"/>
    <w:rsid w:val="005C7E4D"/>
    <w:rsid w:val="005D4E7F"/>
    <w:rsid w:val="00662D73"/>
    <w:rsid w:val="007075AC"/>
    <w:rsid w:val="007B39B4"/>
    <w:rsid w:val="008058B5"/>
    <w:rsid w:val="008C04B7"/>
    <w:rsid w:val="00907CAF"/>
    <w:rsid w:val="00A17DEA"/>
    <w:rsid w:val="00B676B9"/>
    <w:rsid w:val="00D1336D"/>
    <w:rsid w:val="00D47962"/>
    <w:rsid w:val="00D8077E"/>
    <w:rsid w:val="00D97DF0"/>
    <w:rsid w:val="00E13B6A"/>
    <w:rsid w:val="00E34389"/>
    <w:rsid w:val="00EA5382"/>
    <w:rsid w:val="00FC2AC1"/>
    <w:rsid w:val="00F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BECC"/>
  <w15:chartTrackingRefBased/>
  <w15:docId w15:val="{41EA5107-FD5C-414A-A373-B7BB94C2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4937DC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37DC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937DC"/>
    <w:pPr>
      <w:spacing w:before="120" w:after="0"/>
      <w:ind w:left="24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937D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937D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937D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937D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937D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937D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937DC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mmujtaba.bese25seecs@seecs.edu.pk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mujtaba25/cs-110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450D7-E2D2-1142-85E6-81970B79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23</TotalTime>
  <Pages>10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25</cp:revision>
  <dcterms:created xsi:type="dcterms:W3CDTF">2025-12-16T17:24:00Z</dcterms:created>
  <dcterms:modified xsi:type="dcterms:W3CDTF">2025-12-16T18:06:00Z</dcterms:modified>
</cp:coreProperties>
</file>