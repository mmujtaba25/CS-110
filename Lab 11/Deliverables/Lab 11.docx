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1E70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1A313C7F" wp14:editId="6DEA9B77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9664" w14:textId="77777777" w:rsidR="00D47962" w:rsidRDefault="00D47962" w:rsidP="00D47962">
      <w:pPr>
        <w:jc w:val="center"/>
      </w:pPr>
    </w:p>
    <w:p w14:paraId="3A2D3CCA" w14:textId="0F195339" w:rsidR="00D47962" w:rsidRDefault="00D60C17" w:rsidP="00D47962">
      <w:pPr>
        <w:pStyle w:val="Title"/>
        <w:jc w:val="center"/>
      </w:pPr>
      <w:r>
        <w:t>CS-110: Lab 11</w:t>
      </w:r>
    </w:p>
    <w:p w14:paraId="37D353C0" w14:textId="7A245B9A" w:rsidR="00D47962" w:rsidRDefault="00D60C17" w:rsidP="00D47962">
      <w:pPr>
        <w:jc w:val="center"/>
      </w:pPr>
      <w:r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R</w:t>
      </w:r>
      <w:r w:rsidRPr="00D60C17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ecursion</w:t>
      </w:r>
    </w:p>
    <w:p w14:paraId="4140B941" w14:textId="77777777" w:rsidR="00D47962" w:rsidRDefault="00D47962" w:rsidP="00D47962">
      <w:pPr>
        <w:jc w:val="center"/>
      </w:pPr>
    </w:p>
    <w:p w14:paraId="7613CCA3" w14:textId="482BB5E0" w:rsidR="00D60C17" w:rsidRDefault="00D60C17" w:rsidP="00D47962">
      <w:pPr>
        <w:jc w:val="center"/>
      </w:pPr>
      <w:hyperlink r:id="rId7" w:history="1">
        <w:r w:rsidRPr="002F5830">
          <w:rPr>
            <w:rStyle w:val="Hyperlink"/>
          </w:rPr>
          <w:t>https://github.com/mmujtaba25/cs-110</w:t>
        </w:r>
      </w:hyperlink>
      <w:r>
        <w:t xml:space="preserve"> </w:t>
      </w:r>
    </w:p>
    <w:p w14:paraId="0A22210B" w14:textId="77777777" w:rsidR="00D60C17" w:rsidRDefault="00D60C17" w:rsidP="00D47962">
      <w:pPr>
        <w:jc w:val="center"/>
      </w:pPr>
    </w:p>
    <w:p w14:paraId="6B0FB78C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550153E5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2EFC5089" w14:textId="77777777" w:rsidR="00D47962" w:rsidRDefault="00D47962" w:rsidP="00D47962">
      <w:pPr>
        <w:jc w:val="center"/>
      </w:pPr>
      <w:hyperlink r:id="rId8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20AA512B" w14:textId="77777777" w:rsidR="00D47962" w:rsidRDefault="00D47962" w:rsidP="00D47962">
      <w:pPr>
        <w:jc w:val="center"/>
      </w:pPr>
    </w:p>
    <w:p w14:paraId="1BD2D1B4" w14:textId="77777777" w:rsidR="00D47962" w:rsidRDefault="00D47962" w:rsidP="00D60C17">
      <w:pPr>
        <w:pStyle w:val="Subtitle"/>
      </w:pPr>
    </w:p>
    <w:p w14:paraId="01C3ABDA" w14:textId="77777777" w:rsidR="00D47962" w:rsidRDefault="00D47962" w:rsidP="00D47962">
      <w:pPr>
        <w:jc w:val="center"/>
      </w:pPr>
    </w:p>
    <w:p w14:paraId="4AA48C48" w14:textId="77777777" w:rsidR="00D47962" w:rsidRDefault="00D47962" w:rsidP="00D47962">
      <w:pPr>
        <w:jc w:val="center"/>
      </w:pPr>
    </w:p>
    <w:p w14:paraId="25A687F1" w14:textId="77777777" w:rsidR="00D47962" w:rsidRDefault="00D47962" w:rsidP="00D47962">
      <w:pPr>
        <w:jc w:val="center"/>
      </w:pPr>
    </w:p>
    <w:p w14:paraId="00B9F49B" w14:textId="77777777" w:rsidR="00D47962" w:rsidRDefault="00D47962" w:rsidP="00D47962">
      <w:pPr>
        <w:jc w:val="center"/>
      </w:pPr>
    </w:p>
    <w:p w14:paraId="78E99FCB" w14:textId="77777777" w:rsidR="00336248" w:rsidRDefault="00336248" w:rsidP="00D47962">
      <w:pPr>
        <w:jc w:val="center"/>
      </w:pPr>
    </w:p>
    <w:p w14:paraId="35A42582" w14:textId="77777777" w:rsidR="00336248" w:rsidRDefault="00336248" w:rsidP="00D47962">
      <w:pPr>
        <w:jc w:val="center"/>
      </w:pPr>
    </w:p>
    <w:p w14:paraId="753FCDB5" w14:textId="77777777" w:rsidR="00336248" w:rsidRDefault="00336248" w:rsidP="00D47962">
      <w:pPr>
        <w:jc w:val="center"/>
      </w:pPr>
    </w:p>
    <w:p w14:paraId="2BC37EA8" w14:textId="77777777" w:rsidR="00D47962" w:rsidRDefault="00D47962" w:rsidP="00D47962">
      <w:pPr>
        <w:jc w:val="center"/>
      </w:pPr>
    </w:p>
    <w:p w14:paraId="05DECE13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500991F5" w14:textId="177B416E" w:rsidR="00226A0D" w:rsidRDefault="00D47962" w:rsidP="00D60C17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63BC3CC7" w14:textId="72A9DD63" w:rsidR="00D60C17" w:rsidRDefault="00D60C17" w:rsidP="00D60C17">
      <w:pPr>
        <w:pStyle w:val="Heading1"/>
      </w:pPr>
      <w:r>
        <w:lastRenderedPageBreak/>
        <w:t>Task 1 [CLO 2]:</w:t>
      </w:r>
    </w:p>
    <w:p w14:paraId="25EA07FD" w14:textId="4D42CAE9" w:rsidR="00D60C17" w:rsidRDefault="00D60C17" w:rsidP="00D60C17">
      <w:pPr>
        <w:pStyle w:val="Heading2"/>
      </w:pPr>
      <w:r>
        <w:t>CODE:</w:t>
      </w:r>
    </w:p>
    <w:p w14:paraId="570107B3" w14:textId="00365CDB" w:rsidR="00D60C17" w:rsidRPr="00D60C17" w:rsidRDefault="00D60C17" w:rsidP="00D60C17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094E1D3" wp14:editId="32A7ABDF">
                <wp:extent cx="5943600" cy="5370816"/>
                <wp:effectExtent l="0" t="0" r="0" b="1905"/>
                <wp:docPr id="18744447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3708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C0F646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25B4A623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E5643DD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sumArray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E764322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9FA64FD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return if first element reached</w:t>
                            </w:r>
                          </w:p>
                          <w:p w14:paraId="26011E7F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3FBA6C9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83A2CC9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AD4E49A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add array from last element to first</w:t>
                            </w:r>
                          </w:p>
                          <w:p w14:paraId="4452A9A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sumArray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2437756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145E7E5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1DE2B3C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countOccurrences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element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32D7DFA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346D037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return if first element reached</w:t>
                            </w:r>
                          </w:p>
                          <w:p w14:paraId="1EAE9324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A4F98A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AA030EF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E821ABC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occurrence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element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0489D4C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occurrence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countOccurrences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element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CC76851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8F9C0FE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06DBABF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CA20F80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0395A60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34CC32F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]{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  <w:proofErr w:type="gramEnd"/>
                          </w:p>
                          <w:p w14:paraId="32E89F4B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133C316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 integers: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9CFEE5E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8F88203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0A07C3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7CA1CA0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1FB90D61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9430141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A93EB3D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element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7B447B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"Enter an integer to count its occurrences: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A303F67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element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7FD18EC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3B21303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"Sum of array elements: 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sumArray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1904EE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"Occurrences of 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element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": 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countOccurrences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SIZE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element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82FD4A6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DFDD141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D516222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62EA30C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C10811F" w14:textId="77777777" w:rsidR="00D60C17" w:rsidRPr="00D60C17" w:rsidRDefault="00D60C17" w:rsidP="00D60C17">
                            <w:p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094E1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8pt;height:42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" fillcolor="black [3213]" stroked="f" strokeweight=".5pt">
                <v:textbox>
                  <w:txbxContent>
                    <w:p w14:paraId="20C0F646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25B4A623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E5643DD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sumArray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E764322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9FA64FD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return if first element reached</w:t>
                      </w:r>
                    </w:p>
                    <w:p w14:paraId="26011E7F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3FBA6C9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83A2CC9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AD4E49A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add array from last element to first</w:t>
                      </w:r>
                    </w:p>
                    <w:p w14:paraId="4452A9A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sumArray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2437756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145E7E5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1DE2B3C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countOccurrences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element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32D7DFA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346D037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return if first element reached</w:t>
                      </w:r>
                    </w:p>
                    <w:p w14:paraId="1EAE9324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A4F98A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AA030EF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E821ABC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occurrence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element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?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: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0489D4C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occurrence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countOccurrences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element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CC76851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8F9C0FE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06DBABF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CA20F80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0395A60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34CC32F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]{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  <w:proofErr w:type="gramEnd"/>
                    </w:p>
                    <w:p w14:paraId="32E89F4B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133C316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 integers:</w:t>
                      </w:r>
                      <w:r w:rsidRPr="00D60C17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9CFEE5E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8F88203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0A07C3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77CA1CA0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1FB90D61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9430141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A93EB3D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element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7B447B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"Enter an integer to count its occurrences: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A303F67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element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7FD18EC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3B21303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"Sum of array elements: 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sumArray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1904EE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"Occurrences of 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element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": 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countOccurrences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SIZE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element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82FD4A6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DFDD141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D516222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62EA30C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C10811F" w14:textId="77777777" w:rsidR="00D60C17" w:rsidRPr="00D60C17" w:rsidRDefault="00D60C17" w:rsidP="00D60C17">
                      <w:pPr>
                        <w:spacing w:line="240" w:lineRule="aut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419951" w14:textId="0BCA9028" w:rsidR="00D60C17" w:rsidRDefault="00D60C17" w:rsidP="00D60C17">
      <w:pPr>
        <w:pStyle w:val="Heading2"/>
      </w:pPr>
      <w:r>
        <w:t>OUTPUT:</w:t>
      </w:r>
    </w:p>
    <w:p w14:paraId="727018F9" w14:textId="0531085D" w:rsidR="00D60C17" w:rsidRPr="00D60C17" w:rsidRDefault="00D60C17" w:rsidP="00D60C17">
      <w:pPr>
        <w:rPr>
          <w:lang w:eastAsia="en-US"/>
        </w:rPr>
      </w:pPr>
      <w:r w:rsidRPr="00D60C17">
        <w:rPr>
          <w:lang w:eastAsia="en-US"/>
        </w:rPr>
        <w:drawing>
          <wp:inline distT="0" distB="0" distL="0" distR="0" wp14:anchorId="451A9095" wp14:editId="0A85D20B">
            <wp:extent cx="5943600" cy="906145"/>
            <wp:effectExtent l="0" t="0" r="0" b="0"/>
            <wp:docPr id="82417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6676" name=""/>
                    <pic:cNvPicPr/>
                  </pic:nvPicPr>
                  <pic:blipFill rotWithShape="1">
                    <a:blip r:embed="rId9"/>
                    <a:srcRect r="41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777" cy="938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E243D" w14:textId="77777777" w:rsidR="00D60C17" w:rsidRDefault="00D60C17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6AF81699" w14:textId="31DB508E" w:rsidR="00D60C17" w:rsidRDefault="00D60C17" w:rsidP="00D60C17">
      <w:pPr>
        <w:pStyle w:val="Heading1"/>
      </w:pPr>
      <w:r>
        <w:lastRenderedPageBreak/>
        <w:t>Task 2 [CLO 2]:</w:t>
      </w:r>
    </w:p>
    <w:p w14:paraId="4A87CF76" w14:textId="77777777" w:rsidR="00D60C17" w:rsidRDefault="00D60C17" w:rsidP="00D60C17">
      <w:pPr>
        <w:pStyle w:val="Heading2"/>
      </w:pPr>
      <w:r>
        <w:t>CODE:</w:t>
      </w:r>
    </w:p>
    <w:p w14:paraId="75E8A541" w14:textId="756A6695" w:rsidR="00D60C17" w:rsidRPr="00D60C17" w:rsidRDefault="00D60C17" w:rsidP="00D60C17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DEE4ABB" wp14:editId="032B8BA9">
                <wp:extent cx="5943600" cy="2856216"/>
                <wp:effectExtent l="0" t="0" r="0" b="1905"/>
                <wp:docPr id="16815732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562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43D6D1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6C94F0CE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8E709B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sumDigits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26CAD7D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5E485F7D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return if no digits left</w:t>
                            </w:r>
                          </w:p>
                          <w:p w14:paraId="19841867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BA8E0A9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8BFAAE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C0C5556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add last digit; truncate last digit using int casting; call recursively</w:t>
                            </w:r>
                          </w:p>
                          <w:p w14:paraId="5032698E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%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sumDigits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/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90857F5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0233703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2021BDF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5F4132E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F90850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64C5C05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"Enter a non-negative integer: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A731D08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D2DA76D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B7CF38A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"Sum of digits: 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sumDigits</w:t>
                            </w:r>
                            <w:proofErr w:type="spellEnd"/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397C109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FD5502F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D60C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571F3B7" w14:textId="77777777" w:rsidR="00D60C17" w:rsidRPr="00D60C17" w:rsidRDefault="00D60C17" w:rsidP="00D60C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D60C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ACB451F" w14:textId="77777777" w:rsidR="00D60C17" w:rsidRPr="00D60C17" w:rsidRDefault="00D60C17" w:rsidP="00D60C17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EE4ABB" id="_x0000_s1027" type="#_x0000_t202" style="width:468pt;height:22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" fillcolor="black [3213]" stroked="f" strokeweight=".5pt">
                <v:textbox>
                  <w:txbxContent>
                    <w:p w14:paraId="5343D6D1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6C94F0CE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8E709B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sumDigits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26CAD7D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5E485F7D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return if no digits left</w:t>
                      </w:r>
                    </w:p>
                    <w:p w14:paraId="19841867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BA8E0A9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8BFAAE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C0C5556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add last digit; truncate last digit using int casting; call recursively</w:t>
                      </w:r>
                    </w:p>
                    <w:p w14:paraId="5032698E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%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sumDigits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/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90857F5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0233703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2021BDF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5F4132E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F90850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64C5C05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"Enter a non-negative integer: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A731D08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D2DA76D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B7CF38A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"Sum of digits: 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sumDigits</w:t>
                      </w:r>
                      <w:proofErr w:type="spellEnd"/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D60C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D60C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397C109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FD5502F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D60C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D60C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571F3B7" w14:textId="77777777" w:rsidR="00D60C17" w:rsidRPr="00D60C17" w:rsidRDefault="00D60C17" w:rsidP="00D60C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D60C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ACB451F" w14:textId="77777777" w:rsidR="00D60C17" w:rsidRPr="00D60C17" w:rsidRDefault="00D60C17" w:rsidP="00D60C17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83A470" w14:textId="4D4CDBC5" w:rsidR="00D60C17" w:rsidRDefault="00D60C17" w:rsidP="00D60C17">
      <w:pPr>
        <w:pStyle w:val="Heading2"/>
      </w:pPr>
      <w:r>
        <w:t>OUTPUT:</w:t>
      </w:r>
    </w:p>
    <w:p w14:paraId="7535C7BC" w14:textId="3CB137D3" w:rsidR="00D60C17" w:rsidRPr="00D60C17" w:rsidRDefault="00D60C17" w:rsidP="00D60C17">
      <w:pPr>
        <w:rPr>
          <w:lang w:eastAsia="en-US"/>
        </w:rPr>
      </w:pPr>
      <w:r w:rsidRPr="00D60C17">
        <w:rPr>
          <w:lang w:eastAsia="en-US"/>
        </w:rPr>
        <w:drawing>
          <wp:inline distT="0" distB="0" distL="0" distR="0" wp14:anchorId="75B77284" wp14:editId="679CC4E9">
            <wp:extent cx="5943600" cy="1839595"/>
            <wp:effectExtent l="0" t="0" r="0" b="1905"/>
            <wp:docPr id="840901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014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8998" w14:textId="77777777" w:rsidR="00D60C17" w:rsidRDefault="00D60C17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1897FB85" w14:textId="5D184A8A" w:rsidR="00D60C17" w:rsidRDefault="00D60C17" w:rsidP="00D60C17">
      <w:pPr>
        <w:pStyle w:val="Heading1"/>
      </w:pPr>
      <w:r>
        <w:lastRenderedPageBreak/>
        <w:t>Task 3 [CLO 3]:</w:t>
      </w:r>
    </w:p>
    <w:p w14:paraId="1998E6D3" w14:textId="77777777" w:rsidR="00D60C17" w:rsidRDefault="00D60C17" w:rsidP="00D60C17">
      <w:pPr>
        <w:pStyle w:val="Heading2"/>
      </w:pPr>
      <w:r>
        <w:t>CODE:</w:t>
      </w:r>
    </w:p>
    <w:p w14:paraId="468E39B2" w14:textId="5AB6656F" w:rsidR="00D60C17" w:rsidRPr="00D60C17" w:rsidRDefault="00D60C17" w:rsidP="00D60C17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25E4451" wp14:editId="3A2F1F2A">
                <wp:extent cx="5943600" cy="4113516"/>
                <wp:effectExtent l="0" t="0" r="0" b="1905"/>
                <wp:docPr id="6670031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1135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71F686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7A0B4193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&lt;string&gt;</w:t>
                            </w:r>
                          </w:p>
                          <w:p w14:paraId="1CDFAEDF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C446E43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bool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checkPalindrome</w:t>
                            </w:r>
                            <w:proofErr w:type="spell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str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left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right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846E497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52BC7668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check if first and last is same</w:t>
                            </w:r>
                          </w:p>
                          <w:p w14:paraId="23174FDF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repeat for next pair</w:t>
                            </w:r>
                          </w:p>
                          <w:p w14:paraId="505FDA8E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8504A70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passed middle</w:t>
                            </w:r>
                          </w:p>
                          <w:p w14:paraId="0B445DCB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left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&gt;=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right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8CEE393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3FD6C66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C345167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at any point if not same, return false</w:t>
                            </w:r>
                          </w:p>
                          <w:p w14:paraId="7E23E023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str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left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]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str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right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]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15AAB5B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false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E6C99A6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74F5C1B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move towards the middle</w:t>
                            </w:r>
                          </w:p>
                          <w:p w14:paraId="7A8D59BD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checkPalindrome</w:t>
                            </w:r>
                            <w:proofErr w:type="spell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str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left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right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BB89103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29FE268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ABD59BE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D289D12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A1EAD94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input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5F5F224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"Enter a string: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7570DB9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getline</w:t>
                            </w:r>
                            <w:proofErr w:type="spell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input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1B61FFE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2F60613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checkPalindrome</w:t>
                            </w:r>
                            <w:proofErr w:type="spell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input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input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length</w:t>
                            </w:r>
                            <w:proofErr w:type="spellEnd"/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()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))</w:t>
                            </w:r>
                          </w:p>
                          <w:p w14:paraId="7353E696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"The string is a palindrome.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4C1F79C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else</w:t>
                            </w:r>
                          </w:p>
                          <w:p w14:paraId="504503E5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6039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"The string is not a palindrome.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2B35B83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5CA529C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60390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DCFEFFC" w14:textId="77777777" w:rsidR="00660390" w:rsidRPr="00660390" w:rsidRDefault="00660390" w:rsidP="0066039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6039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E5995E4" w14:textId="77777777" w:rsidR="00D60C17" w:rsidRPr="00660390" w:rsidRDefault="00D60C17" w:rsidP="00660390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5E4451" id="_x0000_s1028" type="#_x0000_t202" style="width:468pt;height:3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" fillcolor="black [3213]" stroked="f" strokeweight=".5pt">
                <v:textbox>
                  <w:txbxContent>
                    <w:p w14:paraId="4771F686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7A0B4193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&lt;string&gt;</w:t>
                      </w:r>
                    </w:p>
                    <w:p w14:paraId="1CDFAEDF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C446E43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bool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checkPalindrome</w:t>
                      </w:r>
                      <w:proofErr w:type="spell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str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left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right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846E497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52BC7668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check if first and last is same</w:t>
                      </w:r>
                    </w:p>
                    <w:p w14:paraId="23174FDF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repeat for next pair</w:t>
                      </w:r>
                    </w:p>
                    <w:p w14:paraId="505FDA8E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8504A70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passed middle</w:t>
                      </w:r>
                    </w:p>
                    <w:p w14:paraId="0B445DCB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left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&gt;=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right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8CEE393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3FD6C66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C345167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at any point if not same, return false</w:t>
                      </w:r>
                    </w:p>
                    <w:p w14:paraId="7E23E023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str</w:t>
                      </w:r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left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]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!</w:t>
                      </w:r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str</w:t>
                      </w:r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right</w:t>
                      </w:r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]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15AAB5B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false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E6C99A6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74F5C1B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move towards the middle</w:t>
                      </w:r>
                    </w:p>
                    <w:p w14:paraId="7A8D59BD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checkPalindrome</w:t>
                      </w:r>
                      <w:proofErr w:type="spell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str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left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right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1BB89103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29FE268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ABD59BE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D289D12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A1EAD94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input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5F5F224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"Enter a string: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7570DB9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getline</w:t>
                      </w:r>
                      <w:proofErr w:type="spell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input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1B61FFE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2F60613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checkPalindrome</w:t>
                      </w:r>
                      <w:proofErr w:type="spell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input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660390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input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length</w:t>
                      </w:r>
                      <w:proofErr w:type="spellEnd"/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() </w:t>
                      </w:r>
                      <w:r w:rsidRPr="0066039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))</w:t>
                      </w:r>
                    </w:p>
                    <w:p w14:paraId="7353E696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"The string is a palindrome.</w:t>
                      </w:r>
                      <w:r w:rsidRPr="00660390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4C1F79C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else</w:t>
                      </w:r>
                    </w:p>
                    <w:p w14:paraId="504503E5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6039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66039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"The string is not a palindrome.</w:t>
                      </w:r>
                      <w:r w:rsidRPr="00660390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2B35B83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5CA529C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66039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660390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DCFEFFC" w14:textId="77777777" w:rsidR="00660390" w:rsidRPr="00660390" w:rsidRDefault="00660390" w:rsidP="0066039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66039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E5995E4" w14:textId="77777777" w:rsidR="00D60C17" w:rsidRPr="00660390" w:rsidRDefault="00D60C17" w:rsidP="00660390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F1B505" w14:textId="1E3D032E" w:rsidR="00D60C17" w:rsidRDefault="00D60C17" w:rsidP="00D60C17">
      <w:pPr>
        <w:pStyle w:val="Heading2"/>
      </w:pPr>
      <w:r>
        <w:t>OUTPUT:</w:t>
      </w:r>
    </w:p>
    <w:p w14:paraId="2DFD6165" w14:textId="6F5D738E" w:rsidR="00111BAB" w:rsidRPr="00111BAB" w:rsidRDefault="00111BAB" w:rsidP="00111BAB">
      <w:pPr>
        <w:rPr>
          <w:lang w:eastAsia="en-US"/>
        </w:rPr>
      </w:pPr>
      <w:r w:rsidRPr="00111BAB">
        <w:rPr>
          <w:lang w:eastAsia="en-US"/>
        </w:rPr>
        <w:drawing>
          <wp:inline distT="0" distB="0" distL="0" distR="0" wp14:anchorId="6F26F4EF" wp14:editId="11437C0E">
            <wp:extent cx="5943600" cy="1452880"/>
            <wp:effectExtent l="0" t="0" r="0" b="0"/>
            <wp:docPr id="20327590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59032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2201" w14:textId="77777777" w:rsidR="00D60C17" w:rsidRDefault="00D60C17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6CB0097A" w14:textId="438334D8" w:rsidR="00D60C17" w:rsidRDefault="00D60C17" w:rsidP="00D60C17">
      <w:pPr>
        <w:pStyle w:val="Heading1"/>
      </w:pPr>
      <w:r>
        <w:lastRenderedPageBreak/>
        <w:t>Task 4 [CLO 3]:</w:t>
      </w:r>
    </w:p>
    <w:p w14:paraId="38688A74" w14:textId="77777777" w:rsidR="00D60C17" w:rsidRDefault="00D60C17" w:rsidP="00D60C17">
      <w:pPr>
        <w:pStyle w:val="Heading2"/>
      </w:pPr>
      <w:r>
        <w:t>CODE:</w:t>
      </w:r>
    </w:p>
    <w:p w14:paraId="1752EC62" w14:textId="7EDF0197" w:rsidR="00D60C17" w:rsidRPr="00D60C17" w:rsidRDefault="00D60C17" w:rsidP="00D60C17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C4CE87A" wp14:editId="7251D293">
                <wp:extent cx="5943600" cy="2856216"/>
                <wp:effectExtent l="0" t="0" r="0" b="1905"/>
                <wp:docPr id="17571852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562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94B87B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26760E2B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A0A460A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uniquePaths</w:t>
                            </w:r>
                            <w:proofErr w:type="spellEnd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A31F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72DACE0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E4DCC8A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base case: if we reach the last row or last column, there's only one path</w:t>
                            </w:r>
                          </w:p>
                          <w:p w14:paraId="19ACA8B2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||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FD070FC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A8B2F7D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8A9B43D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recursive case: sum of paths from the cell to the right and the cell below</w:t>
                            </w:r>
                          </w:p>
                          <w:p w14:paraId="01745C3C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uniquePaths</w:t>
                            </w:r>
                            <w:proofErr w:type="spellEnd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uniquePaths</w:t>
                            </w:r>
                            <w:proofErr w:type="spellEnd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80315A1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961A54B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20F1174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71D557F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6B65D87A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D2EBD60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"Enter grid dimensions (m n):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523EBDC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E1C248D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8B2EF97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paths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uniquePaths</w:t>
                            </w:r>
                            <w:proofErr w:type="spellEnd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39E60CD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"Number of unique paths: "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paths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DF4765B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66D71C1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A31F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FB1B3C9" w14:textId="77777777" w:rsidR="004A31F6" w:rsidRPr="004A31F6" w:rsidRDefault="004A31F6" w:rsidP="004A31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A31F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40824C8A" w14:textId="77777777" w:rsidR="00D60C17" w:rsidRPr="004A31F6" w:rsidRDefault="00D60C17" w:rsidP="004A31F6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4CE87A" id="_x0000_s1029" type="#_x0000_t202" style="width:468pt;height:22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" fillcolor="black [3213]" stroked="f" strokeweight=".5pt">
                <v:textbox>
                  <w:txbxContent>
                    <w:p w14:paraId="2A94B87B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4A31F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26760E2B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A0A460A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uniquePaths</w:t>
                      </w:r>
                      <w:proofErr w:type="spellEnd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A31F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4A31F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72DACE0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E4DCC8A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base case: if we reach the last row or last column, there's only one path</w:t>
                      </w:r>
                    </w:p>
                    <w:p w14:paraId="19ACA8B2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A31F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||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FD070FC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A31F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A8B2F7D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8A9B43D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recursive case: sum of paths from the cell to the right and the cell below</w:t>
                      </w:r>
                    </w:p>
                    <w:p w14:paraId="01745C3C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A31F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uniquePaths</w:t>
                      </w:r>
                      <w:proofErr w:type="spellEnd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4A31F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uniquePaths</w:t>
                      </w:r>
                      <w:proofErr w:type="spellEnd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680315A1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961A54B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20F1174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71D557F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6B65D87A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A31F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D2EBD60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"Enter grid dimensions (m n):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523EBDC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E1C248D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8B2EF97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A31F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paths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uniquePaths</w:t>
                      </w:r>
                      <w:proofErr w:type="spellEnd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39E60CD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"Number of unique paths: "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paths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A31F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A31F6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DF4765B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66D71C1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A31F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A31F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FB1B3C9" w14:textId="77777777" w:rsidR="004A31F6" w:rsidRPr="004A31F6" w:rsidRDefault="004A31F6" w:rsidP="004A31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A31F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40824C8A" w14:textId="77777777" w:rsidR="00D60C17" w:rsidRPr="004A31F6" w:rsidRDefault="00D60C17" w:rsidP="004A31F6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D9444A8" w14:textId="77777777" w:rsidR="00D60C17" w:rsidRDefault="00D60C17" w:rsidP="00D60C17">
      <w:pPr>
        <w:pStyle w:val="Heading2"/>
      </w:pPr>
      <w:r>
        <w:t>OUTPUT:</w:t>
      </w:r>
    </w:p>
    <w:p w14:paraId="74673D04" w14:textId="3A2F11F5" w:rsidR="00DE1616" w:rsidRPr="00DE1616" w:rsidRDefault="00DE1616" w:rsidP="00DE1616">
      <w:pPr>
        <w:rPr>
          <w:lang w:eastAsia="en-US"/>
        </w:rPr>
      </w:pPr>
      <w:r w:rsidRPr="00DE1616">
        <w:rPr>
          <w:lang w:eastAsia="en-US"/>
        </w:rPr>
        <w:drawing>
          <wp:inline distT="0" distB="0" distL="0" distR="0" wp14:anchorId="3AD0C3B0" wp14:editId="494BEE97">
            <wp:extent cx="5943600" cy="1473200"/>
            <wp:effectExtent l="0" t="0" r="0" b="0"/>
            <wp:docPr id="3761830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8307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2B6E" w14:textId="77777777" w:rsidR="00D60C17" w:rsidRDefault="00D60C17" w:rsidP="00D60C17">
      <w:pPr>
        <w:rPr>
          <w:lang w:eastAsia="en-US"/>
        </w:rPr>
      </w:pPr>
    </w:p>
    <w:p w14:paraId="415D0A66" w14:textId="77777777" w:rsidR="00D60C17" w:rsidRPr="00D60C17" w:rsidRDefault="00D60C17" w:rsidP="00D60C17">
      <w:pPr>
        <w:rPr>
          <w:lang w:eastAsia="en-US"/>
        </w:rPr>
      </w:pPr>
    </w:p>
    <w:sectPr w:rsidR="00D60C17" w:rsidRPr="00D60C17" w:rsidSect="00226A0D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696E0" w14:textId="77777777" w:rsidR="00D60C17" w:rsidRDefault="00D60C17" w:rsidP="00D47962">
      <w:pPr>
        <w:spacing w:after="0" w:line="240" w:lineRule="auto"/>
      </w:pPr>
      <w:r>
        <w:separator/>
      </w:r>
    </w:p>
  </w:endnote>
  <w:endnote w:type="continuationSeparator" w:id="0">
    <w:p w14:paraId="4CCA26BE" w14:textId="77777777" w:rsidR="00D60C17" w:rsidRDefault="00D60C17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D4AF9A7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0587D99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E58DE0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80A629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E8D3F" w14:textId="77777777" w:rsidR="00D60C17" w:rsidRDefault="00D60C17" w:rsidP="00D47962">
      <w:pPr>
        <w:spacing w:after="0" w:line="240" w:lineRule="auto"/>
      </w:pPr>
      <w:r>
        <w:separator/>
      </w:r>
    </w:p>
  </w:footnote>
  <w:footnote w:type="continuationSeparator" w:id="0">
    <w:p w14:paraId="7E428B8B" w14:textId="77777777" w:rsidR="00D60C17" w:rsidRDefault="00D60C17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17"/>
    <w:rsid w:val="00111BAB"/>
    <w:rsid w:val="00127B6E"/>
    <w:rsid w:val="0017103D"/>
    <w:rsid w:val="00223231"/>
    <w:rsid w:val="00226A0D"/>
    <w:rsid w:val="00336248"/>
    <w:rsid w:val="00490D9D"/>
    <w:rsid w:val="004A31F6"/>
    <w:rsid w:val="005C7E4D"/>
    <w:rsid w:val="00660390"/>
    <w:rsid w:val="00B91863"/>
    <w:rsid w:val="00D1336D"/>
    <w:rsid w:val="00D47962"/>
    <w:rsid w:val="00D60C17"/>
    <w:rsid w:val="00D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6031"/>
  <w15:chartTrackingRefBased/>
  <w15:docId w15:val="{912A1FFD-5754-8249-960C-7410BFF4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mujtaba25/cs-110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template_a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template_a1.dotx</Template>
  <TotalTime>7</TotalTime>
  <Pages>5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5</cp:revision>
  <dcterms:created xsi:type="dcterms:W3CDTF">2025-12-02T10:53:00Z</dcterms:created>
  <dcterms:modified xsi:type="dcterms:W3CDTF">2025-12-02T11:03:00Z</dcterms:modified>
</cp:coreProperties>
</file>